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Microsoft YaHei UI" w:eastAsia="Microsoft YaHei UI" w:hAnsi="Microsoft YaHei UI"/>
          <w:color w:val="595959" w:themeColor="text1" w:themeTint="A6"/>
          <w:sz w:val="21"/>
        </w:rPr>
        <w:id w:val="-1290352585"/>
        <w:docPartObj>
          <w:docPartGallery w:val="Cover Pages"/>
          <w:docPartUnique/>
        </w:docPartObj>
      </w:sdtPr>
      <w:sdtEndPr>
        <w:rPr>
          <w:rFonts w:ascii="楷体" w:eastAsia="楷体" w:hAnsi="楷体" w:cs="宋体"/>
          <w:color w:val="auto"/>
          <w:sz w:val="24"/>
          <w:szCs w:val="24"/>
          <w:highlight w:val="lightGray"/>
        </w:rPr>
      </w:sdtEndPr>
      <w:sdtContent>
        <w:p w:rsidR="006C6E5E" w:rsidRPr="00D75AA9" w:rsidRDefault="001C6DE1">
          <w:pPr>
            <w:pStyle w:val="ad"/>
            <w:rPr>
              <w:rFonts w:ascii="Microsoft YaHei UI" w:eastAsia="Microsoft YaHei UI" w:hAnsi="Microsoft YaHei UI"/>
              <w:sz w:val="21"/>
            </w:rPr>
          </w:pPr>
          <w:r w:rsidRPr="00D75AA9">
            <w:rPr>
              <w:rFonts w:ascii="Microsoft YaHei UI" w:eastAsia="Microsoft YaHei UI" w:hAnsi="Microsoft YaHei UI"/>
              <w:noProof/>
              <w:sz w:val="16"/>
            </w:rPr>
            <mc:AlternateContent>
              <mc:Choice Requires="wps">
                <w:drawing>
                  <wp:anchor distT="0" distB="0" distL="114300" distR="114300" simplePos="0" relativeHeight="251660288" behindDoc="0" locked="0" layoutInCell="1" allowOverlap="0" wp14:anchorId="32BB2890" wp14:editId="510FEDE9">
                    <wp:simplePos x="0" y="0"/>
                    <wp:positionH relativeFrom="margin">
                      <wp:align>center</wp:align>
                    </wp:positionH>
                    <wp:positionV relativeFrom="margin">
                      <wp:align>bottom</wp:align>
                    </wp:positionV>
                    <wp:extent cx="3943350" cy="265176"/>
                    <wp:effectExtent l="0" t="0" r="7620" b="0"/>
                    <wp:wrapSquare wrapText="bothSides"/>
                    <wp:docPr id="20" name="文本框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E5E" w:rsidRPr="00D75AA9" w:rsidRDefault="00727681">
                                <w:pPr>
                                  <w:pStyle w:val="a6"/>
                                  <w:rPr>
                                    <w:rFonts w:ascii="Microsoft YaHei UI" w:eastAsia="Microsoft YaHei UI" w:hAnsi="Microsoft YaHei UI"/>
                                  </w:rPr>
                                </w:pPr>
                                <w:sdt>
                                  <w:sdtPr>
                                    <w:rPr>
                                      <w:rFonts w:ascii="Microsoft YaHei UI" w:eastAsia="Microsoft YaHei UI" w:hAnsi="Microsoft YaHei UI"/>
                                    </w:rPr>
                                    <w:alias w:val="姓名"/>
                                    <w:tag w:val=""/>
                                    <w:id w:val="2051716048"/>
                                    <w:placeholder>
                                      <w:docPart w:val="CE5F724787C249E7BCD2D2D595DD404E"/>
                                    </w:placeholder>
                                    <w:dataBinding w:prefixMappings="xmlns:ns0='http://purl.org/dc/elements/1.1/' xmlns:ns1='http://schemas.openxmlformats.org/package/2006/metadata/core-properties' " w:xpath="/ns1:coreProperties[1]/ns0:creator[1]" w:storeItemID="{6C3C8BC8-F283-45AE-878A-BAB7291924A1}"/>
                                    <w:text/>
                                  </w:sdtPr>
                                  <w:sdtEndPr/>
                                  <w:sdtContent>
                                    <w:r w:rsidR="002B3577">
                                      <w:rPr>
                                        <w:rFonts w:ascii="Microsoft YaHei UI" w:eastAsia="Microsoft YaHei UI" w:hAnsi="Microsoft YaHei UI" w:hint="eastAsia"/>
                                      </w:rPr>
                                      <w:t>文波</w:t>
                                    </w:r>
                                  </w:sdtContent>
                                </w:sdt>
                                <w:r w:rsidR="001C6DE1" w:rsidRPr="00D75AA9">
                                  <w:rPr>
                                    <w:rFonts w:ascii="Microsoft YaHei UI" w:eastAsia="Microsoft YaHei UI" w:hAnsi="Microsoft YaHei UI"/>
                                    <w:lang w:val="zh-CN"/>
                                  </w:rPr>
                                  <w:t> | </w:t>
                                </w:r>
                                <w:sdt>
                                  <w:sdtPr>
                                    <w:rPr>
                                      <w:rFonts w:ascii="Microsoft YaHei UI" w:eastAsia="Microsoft YaHei UI" w:hAnsi="Microsoft YaHei UI"/>
                                    </w:rPr>
                                    <w:alias w:val="课程标题"/>
                                    <w:tag w:val=""/>
                                    <w:id w:val="-1877766947"/>
                                    <w:placeholder>
                                      <w:docPart w:val="30568D1F79D94BD693DA1CDF3D6F5FFC"/>
                                    </w:placeholder>
                                    <w:dataBinding w:prefixMappings="xmlns:ns0='http://purl.org/dc/elements/1.1/' xmlns:ns1='http://schemas.openxmlformats.org/package/2006/metadata/core-properties' " w:xpath="/ns1:coreProperties[1]/ns1:keywords[1]" w:storeItemID="{6C3C8BC8-F283-45AE-878A-BAB7291924A1}"/>
                                    <w:text/>
                                  </w:sdtPr>
                                  <w:sdtEndPr/>
                                  <w:sdtContent>
                                    <w:r w:rsidR="003E2973">
                                      <w:rPr>
                                        <w:rFonts w:ascii="Microsoft YaHei UI" w:eastAsia="Microsoft YaHei UI" w:hAnsi="Microsoft YaHei UI" w:hint="eastAsia"/>
                                      </w:rPr>
                                      <w:t>周汇报</w:t>
                                    </w:r>
                                  </w:sdtContent>
                                </w:sdt>
                                <w:r w:rsidR="001C6DE1" w:rsidRPr="00D75AA9">
                                  <w:rPr>
                                    <w:rFonts w:ascii="Microsoft YaHei UI" w:eastAsia="Microsoft YaHei UI" w:hAnsi="Microsoft YaHei UI"/>
                                    <w:lang w:val="zh-CN"/>
                                  </w:rPr>
                                  <w:t> | </w:t>
                                </w:r>
                                <w:sdt>
                                  <w:sdtPr>
                                    <w:rPr>
                                      <w:rFonts w:ascii="Microsoft YaHei UI" w:eastAsia="Microsoft YaHei UI" w:hAnsi="Microsoft YaHei UI"/>
                                    </w:rPr>
                                    <w:alias w:val="日期"/>
                                    <w:tag w:val=""/>
                                    <w:id w:val="1195126614"/>
                                    <w:placeholder>
                                      <w:docPart w:val="94334B369B5846B3855EAFEE94FDE3B0"/>
                                    </w:placeholder>
                                    <w:dataBinding w:prefixMappings="xmlns:ns0='http://schemas.microsoft.com/office/2006/coverPageProps' " w:xpath="/ns0:CoverPageProperties[1]/ns0:PublishDate[1]" w:storeItemID="{55AF091B-3C7A-41E3-B477-F2FDAA23CFDA}"/>
                                    <w:date w:fullDate="2016-09-04T00:00:00Z">
                                      <w:dateFormat w:val="yyyy'年'M'月'd'日'"/>
                                      <w:lid w:val="zh-CN"/>
                                      <w:storeMappedDataAs w:val="dateTime"/>
                                      <w:calendar w:val="gregorian"/>
                                    </w:date>
                                  </w:sdtPr>
                                  <w:sdtEndPr/>
                                  <w:sdtContent>
                                    <w:r w:rsidR="002B3577">
                                      <w:rPr>
                                        <w:rFonts w:ascii="Microsoft YaHei UI" w:eastAsia="Microsoft YaHei UI" w:hAnsi="Microsoft YaHei UI" w:hint="eastAsia"/>
                                      </w:rPr>
                                      <w:t>2016年9月4日</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2BB2890" id="_x0000_t202" coordsize="21600,21600" o:spt="202" path="m,l,21600r21600,l21600,xe">
                    <v:stroke joinstyle="miter"/>
                    <v:path gradientshapeok="t" o:connecttype="rect"/>
                  </v:shapetype>
                  <v:shape id="文本框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" o:allowoverlap="f" filled="f" stroked="f" strokeweight=".5pt">
                    <v:textbox style="mso-fit-shape-to-text:t" inset="0,,0">
                      <w:txbxContent>
                        <w:p w:rsidR="006C6E5E" w:rsidRPr="00D75AA9" w:rsidRDefault="009D686E">
                          <w:pPr>
                            <w:pStyle w:val="a6"/>
                            <w:rPr>
                              <w:rFonts w:ascii="Microsoft YaHei UI" w:eastAsia="Microsoft YaHei UI" w:hAnsi="Microsoft YaHei UI"/>
                            </w:rPr>
                          </w:pPr>
                          <w:sdt>
                            <w:sdtPr>
                              <w:rPr>
                                <w:rFonts w:ascii="Microsoft YaHei UI" w:eastAsia="Microsoft YaHei UI" w:hAnsi="Microsoft YaHei UI"/>
                              </w:rPr>
                              <w:alias w:val="姓名"/>
                              <w:tag w:val=""/>
                              <w:id w:val="2051716048"/>
                              <w:placeholder>
                                <w:docPart w:val="CE5F724787C249E7BCD2D2D595DD404E"/>
                              </w:placeholder>
                              <w:dataBinding w:prefixMappings="xmlns:ns0='http://purl.org/dc/elements/1.1/' xmlns:ns1='http://schemas.openxmlformats.org/package/2006/metadata/core-properties' " w:xpath="/ns1:coreProperties[1]/ns0:creator[1]" w:storeItemID="{6C3C8BC8-F283-45AE-878A-BAB7291924A1}"/>
                              <w:text/>
                            </w:sdtPr>
                            <w:sdtEndPr/>
                            <w:sdtContent>
                              <w:r w:rsidR="002B3577">
                                <w:rPr>
                                  <w:rFonts w:ascii="Microsoft YaHei UI" w:eastAsia="Microsoft YaHei UI" w:hAnsi="Microsoft YaHei UI" w:hint="eastAsia"/>
                                </w:rPr>
                                <w:t>文波</w:t>
                              </w:r>
                            </w:sdtContent>
                          </w:sdt>
                          <w:r w:rsidR="001C6DE1" w:rsidRPr="00D75AA9">
                            <w:rPr>
                              <w:rFonts w:ascii="Microsoft YaHei UI" w:eastAsia="Microsoft YaHei UI" w:hAnsi="Microsoft YaHei UI"/>
                              <w:lang w:val="zh-CN"/>
                            </w:rPr>
                            <w:t> | </w:t>
                          </w:r>
                          <w:sdt>
                            <w:sdtPr>
                              <w:rPr>
                                <w:rFonts w:ascii="Microsoft YaHei UI" w:eastAsia="Microsoft YaHei UI" w:hAnsi="Microsoft YaHei UI"/>
                              </w:rPr>
                              <w:alias w:val="课程标题"/>
                              <w:tag w:val=""/>
                              <w:id w:val="-1877766947"/>
                              <w:placeholder>
                                <w:docPart w:val="30568D1F79D94BD693DA1CDF3D6F5FFC"/>
                              </w:placeholder>
                              <w:dataBinding w:prefixMappings="xmlns:ns0='http://purl.org/dc/elements/1.1/' xmlns:ns1='http://schemas.openxmlformats.org/package/2006/metadata/core-properties' " w:xpath="/ns1:coreProperties[1]/ns1:keywords[1]" w:storeItemID="{6C3C8BC8-F283-45AE-878A-BAB7291924A1}"/>
                              <w:text/>
                            </w:sdtPr>
                            <w:sdtEndPr/>
                            <w:sdtContent>
                              <w:r w:rsidR="003E2973">
                                <w:rPr>
                                  <w:rFonts w:ascii="Microsoft YaHei UI" w:eastAsia="Microsoft YaHei UI" w:hAnsi="Microsoft YaHei UI" w:hint="eastAsia"/>
                                </w:rPr>
                                <w:t>周汇报</w:t>
                              </w:r>
                            </w:sdtContent>
                          </w:sdt>
                          <w:r w:rsidR="001C6DE1" w:rsidRPr="00D75AA9">
                            <w:rPr>
                              <w:rFonts w:ascii="Microsoft YaHei UI" w:eastAsia="Microsoft YaHei UI" w:hAnsi="Microsoft YaHei UI"/>
                              <w:lang w:val="zh-CN"/>
                            </w:rPr>
                            <w:t> | </w:t>
                          </w:r>
                          <w:sdt>
                            <w:sdtPr>
                              <w:rPr>
                                <w:rFonts w:ascii="Microsoft YaHei UI" w:eastAsia="Microsoft YaHei UI" w:hAnsi="Microsoft YaHei UI"/>
                              </w:rPr>
                              <w:alias w:val="日期"/>
                              <w:tag w:val=""/>
                              <w:id w:val="1195126614"/>
                              <w:placeholder>
                                <w:docPart w:val="94334B369B5846B3855EAFEE94FDE3B0"/>
                              </w:placeholder>
                              <w:dataBinding w:prefixMappings="xmlns:ns0='http://schemas.microsoft.com/office/2006/coverPageProps' " w:xpath="/ns0:CoverPageProperties[1]/ns0:PublishDate[1]" w:storeItemID="{55AF091B-3C7A-41E3-B477-F2FDAA23CFDA}"/>
                              <w:date w:fullDate="2016-09-04T00:00:00Z">
                                <w:dateFormat w:val="yyyy'年'M'月'd'日'"/>
                                <w:lid w:val="zh-CN"/>
                                <w:storeMappedDataAs w:val="dateTime"/>
                                <w:calendar w:val="gregorian"/>
                              </w:date>
                            </w:sdtPr>
                            <w:sdtEndPr/>
                            <w:sdtContent>
                              <w:r w:rsidR="002B3577">
                                <w:rPr>
                                  <w:rFonts w:ascii="Microsoft YaHei UI" w:eastAsia="Microsoft YaHei UI" w:hAnsi="Microsoft YaHei UI" w:hint="eastAsia"/>
                                </w:rPr>
                                <w:t>2016年9月4日</w:t>
                              </w:r>
                            </w:sdtContent>
                          </w:sdt>
                        </w:p>
                      </w:txbxContent>
                    </v:textbox>
                    <w10:wrap type="square" anchorx="margin" anchory="margin"/>
                  </v:shape>
                </w:pict>
              </mc:Fallback>
            </mc:AlternateContent>
          </w:r>
          <w:r w:rsidRPr="00D75AA9">
            <w:rPr>
              <w:rFonts w:ascii="Microsoft YaHei UI" w:eastAsia="Microsoft YaHei UI" w:hAnsi="Microsoft YaHei UI"/>
              <w:noProof/>
              <w:sz w:val="16"/>
            </w:rPr>
            <mc:AlternateContent>
              <mc:Choice Requires="wps">
                <w:drawing>
                  <wp:anchor distT="0" distB="0" distL="114300" distR="114300" simplePos="0" relativeHeight="251661312" behindDoc="0" locked="0" layoutInCell="1" allowOverlap="0" wp14:anchorId="6B26D610" wp14:editId="4BEF1C86">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文本框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icrosoft YaHei UI" w:eastAsia="Microsoft YaHei UI" w:hAnsi="Microsoft YaHei UI"/>
                                  </w:rPr>
                                  <w:alias w:val="标题"/>
                                  <w:tag w:val=""/>
                                  <w:id w:val="872650821"/>
                                  <w:dataBinding w:prefixMappings="xmlns:ns0='http://purl.org/dc/elements/1.1/' xmlns:ns1='http://schemas.openxmlformats.org/package/2006/metadata/core-properties' " w:xpath="/ns1:coreProperties[1]/ns0:title[1]" w:storeItemID="{6C3C8BC8-F283-45AE-878A-BAB7291924A1}"/>
                                  <w:text/>
                                </w:sdtPr>
                                <w:sdtEndPr/>
                                <w:sdtContent>
                                  <w:p w:rsidR="006C6E5E" w:rsidRPr="00D75AA9" w:rsidRDefault="003E2973">
                                    <w:pPr>
                                      <w:pStyle w:val="a8"/>
                                      <w:rPr>
                                        <w:rFonts w:ascii="Microsoft YaHei UI" w:eastAsia="Microsoft YaHei UI" w:hAnsi="Microsoft YaHei UI"/>
                                      </w:rPr>
                                    </w:pPr>
                                    <w:r>
                                      <w:rPr>
                                        <w:rFonts w:ascii="Microsoft YaHei UI" w:eastAsia="Microsoft YaHei UI" w:hAnsi="Microsoft YaHei UI" w:hint="eastAsia"/>
                                      </w:rPr>
                                      <w:t>关于张晨晖</w:t>
                                    </w:r>
                                    <w:r>
                                      <w:rPr>
                                        <w:rFonts w:ascii="Microsoft YaHei UI" w:eastAsia="Microsoft YaHei UI" w:hAnsi="Microsoft YaHei UI"/>
                                      </w:rPr>
                                      <w:t>师兄的工作的学习</w:t>
                                    </w:r>
                                  </w:p>
                                </w:sdtContent>
                              </w:sdt>
                              <w:p w:rsidR="006C6E5E" w:rsidRPr="00D75AA9" w:rsidRDefault="00727681">
                                <w:pPr>
                                  <w:pStyle w:val="aa"/>
                                  <w:rPr>
                                    <w:rFonts w:ascii="Microsoft YaHei UI" w:eastAsia="Microsoft YaHei UI" w:hAnsi="Microsoft YaHei UI"/>
                                  </w:rPr>
                                </w:pPr>
                                <w:sdt>
                                  <w:sdtPr>
                                    <w:rPr>
                                      <w:rFonts w:ascii="Microsoft YaHei UI" w:eastAsia="Microsoft YaHei UI" w:hAnsi="Microsoft YaHei UI"/>
                                    </w:rPr>
                                    <w:alias w:val="副标题"/>
                                    <w:tag w:val=""/>
                                    <w:id w:val="-601947730"/>
                                    <w:dataBinding w:prefixMappings="xmlns:ns0='http://purl.org/dc/elements/1.1/' xmlns:ns1='http://schemas.openxmlformats.org/package/2006/metadata/core-properties' " w:xpath="/ns1:coreProperties[1]/ns0:subject[1]" w:storeItemID="{6C3C8BC8-F283-45AE-878A-BAB7291924A1}"/>
                                    <w:text/>
                                  </w:sdtPr>
                                  <w:sdtEndPr/>
                                  <w:sdtContent>
                                    <w:r w:rsidR="002B3577">
                                      <w:rPr>
                                        <w:rFonts w:ascii="Microsoft YaHei UI" w:eastAsia="Microsoft YaHei UI" w:hAnsi="Microsoft YaHei UI" w:hint="eastAsia"/>
                                      </w:rPr>
                                      <w:t>周汇报</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B26D610" id="文本框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" o:allowoverlap="f" filled="f" stroked="f" strokeweight=".5pt">
                    <v:textbox style="mso-fit-shape-to-text:t" inset="0,0,0,0">
                      <w:txbxContent>
                        <w:sdt>
                          <w:sdtPr>
                            <w:rPr>
                              <w:rFonts w:ascii="Microsoft YaHei UI" w:eastAsia="Microsoft YaHei UI" w:hAnsi="Microsoft YaHei UI"/>
                            </w:rPr>
                            <w:alias w:val="标题"/>
                            <w:tag w:val=""/>
                            <w:id w:val="872650821"/>
                            <w:dataBinding w:prefixMappings="xmlns:ns0='http://purl.org/dc/elements/1.1/' xmlns:ns1='http://schemas.openxmlformats.org/package/2006/metadata/core-properties' " w:xpath="/ns1:coreProperties[1]/ns0:title[1]" w:storeItemID="{6C3C8BC8-F283-45AE-878A-BAB7291924A1}"/>
                            <w:text/>
                          </w:sdtPr>
                          <w:sdtEndPr/>
                          <w:sdtContent>
                            <w:p w:rsidR="006C6E5E" w:rsidRPr="00D75AA9" w:rsidRDefault="003E2973">
                              <w:pPr>
                                <w:pStyle w:val="a8"/>
                                <w:rPr>
                                  <w:rFonts w:ascii="Microsoft YaHei UI" w:eastAsia="Microsoft YaHei UI" w:hAnsi="Microsoft YaHei UI"/>
                                </w:rPr>
                              </w:pPr>
                              <w:r>
                                <w:rPr>
                                  <w:rFonts w:ascii="Microsoft YaHei UI" w:eastAsia="Microsoft YaHei UI" w:hAnsi="Microsoft YaHei UI" w:hint="eastAsia"/>
                                </w:rPr>
                                <w:t>关于张晨晖</w:t>
                              </w:r>
                              <w:r>
                                <w:rPr>
                                  <w:rFonts w:ascii="Microsoft YaHei UI" w:eastAsia="Microsoft YaHei UI" w:hAnsi="Microsoft YaHei UI"/>
                                </w:rPr>
                                <w:t>师兄的工作的学习</w:t>
                              </w:r>
                            </w:p>
                          </w:sdtContent>
                        </w:sdt>
                        <w:p w:rsidR="006C6E5E" w:rsidRPr="00D75AA9" w:rsidRDefault="009D686E">
                          <w:pPr>
                            <w:pStyle w:val="aa"/>
                            <w:rPr>
                              <w:rFonts w:ascii="Microsoft YaHei UI" w:eastAsia="Microsoft YaHei UI" w:hAnsi="Microsoft YaHei UI"/>
                            </w:rPr>
                          </w:pPr>
                          <w:sdt>
                            <w:sdtPr>
                              <w:rPr>
                                <w:rFonts w:ascii="Microsoft YaHei UI" w:eastAsia="Microsoft YaHei UI" w:hAnsi="Microsoft YaHei UI"/>
                              </w:rPr>
                              <w:alias w:val="副标题"/>
                              <w:tag w:val=""/>
                              <w:id w:val="-601947730"/>
                              <w:dataBinding w:prefixMappings="xmlns:ns0='http://purl.org/dc/elements/1.1/' xmlns:ns1='http://schemas.openxmlformats.org/package/2006/metadata/core-properties' " w:xpath="/ns1:coreProperties[1]/ns0:subject[1]" w:storeItemID="{6C3C8BC8-F283-45AE-878A-BAB7291924A1}"/>
                              <w:text/>
                            </w:sdtPr>
                            <w:sdtEndPr/>
                            <w:sdtContent>
                              <w:r w:rsidR="002B3577">
                                <w:rPr>
                                  <w:rFonts w:ascii="Microsoft YaHei UI" w:eastAsia="Microsoft YaHei UI" w:hAnsi="Microsoft YaHei UI" w:hint="eastAsia"/>
                                </w:rPr>
                                <w:t>周汇报</w:t>
                              </w:r>
                            </w:sdtContent>
                          </w:sdt>
                        </w:p>
                      </w:txbxContent>
                    </v:textbox>
                    <w10:wrap type="square" anchorx="margin" anchory="margin"/>
                  </v:shape>
                </w:pict>
              </mc:Fallback>
            </mc:AlternateContent>
          </w:r>
          <w:r w:rsidRPr="00D75AA9">
            <w:rPr>
              <w:rFonts w:ascii="Microsoft YaHei UI" w:eastAsia="Microsoft YaHei UI" w:hAnsi="Microsoft YaHei UI"/>
              <w:noProof/>
              <w:sz w:val="16"/>
            </w:rPr>
            <w:drawing>
              <wp:anchor distT="0" distB="0" distL="114300" distR="114300" simplePos="0" relativeHeight="251659264" behindDoc="1" locked="0" layoutInCell="1" allowOverlap="0" wp14:anchorId="2F260C22" wp14:editId="61AC4AD1">
                <wp:simplePos x="0" y="0"/>
                <wp:positionH relativeFrom="margin">
                  <wp:align>center</wp:align>
                </wp:positionH>
                <wp:positionV relativeFrom="margin">
                  <wp:align>top</wp:align>
                </wp:positionV>
                <wp:extent cx="3657600" cy="5486400"/>
                <wp:effectExtent l="266700" t="266700" r="266700" b="285750"/>
                <wp:wrapSquare wrapText="bothSides"/>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65B5B" w:rsidRDefault="0023349A" w:rsidP="003B70FE">
          <w:pPr>
            <w:pStyle w:val="1"/>
            <w:rPr>
              <w:rFonts w:ascii="Microsoft YaHei UI" w:eastAsia="Microsoft YaHei UI" w:hAnsi="Microsoft YaHei UI"/>
              <w:sz w:val="16"/>
            </w:rPr>
          </w:pPr>
          <w:r>
            <w:rPr>
              <w:rFonts w:ascii="Microsoft YaHei UI" w:eastAsia="Microsoft YaHei UI" w:hAnsi="Microsoft YaHei UI"/>
              <w:noProof/>
              <w:sz w:val="16"/>
            </w:rPr>
            <mc:AlternateContent>
              <mc:Choice Requires="wpi">
                <w:drawing>
                  <wp:anchor distT="0" distB="0" distL="114300" distR="114300" simplePos="0" relativeHeight="251743232" behindDoc="0" locked="0" layoutInCell="1" allowOverlap="1">
                    <wp:simplePos x="0" y="0"/>
                    <wp:positionH relativeFrom="column">
                      <wp:posOffset>2729324</wp:posOffset>
                    </wp:positionH>
                    <wp:positionV relativeFrom="paragraph">
                      <wp:posOffset>1541524</wp:posOffset>
                    </wp:positionV>
                    <wp:extent cx="13320" cy="9360"/>
                    <wp:effectExtent l="57150" t="57150" r="44450" b="48260"/>
                    <wp:wrapNone/>
                    <wp:docPr id="84" name="墨迹 84"/>
                    <wp:cNvGraphicFramePr/>
                    <a:graphic xmlns:a="http://schemas.openxmlformats.org/drawingml/2006/main">
                      <a:graphicData uri="http://schemas.microsoft.com/office/word/2010/wordprocessingInk">
                        <w14:contentPart bwMode="auto" r:id="rId11">
                          <w14:nvContentPartPr>
                            <w14:cNvContentPartPr/>
                          </w14:nvContentPartPr>
                          <w14:xfrm>
                            <a:off x="0" y="0"/>
                            <a:ext cx="13320" cy="9360"/>
                          </w14:xfrm>
                        </w14:contentPart>
                      </a:graphicData>
                    </a:graphic>
                  </wp:anchor>
                </w:drawing>
              </mc:Choice>
              <mc:Fallback>
                <w:pict>
                  <v:shapetype w14:anchorId="549538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4" o:spid="_x0000_s1026" type="#_x0000_t75" style="position:absolute;left:0;text-align:left;margin-left:214.2pt;margin-top:120.7pt;width:2.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">
                    <v:imagedata r:id="rId1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42208" behindDoc="0" locked="0" layoutInCell="1" allowOverlap="1">
                    <wp:simplePos x="0" y="0"/>
                    <wp:positionH relativeFrom="column">
                      <wp:posOffset>5549564</wp:posOffset>
                    </wp:positionH>
                    <wp:positionV relativeFrom="paragraph">
                      <wp:posOffset>2090804</wp:posOffset>
                    </wp:positionV>
                    <wp:extent cx="360" cy="4320"/>
                    <wp:effectExtent l="38100" t="57150" r="57150" b="53340"/>
                    <wp:wrapNone/>
                    <wp:docPr id="83" name="墨迹 83"/>
                    <wp:cNvGraphicFramePr/>
                    <a:graphic xmlns:a="http://schemas.openxmlformats.org/drawingml/2006/main">
                      <a:graphicData uri="http://schemas.microsoft.com/office/word/2010/wordprocessingInk">
                        <w14:contentPart bwMode="auto" r:id="rId13">
                          <w14:nvContentPartPr>
                            <w14:cNvContentPartPr/>
                          </w14:nvContentPartPr>
                          <w14:xfrm>
                            <a:off x="0" y="0"/>
                            <a:ext cx="360" cy="4320"/>
                          </w14:xfrm>
                        </w14:contentPart>
                      </a:graphicData>
                    </a:graphic>
                  </wp:anchor>
                </w:drawing>
              </mc:Choice>
              <mc:Fallback>
                <w:pict>
                  <v:shape w14:anchorId="033F65DF" id="墨迹 83" o:spid="_x0000_s1026" type="#_x0000_t75" style="position:absolute;left:0;text-align:left;margin-left:436.3pt;margin-top:164pt;width:1.4pt;height:1.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">
                    <v:imagedata r:id="rId1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41184" behindDoc="0" locked="0" layoutInCell="1" allowOverlap="1">
                    <wp:simplePos x="0" y="0"/>
                    <wp:positionH relativeFrom="column">
                      <wp:posOffset>5519684</wp:posOffset>
                    </wp:positionH>
                    <wp:positionV relativeFrom="paragraph">
                      <wp:posOffset>1902164</wp:posOffset>
                    </wp:positionV>
                    <wp:extent cx="22680" cy="137520"/>
                    <wp:effectExtent l="38100" t="38100" r="53975" b="53340"/>
                    <wp:wrapNone/>
                    <wp:docPr id="82" name="墨迹 82"/>
                    <wp:cNvGraphicFramePr/>
                    <a:graphic xmlns:a="http://schemas.openxmlformats.org/drawingml/2006/main">
                      <a:graphicData uri="http://schemas.microsoft.com/office/word/2010/wordprocessingInk">
                        <w14:contentPart bwMode="auto" r:id="rId15">
                          <w14:nvContentPartPr>
                            <w14:cNvContentPartPr/>
                          </w14:nvContentPartPr>
                          <w14:xfrm>
                            <a:off x="0" y="0"/>
                            <a:ext cx="22680" cy="137520"/>
                          </w14:xfrm>
                        </w14:contentPart>
                      </a:graphicData>
                    </a:graphic>
                  </wp:anchor>
                </w:drawing>
              </mc:Choice>
              <mc:Fallback>
                <w:pict>
                  <v:shape w14:anchorId="56BB4CD8" id="墨迹 82" o:spid="_x0000_s1026" type="#_x0000_t75" style="position:absolute;left:0;text-align:left;margin-left:433.95pt;margin-top:149.15pt;width:3.15pt;height:12.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">
                    <v:imagedata r:id="rId1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40160" behindDoc="0" locked="0" layoutInCell="1" allowOverlap="1">
                    <wp:simplePos x="0" y="0"/>
                    <wp:positionH relativeFrom="column">
                      <wp:posOffset>5343644</wp:posOffset>
                    </wp:positionH>
                    <wp:positionV relativeFrom="paragraph">
                      <wp:posOffset>1897844</wp:posOffset>
                    </wp:positionV>
                    <wp:extent cx="56160" cy="403920"/>
                    <wp:effectExtent l="57150" t="38100" r="39370" b="53340"/>
                    <wp:wrapNone/>
                    <wp:docPr id="81" name="墨迹 81"/>
                    <wp:cNvGraphicFramePr/>
                    <a:graphic xmlns:a="http://schemas.openxmlformats.org/drawingml/2006/main">
                      <a:graphicData uri="http://schemas.microsoft.com/office/word/2010/wordprocessingInk">
                        <w14:contentPart bwMode="auto" r:id="rId17">
                          <w14:nvContentPartPr>
                            <w14:cNvContentPartPr/>
                          </w14:nvContentPartPr>
                          <w14:xfrm>
                            <a:off x="0" y="0"/>
                            <a:ext cx="56160" cy="403920"/>
                          </w14:xfrm>
                        </w14:contentPart>
                      </a:graphicData>
                    </a:graphic>
                  </wp:anchor>
                </w:drawing>
              </mc:Choice>
              <mc:Fallback>
                <w:pict>
                  <v:shape w14:anchorId="3331FB78" id="墨迹 81" o:spid="_x0000_s1026" type="#_x0000_t75" style="position:absolute;left:0;text-align:left;margin-left:420.1pt;margin-top:148.8pt;width:5.75pt;height:33.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">
                    <v:imagedata r:id="rId1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9136" behindDoc="0" locked="0" layoutInCell="1" allowOverlap="1">
                    <wp:simplePos x="0" y="0"/>
                    <wp:positionH relativeFrom="column">
                      <wp:posOffset>5283884</wp:posOffset>
                    </wp:positionH>
                    <wp:positionV relativeFrom="paragraph">
                      <wp:posOffset>1919444</wp:posOffset>
                    </wp:positionV>
                    <wp:extent cx="102960" cy="141840"/>
                    <wp:effectExtent l="38100" t="38100" r="30480" b="48895"/>
                    <wp:wrapNone/>
                    <wp:docPr id="80" name="墨迹 80"/>
                    <wp:cNvGraphicFramePr/>
                    <a:graphic xmlns:a="http://schemas.openxmlformats.org/drawingml/2006/main">
                      <a:graphicData uri="http://schemas.microsoft.com/office/word/2010/wordprocessingInk">
                        <w14:contentPart bwMode="auto" r:id="rId19">
                          <w14:nvContentPartPr>
                            <w14:cNvContentPartPr/>
                          </w14:nvContentPartPr>
                          <w14:xfrm>
                            <a:off x="0" y="0"/>
                            <a:ext cx="102960" cy="141840"/>
                          </w14:xfrm>
                        </w14:contentPart>
                      </a:graphicData>
                    </a:graphic>
                  </wp:anchor>
                </w:drawing>
              </mc:Choice>
              <mc:Fallback>
                <w:pict>
                  <v:shape w14:anchorId="2C1A3359" id="墨迹 80" o:spid="_x0000_s1026" type="#_x0000_t75" style="position:absolute;left:0;text-align:left;margin-left:415.4pt;margin-top:150.5pt;width:9.4pt;height:12.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">
                    <v:imagedata r:id="rId2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8112" behindDoc="0" locked="0" layoutInCell="1" allowOverlap="1">
                    <wp:simplePos x="0" y="0"/>
                    <wp:positionH relativeFrom="column">
                      <wp:posOffset>5328524</wp:posOffset>
                    </wp:positionH>
                    <wp:positionV relativeFrom="paragraph">
                      <wp:posOffset>1837724</wp:posOffset>
                    </wp:positionV>
                    <wp:extent cx="31320" cy="25920"/>
                    <wp:effectExtent l="38100" t="38100" r="45085" b="50800"/>
                    <wp:wrapNone/>
                    <wp:docPr id="79" name="墨迹 79"/>
                    <wp:cNvGraphicFramePr/>
                    <a:graphic xmlns:a="http://schemas.openxmlformats.org/drawingml/2006/main">
                      <a:graphicData uri="http://schemas.microsoft.com/office/word/2010/wordprocessingInk">
                        <w14:contentPart bwMode="auto" r:id="rId21">
                          <w14:nvContentPartPr>
                            <w14:cNvContentPartPr/>
                          </w14:nvContentPartPr>
                          <w14:xfrm>
                            <a:off x="0" y="0"/>
                            <a:ext cx="31320" cy="25920"/>
                          </w14:xfrm>
                        </w14:contentPart>
                      </a:graphicData>
                    </a:graphic>
                  </wp:anchor>
                </w:drawing>
              </mc:Choice>
              <mc:Fallback>
                <w:pict>
                  <v:shape w14:anchorId="53E7789B" id="墨迹 79" o:spid="_x0000_s1026" type="#_x0000_t75" style="position:absolute;left:0;text-align:left;margin-left:418.9pt;margin-top:144.05pt;width:3.8pt;height:3.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">
                    <v:imagedata r:id="rId2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7088" behindDoc="0" locked="0" layoutInCell="1" allowOverlap="1">
                    <wp:simplePos x="0" y="0"/>
                    <wp:positionH relativeFrom="column">
                      <wp:posOffset>5047364</wp:posOffset>
                    </wp:positionH>
                    <wp:positionV relativeFrom="paragraph">
                      <wp:posOffset>1923404</wp:posOffset>
                    </wp:positionV>
                    <wp:extent cx="206640" cy="142200"/>
                    <wp:effectExtent l="57150" t="38100" r="3175" b="48895"/>
                    <wp:wrapNone/>
                    <wp:docPr id="78" name="墨迹 78"/>
                    <wp:cNvGraphicFramePr/>
                    <a:graphic xmlns:a="http://schemas.openxmlformats.org/drawingml/2006/main">
                      <a:graphicData uri="http://schemas.microsoft.com/office/word/2010/wordprocessingInk">
                        <w14:contentPart bwMode="auto" r:id="rId23">
                          <w14:nvContentPartPr>
                            <w14:cNvContentPartPr/>
                          </w14:nvContentPartPr>
                          <w14:xfrm>
                            <a:off x="0" y="0"/>
                            <a:ext cx="206640" cy="142200"/>
                          </w14:xfrm>
                        </w14:contentPart>
                      </a:graphicData>
                    </a:graphic>
                  </wp:anchor>
                </w:drawing>
              </mc:Choice>
              <mc:Fallback>
                <w:pict>
                  <v:shape w14:anchorId="1CAEAD10" id="墨迹 78" o:spid="_x0000_s1026" type="#_x0000_t75" style="position:absolute;left:0;text-align:left;margin-left:396.8pt;margin-top:150.8pt;width:17.6pt;height:12.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">
                    <v:imagedata r:id="rId2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6064" behindDoc="0" locked="0" layoutInCell="1" allowOverlap="1">
                    <wp:simplePos x="0" y="0"/>
                    <wp:positionH relativeFrom="column">
                      <wp:posOffset>5086244</wp:posOffset>
                    </wp:positionH>
                    <wp:positionV relativeFrom="paragraph">
                      <wp:posOffset>1889204</wp:posOffset>
                    </wp:positionV>
                    <wp:extent cx="43200" cy="185040"/>
                    <wp:effectExtent l="57150" t="38100" r="52070" b="43815"/>
                    <wp:wrapNone/>
                    <wp:docPr id="77" name="墨迹 77"/>
                    <wp:cNvGraphicFramePr/>
                    <a:graphic xmlns:a="http://schemas.openxmlformats.org/drawingml/2006/main">
                      <a:graphicData uri="http://schemas.microsoft.com/office/word/2010/wordprocessingInk">
                        <w14:contentPart bwMode="auto" r:id="rId25">
                          <w14:nvContentPartPr>
                            <w14:cNvContentPartPr/>
                          </w14:nvContentPartPr>
                          <w14:xfrm>
                            <a:off x="0" y="0"/>
                            <a:ext cx="43200" cy="185040"/>
                          </w14:xfrm>
                        </w14:contentPart>
                      </a:graphicData>
                    </a:graphic>
                  </wp:anchor>
                </w:drawing>
              </mc:Choice>
              <mc:Fallback>
                <w:pict>
                  <v:shape w14:anchorId="20530894" id="墨迹 77" o:spid="_x0000_s1026" type="#_x0000_t75" style="position:absolute;left:0;text-align:left;margin-left:399.85pt;margin-top:148.1pt;width:4.7pt;height:15.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">
                    <v:imagedata r:id="rId2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5040" behindDoc="0" locked="0" layoutInCell="1" allowOverlap="1">
                    <wp:simplePos x="0" y="0"/>
                    <wp:positionH relativeFrom="column">
                      <wp:posOffset>4966004</wp:posOffset>
                    </wp:positionH>
                    <wp:positionV relativeFrom="paragraph">
                      <wp:posOffset>1940324</wp:posOffset>
                    </wp:positionV>
                    <wp:extent cx="34560" cy="18000"/>
                    <wp:effectExtent l="38100" t="57150" r="41910" b="39370"/>
                    <wp:wrapNone/>
                    <wp:docPr id="76" name="墨迹 76"/>
                    <wp:cNvGraphicFramePr/>
                    <a:graphic xmlns:a="http://schemas.openxmlformats.org/drawingml/2006/main">
                      <a:graphicData uri="http://schemas.microsoft.com/office/word/2010/wordprocessingInk">
                        <w14:contentPart bwMode="auto" r:id="rId27">
                          <w14:nvContentPartPr>
                            <w14:cNvContentPartPr/>
                          </w14:nvContentPartPr>
                          <w14:xfrm>
                            <a:off x="0" y="0"/>
                            <a:ext cx="34560" cy="18000"/>
                          </w14:xfrm>
                        </w14:contentPart>
                      </a:graphicData>
                    </a:graphic>
                  </wp:anchor>
                </w:drawing>
              </mc:Choice>
              <mc:Fallback>
                <w:pict>
                  <v:shape w14:anchorId="0F3D3580" id="墨迹 76" o:spid="_x0000_s1026" type="#_x0000_t75" style="position:absolute;left:0;text-align:left;margin-left:390.35pt;margin-top:152.15pt;width:4.05pt;height:2.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">
                    <v:imagedata r:id="rId2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4016" behindDoc="0" locked="0" layoutInCell="1" allowOverlap="1">
                    <wp:simplePos x="0" y="0"/>
                    <wp:positionH relativeFrom="column">
                      <wp:posOffset>4879964</wp:posOffset>
                    </wp:positionH>
                    <wp:positionV relativeFrom="paragraph">
                      <wp:posOffset>2039324</wp:posOffset>
                    </wp:positionV>
                    <wp:extent cx="21960" cy="56160"/>
                    <wp:effectExtent l="38100" t="57150" r="54610" b="39370"/>
                    <wp:wrapNone/>
                    <wp:docPr id="75" name="墨迹 75"/>
                    <wp:cNvGraphicFramePr/>
                    <a:graphic xmlns:a="http://schemas.openxmlformats.org/drawingml/2006/main">
                      <a:graphicData uri="http://schemas.microsoft.com/office/word/2010/wordprocessingInk">
                        <w14:contentPart bwMode="auto" r:id="rId29">
                          <w14:nvContentPartPr>
                            <w14:cNvContentPartPr/>
                          </w14:nvContentPartPr>
                          <w14:xfrm>
                            <a:off x="0" y="0"/>
                            <a:ext cx="21960" cy="56160"/>
                          </w14:xfrm>
                        </w14:contentPart>
                      </a:graphicData>
                    </a:graphic>
                  </wp:anchor>
                </w:drawing>
              </mc:Choice>
              <mc:Fallback>
                <w:pict>
                  <v:shape w14:anchorId="1DB7D266" id="墨迹 75" o:spid="_x0000_s1026" type="#_x0000_t75" style="position:absolute;left:0;text-align:left;margin-left:383.6pt;margin-top:159.95pt;width:3.1pt;height:5.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">
                    <v:imagedata r:id="rId3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2992" behindDoc="0" locked="0" layoutInCell="1" allowOverlap="1">
                    <wp:simplePos x="0" y="0"/>
                    <wp:positionH relativeFrom="column">
                      <wp:posOffset>4927124</wp:posOffset>
                    </wp:positionH>
                    <wp:positionV relativeFrom="paragraph">
                      <wp:posOffset>1923404</wp:posOffset>
                    </wp:positionV>
                    <wp:extent cx="35640" cy="167760"/>
                    <wp:effectExtent l="38100" t="57150" r="40640" b="41910"/>
                    <wp:wrapNone/>
                    <wp:docPr id="74" name="墨迹 74"/>
                    <wp:cNvGraphicFramePr/>
                    <a:graphic xmlns:a="http://schemas.openxmlformats.org/drawingml/2006/main">
                      <a:graphicData uri="http://schemas.microsoft.com/office/word/2010/wordprocessingInk">
                        <w14:contentPart bwMode="auto" r:id="rId31">
                          <w14:nvContentPartPr>
                            <w14:cNvContentPartPr/>
                          </w14:nvContentPartPr>
                          <w14:xfrm>
                            <a:off x="0" y="0"/>
                            <a:ext cx="35640" cy="167760"/>
                          </w14:xfrm>
                        </w14:contentPart>
                      </a:graphicData>
                    </a:graphic>
                  </wp:anchor>
                </w:drawing>
              </mc:Choice>
              <mc:Fallback>
                <w:pict>
                  <v:shape w14:anchorId="59F6DAB2" id="墨迹 74" o:spid="_x0000_s1026" type="#_x0000_t75" style="position:absolute;left:0;text-align:left;margin-left:387.3pt;margin-top:150.8pt;width:4.1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">
                    <v:imagedata r:id="rId3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1968" behindDoc="0" locked="0" layoutInCell="1" allowOverlap="1">
                    <wp:simplePos x="0" y="0"/>
                    <wp:positionH relativeFrom="column">
                      <wp:posOffset>6085964</wp:posOffset>
                    </wp:positionH>
                    <wp:positionV relativeFrom="paragraph">
                      <wp:posOffset>1588604</wp:posOffset>
                    </wp:positionV>
                    <wp:extent cx="82440" cy="150840"/>
                    <wp:effectExtent l="38100" t="38100" r="13335" b="40005"/>
                    <wp:wrapNone/>
                    <wp:docPr id="73" name="墨迹 73"/>
                    <wp:cNvGraphicFramePr/>
                    <a:graphic xmlns:a="http://schemas.openxmlformats.org/drawingml/2006/main">
                      <a:graphicData uri="http://schemas.microsoft.com/office/word/2010/wordprocessingInk">
                        <w14:contentPart bwMode="auto" r:id="rId33">
                          <w14:nvContentPartPr>
                            <w14:cNvContentPartPr/>
                          </w14:nvContentPartPr>
                          <w14:xfrm>
                            <a:off x="0" y="0"/>
                            <a:ext cx="82440" cy="150840"/>
                          </w14:xfrm>
                        </w14:contentPart>
                      </a:graphicData>
                    </a:graphic>
                  </wp:anchor>
                </w:drawing>
              </mc:Choice>
              <mc:Fallback>
                <w:pict>
                  <v:shape w14:anchorId="457C6333" id="墨迹 73" o:spid="_x0000_s1026" type="#_x0000_t75" style="position:absolute;left:0;text-align:left;margin-left:478.55pt;margin-top:124.45pt;width:7.85pt;height:13.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">
                    <v:imagedata r:id="rId3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30944" behindDoc="0" locked="0" layoutInCell="1" allowOverlap="1">
                    <wp:simplePos x="0" y="0"/>
                    <wp:positionH relativeFrom="column">
                      <wp:posOffset>6008924</wp:posOffset>
                    </wp:positionH>
                    <wp:positionV relativeFrom="paragraph">
                      <wp:posOffset>1451444</wp:posOffset>
                    </wp:positionV>
                    <wp:extent cx="155160" cy="163440"/>
                    <wp:effectExtent l="57150" t="57150" r="54610" b="46355"/>
                    <wp:wrapNone/>
                    <wp:docPr id="72" name="墨迹 72"/>
                    <wp:cNvGraphicFramePr/>
                    <a:graphic xmlns:a="http://schemas.openxmlformats.org/drawingml/2006/main">
                      <a:graphicData uri="http://schemas.microsoft.com/office/word/2010/wordprocessingInk">
                        <w14:contentPart bwMode="auto" r:id="rId35">
                          <w14:nvContentPartPr>
                            <w14:cNvContentPartPr/>
                          </w14:nvContentPartPr>
                          <w14:xfrm>
                            <a:off x="0" y="0"/>
                            <a:ext cx="155160" cy="163440"/>
                          </w14:xfrm>
                        </w14:contentPart>
                      </a:graphicData>
                    </a:graphic>
                  </wp:anchor>
                </w:drawing>
              </mc:Choice>
              <mc:Fallback>
                <w:pict>
                  <v:shape w14:anchorId="5AF675A6" id="墨迹 72" o:spid="_x0000_s1026" type="#_x0000_t75" style="position:absolute;left:0;text-align:left;margin-left:472.5pt;margin-top:113.65pt;width:13.5pt;height:14.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">
                    <v:imagedata r:id="rId3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9920" behindDoc="0" locked="0" layoutInCell="1" allowOverlap="1">
                    <wp:simplePos x="0" y="0"/>
                    <wp:positionH relativeFrom="column">
                      <wp:posOffset>6070844</wp:posOffset>
                    </wp:positionH>
                    <wp:positionV relativeFrom="paragraph">
                      <wp:posOffset>1429844</wp:posOffset>
                    </wp:positionV>
                    <wp:extent cx="50040" cy="73440"/>
                    <wp:effectExtent l="57150" t="38100" r="45720" b="41275"/>
                    <wp:wrapNone/>
                    <wp:docPr id="71" name="墨迹 71"/>
                    <wp:cNvGraphicFramePr/>
                    <a:graphic xmlns:a="http://schemas.openxmlformats.org/drawingml/2006/main">
                      <a:graphicData uri="http://schemas.microsoft.com/office/word/2010/wordprocessingInk">
                        <w14:contentPart bwMode="auto" r:id="rId37">
                          <w14:nvContentPartPr>
                            <w14:cNvContentPartPr/>
                          </w14:nvContentPartPr>
                          <w14:xfrm>
                            <a:off x="0" y="0"/>
                            <a:ext cx="50040" cy="73440"/>
                          </w14:xfrm>
                        </w14:contentPart>
                      </a:graphicData>
                    </a:graphic>
                  </wp:anchor>
                </w:drawing>
              </mc:Choice>
              <mc:Fallback>
                <w:pict>
                  <v:shape w14:anchorId="7C56D9A5" id="墨迹 71" o:spid="_x0000_s1026" type="#_x0000_t75" style="position:absolute;left:0;text-align:left;margin-left:477.35pt;margin-top:111.95pt;width:5.3pt;height:7.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">
                    <v:imagedata r:id="rId3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8896" behindDoc="0" locked="0" layoutInCell="1" allowOverlap="1">
                    <wp:simplePos x="0" y="0"/>
                    <wp:positionH relativeFrom="column">
                      <wp:posOffset>6043484</wp:posOffset>
                    </wp:positionH>
                    <wp:positionV relativeFrom="paragraph">
                      <wp:posOffset>1455764</wp:posOffset>
                    </wp:positionV>
                    <wp:extent cx="25920" cy="61920"/>
                    <wp:effectExtent l="38100" t="38100" r="50800" b="52705"/>
                    <wp:wrapNone/>
                    <wp:docPr id="70" name="墨迹 70"/>
                    <wp:cNvGraphicFramePr/>
                    <a:graphic xmlns:a="http://schemas.openxmlformats.org/drawingml/2006/main">
                      <a:graphicData uri="http://schemas.microsoft.com/office/word/2010/wordprocessingInk">
                        <w14:contentPart bwMode="auto" r:id="rId39">
                          <w14:nvContentPartPr>
                            <w14:cNvContentPartPr/>
                          </w14:nvContentPartPr>
                          <w14:xfrm>
                            <a:off x="0" y="0"/>
                            <a:ext cx="25920" cy="61920"/>
                          </w14:xfrm>
                        </w14:contentPart>
                      </a:graphicData>
                    </a:graphic>
                  </wp:anchor>
                </w:drawing>
              </mc:Choice>
              <mc:Fallback>
                <w:pict>
                  <v:shape w14:anchorId="56233677" id="墨迹 70" o:spid="_x0000_s1026" type="#_x0000_t75" style="position:absolute;left:0;text-align:left;margin-left:475.2pt;margin-top:114pt;width:3.4pt;height:6.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">
                    <v:imagedata r:id="rId4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7872" behindDoc="0" locked="0" layoutInCell="1" allowOverlap="1">
                    <wp:simplePos x="0" y="0"/>
                    <wp:positionH relativeFrom="column">
                      <wp:posOffset>5901644</wp:posOffset>
                    </wp:positionH>
                    <wp:positionV relativeFrom="paragraph">
                      <wp:posOffset>1558724</wp:posOffset>
                    </wp:positionV>
                    <wp:extent cx="86400" cy="160560"/>
                    <wp:effectExtent l="57150" t="57150" r="8890" b="49530"/>
                    <wp:wrapNone/>
                    <wp:docPr id="69" name="墨迹 69"/>
                    <wp:cNvGraphicFramePr/>
                    <a:graphic xmlns:a="http://schemas.openxmlformats.org/drawingml/2006/main">
                      <a:graphicData uri="http://schemas.microsoft.com/office/word/2010/wordprocessingInk">
                        <w14:contentPart bwMode="auto" r:id="rId41">
                          <w14:nvContentPartPr>
                            <w14:cNvContentPartPr/>
                          </w14:nvContentPartPr>
                          <w14:xfrm>
                            <a:off x="0" y="0"/>
                            <a:ext cx="86400" cy="160560"/>
                          </w14:xfrm>
                        </w14:contentPart>
                      </a:graphicData>
                    </a:graphic>
                  </wp:anchor>
                </w:drawing>
              </mc:Choice>
              <mc:Fallback>
                <w:pict>
                  <v:shape w14:anchorId="130D7831" id="墨迹 69" o:spid="_x0000_s1026" type="#_x0000_t75" style="position:absolute;left:0;text-align:left;margin-left:464.05pt;margin-top:122.1pt;width:8.1pt;height:1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">
                    <v:imagedata r:id="rId4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6848" behindDoc="0" locked="0" layoutInCell="1" allowOverlap="1">
                    <wp:simplePos x="0" y="0"/>
                    <wp:positionH relativeFrom="column">
                      <wp:posOffset>5889044</wp:posOffset>
                    </wp:positionH>
                    <wp:positionV relativeFrom="paragraph">
                      <wp:posOffset>1558724</wp:posOffset>
                    </wp:positionV>
                    <wp:extent cx="73080" cy="47520"/>
                    <wp:effectExtent l="38100" t="57150" r="41275" b="48260"/>
                    <wp:wrapNone/>
                    <wp:docPr id="68" name="墨迹 68"/>
                    <wp:cNvGraphicFramePr/>
                    <a:graphic xmlns:a="http://schemas.openxmlformats.org/drawingml/2006/main">
                      <a:graphicData uri="http://schemas.microsoft.com/office/word/2010/wordprocessingInk">
                        <w14:contentPart bwMode="auto" r:id="rId43">
                          <w14:nvContentPartPr>
                            <w14:cNvContentPartPr/>
                          </w14:nvContentPartPr>
                          <w14:xfrm>
                            <a:off x="0" y="0"/>
                            <a:ext cx="73080" cy="47520"/>
                          </w14:xfrm>
                        </w14:contentPart>
                      </a:graphicData>
                    </a:graphic>
                  </wp:anchor>
                </w:drawing>
              </mc:Choice>
              <mc:Fallback>
                <w:pict>
                  <v:shape w14:anchorId="4132776B" id="墨迹 68" o:spid="_x0000_s1026" type="#_x0000_t75" style="position:absolute;left:0;text-align:left;margin-left:463.05pt;margin-top:122.1pt;width:7.05pt;height:5.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">
                    <v:imagedata r:id="rId4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5824" behindDoc="0" locked="0" layoutInCell="1" allowOverlap="1">
                    <wp:simplePos x="0" y="0"/>
                    <wp:positionH relativeFrom="column">
                      <wp:posOffset>5870684</wp:posOffset>
                    </wp:positionH>
                    <wp:positionV relativeFrom="paragraph">
                      <wp:posOffset>1528484</wp:posOffset>
                    </wp:positionV>
                    <wp:extent cx="22680" cy="225000"/>
                    <wp:effectExtent l="38100" t="38100" r="53975" b="41910"/>
                    <wp:wrapNone/>
                    <wp:docPr id="67" name="墨迹 67"/>
                    <wp:cNvGraphicFramePr/>
                    <a:graphic xmlns:a="http://schemas.openxmlformats.org/drawingml/2006/main">
                      <a:graphicData uri="http://schemas.microsoft.com/office/word/2010/wordprocessingInk">
                        <w14:contentPart bwMode="auto" r:id="rId45">
                          <w14:nvContentPartPr>
                            <w14:cNvContentPartPr/>
                          </w14:nvContentPartPr>
                          <w14:xfrm>
                            <a:off x="0" y="0"/>
                            <a:ext cx="22680" cy="225000"/>
                          </w14:xfrm>
                        </w14:contentPart>
                      </a:graphicData>
                    </a:graphic>
                  </wp:anchor>
                </w:drawing>
              </mc:Choice>
              <mc:Fallback>
                <w:pict>
                  <v:shape w14:anchorId="7E44DB58" id="墨迹 67" o:spid="_x0000_s1026" type="#_x0000_t75" style="position:absolute;left:0;text-align:left;margin-left:461.6pt;margin-top:119.7pt;width:3.15pt;height:1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">
                    <v:imagedata r:id="rId4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4800" behindDoc="0" locked="0" layoutInCell="1" allowOverlap="1">
                    <wp:simplePos x="0" y="0"/>
                    <wp:positionH relativeFrom="column">
                      <wp:posOffset>5876084</wp:posOffset>
                    </wp:positionH>
                    <wp:positionV relativeFrom="paragraph">
                      <wp:posOffset>1511564</wp:posOffset>
                    </wp:positionV>
                    <wp:extent cx="42840" cy="17280"/>
                    <wp:effectExtent l="57150" t="57150" r="52705" b="40005"/>
                    <wp:wrapNone/>
                    <wp:docPr id="66" name="墨迹 66"/>
                    <wp:cNvGraphicFramePr/>
                    <a:graphic xmlns:a="http://schemas.openxmlformats.org/drawingml/2006/main">
                      <a:graphicData uri="http://schemas.microsoft.com/office/word/2010/wordprocessingInk">
                        <w14:contentPart bwMode="auto" r:id="rId47">
                          <w14:nvContentPartPr>
                            <w14:cNvContentPartPr/>
                          </w14:nvContentPartPr>
                          <w14:xfrm>
                            <a:off x="0" y="0"/>
                            <a:ext cx="42840" cy="17280"/>
                          </w14:xfrm>
                        </w14:contentPart>
                      </a:graphicData>
                    </a:graphic>
                  </wp:anchor>
                </w:drawing>
              </mc:Choice>
              <mc:Fallback>
                <w:pict>
                  <v:shape w14:anchorId="717E9D55" id="墨迹 66" o:spid="_x0000_s1026" type="#_x0000_t75" style="position:absolute;left:0;text-align:left;margin-left:462.05pt;margin-top:118.35pt;width:4.7pt;height:2.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">
                    <v:imagedata r:id="rId4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3776" behindDoc="0" locked="0" layoutInCell="1" allowOverlap="1">
                    <wp:simplePos x="0" y="0"/>
                    <wp:positionH relativeFrom="column">
                      <wp:posOffset>5575484</wp:posOffset>
                    </wp:positionH>
                    <wp:positionV relativeFrom="paragraph">
                      <wp:posOffset>1627484</wp:posOffset>
                    </wp:positionV>
                    <wp:extent cx="219240" cy="111960"/>
                    <wp:effectExtent l="38100" t="38100" r="47625" b="40640"/>
                    <wp:wrapNone/>
                    <wp:docPr id="65" name="墨迹 65"/>
                    <wp:cNvGraphicFramePr/>
                    <a:graphic xmlns:a="http://schemas.openxmlformats.org/drawingml/2006/main">
                      <a:graphicData uri="http://schemas.microsoft.com/office/word/2010/wordprocessingInk">
                        <w14:contentPart bwMode="auto" r:id="rId49">
                          <w14:nvContentPartPr>
                            <w14:cNvContentPartPr/>
                          </w14:nvContentPartPr>
                          <w14:xfrm>
                            <a:off x="0" y="0"/>
                            <a:ext cx="219240" cy="111960"/>
                          </w14:xfrm>
                        </w14:contentPart>
                      </a:graphicData>
                    </a:graphic>
                  </wp:anchor>
                </w:drawing>
              </mc:Choice>
              <mc:Fallback>
                <w:pict>
                  <v:shape w14:anchorId="6A0030B4" id="墨迹 65" o:spid="_x0000_s1026" type="#_x0000_t75" style="position:absolute;left:0;text-align:left;margin-left:438.35pt;margin-top:127.5pt;width:18.55pt;height:10.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">
                    <v:imagedata r:id="rId5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2752" behindDoc="0" locked="0" layoutInCell="1" allowOverlap="1">
                    <wp:simplePos x="0" y="0"/>
                    <wp:positionH relativeFrom="column">
                      <wp:posOffset>5575484</wp:posOffset>
                    </wp:positionH>
                    <wp:positionV relativeFrom="paragraph">
                      <wp:posOffset>1515524</wp:posOffset>
                    </wp:positionV>
                    <wp:extent cx="86040" cy="264600"/>
                    <wp:effectExtent l="57150" t="38100" r="47625" b="40640"/>
                    <wp:wrapNone/>
                    <wp:docPr id="64" name="墨迹 64"/>
                    <wp:cNvGraphicFramePr/>
                    <a:graphic xmlns:a="http://schemas.openxmlformats.org/drawingml/2006/main">
                      <a:graphicData uri="http://schemas.microsoft.com/office/word/2010/wordprocessingInk">
                        <w14:contentPart bwMode="auto" r:id="rId51">
                          <w14:nvContentPartPr>
                            <w14:cNvContentPartPr/>
                          </w14:nvContentPartPr>
                          <w14:xfrm>
                            <a:off x="0" y="0"/>
                            <a:ext cx="86040" cy="264600"/>
                          </w14:xfrm>
                        </w14:contentPart>
                      </a:graphicData>
                    </a:graphic>
                  </wp:anchor>
                </w:drawing>
              </mc:Choice>
              <mc:Fallback>
                <w:pict>
                  <v:shape w14:anchorId="470DA0FB" id="墨迹 64" o:spid="_x0000_s1026" type="#_x0000_t75" style="position:absolute;left:0;text-align:left;margin-left:438.35pt;margin-top:118.7pt;width:8.1pt;height:22.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">
                    <v:imagedata r:id="rId5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1728" behindDoc="0" locked="0" layoutInCell="1" allowOverlap="1">
                    <wp:simplePos x="0" y="0"/>
                    <wp:positionH relativeFrom="column">
                      <wp:posOffset>5417084</wp:posOffset>
                    </wp:positionH>
                    <wp:positionV relativeFrom="paragraph">
                      <wp:posOffset>1502204</wp:posOffset>
                    </wp:positionV>
                    <wp:extent cx="128880" cy="224280"/>
                    <wp:effectExtent l="57150" t="38100" r="24130" b="42545"/>
                    <wp:wrapNone/>
                    <wp:docPr id="63" name="墨迹 63"/>
                    <wp:cNvGraphicFramePr/>
                    <a:graphic xmlns:a="http://schemas.openxmlformats.org/drawingml/2006/main">
                      <a:graphicData uri="http://schemas.microsoft.com/office/word/2010/wordprocessingInk">
                        <w14:contentPart bwMode="auto" r:id="rId53">
                          <w14:nvContentPartPr>
                            <w14:cNvContentPartPr/>
                          </w14:nvContentPartPr>
                          <w14:xfrm>
                            <a:off x="0" y="0"/>
                            <a:ext cx="128880" cy="224280"/>
                          </w14:xfrm>
                        </w14:contentPart>
                      </a:graphicData>
                    </a:graphic>
                  </wp:anchor>
                </w:drawing>
              </mc:Choice>
              <mc:Fallback>
                <w:pict>
                  <v:shape w14:anchorId="2CFD0689" id="墨迹 63" o:spid="_x0000_s1026" type="#_x0000_t75" style="position:absolute;left:0;text-align:left;margin-left:425.9pt;margin-top:117.65pt;width:11.5pt;height:18.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">
                    <v:imagedata r:id="rId5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20704" behindDoc="0" locked="0" layoutInCell="1" allowOverlap="1">
                    <wp:simplePos x="0" y="0"/>
                    <wp:positionH relativeFrom="column">
                      <wp:posOffset>5429684</wp:posOffset>
                    </wp:positionH>
                    <wp:positionV relativeFrom="paragraph">
                      <wp:posOffset>1468364</wp:posOffset>
                    </wp:positionV>
                    <wp:extent cx="30240" cy="17640"/>
                    <wp:effectExtent l="38100" t="57150" r="46355" b="40005"/>
                    <wp:wrapNone/>
                    <wp:docPr id="62" name="墨迹 62"/>
                    <wp:cNvGraphicFramePr/>
                    <a:graphic xmlns:a="http://schemas.openxmlformats.org/drawingml/2006/main">
                      <a:graphicData uri="http://schemas.microsoft.com/office/word/2010/wordprocessingInk">
                        <w14:contentPart bwMode="auto" r:id="rId55">
                          <w14:nvContentPartPr>
                            <w14:cNvContentPartPr/>
                          </w14:nvContentPartPr>
                          <w14:xfrm>
                            <a:off x="0" y="0"/>
                            <a:ext cx="30240" cy="17640"/>
                          </w14:xfrm>
                        </w14:contentPart>
                      </a:graphicData>
                    </a:graphic>
                  </wp:anchor>
                </w:drawing>
              </mc:Choice>
              <mc:Fallback>
                <w:pict>
                  <v:shape w14:anchorId="50387C5E" id="墨迹 62" o:spid="_x0000_s1026" type="#_x0000_t75" style="position:absolute;left:0;text-align:left;margin-left:426.9pt;margin-top:114.95pt;width:3.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">
                    <v:imagedata r:id="rId5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9680" behindDoc="0" locked="0" layoutInCell="1" allowOverlap="1">
                    <wp:simplePos x="0" y="0"/>
                    <wp:positionH relativeFrom="column">
                      <wp:posOffset>5279924</wp:posOffset>
                    </wp:positionH>
                    <wp:positionV relativeFrom="paragraph">
                      <wp:posOffset>1528484</wp:posOffset>
                    </wp:positionV>
                    <wp:extent cx="94320" cy="108000"/>
                    <wp:effectExtent l="57150" t="38100" r="1270" b="44450"/>
                    <wp:wrapNone/>
                    <wp:docPr id="61" name="墨迹 61"/>
                    <wp:cNvGraphicFramePr/>
                    <a:graphic xmlns:a="http://schemas.openxmlformats.org/drawingml/2006/main">
                      <a:graphicData uri="http://schemas.microsoft.com/office/word/2010/wordprocessingInk">
                        <w14:contentPart bwMode="auto" r:id="rId57">
                          <w14:nvContentPartPr>
                            <w14:cNvContentPartPr/>
                          </w14:nvContentPartPr>
                          <w14:xfrm>
                            <a:off x="0" y="0"/>
                            <a:ext cx="94320" cy="108000"/>
                          </w14:xfrm>
                        </w14:contentPart>
                      </a:graphicData>
                    </a:graphic>
                  </wp:anchor>
                </w:drawing>
              </mc:Choice>
              <mc:Fallback>
                <w:pict>
                  <v:shape w14:anchorId="4FD73ADF" id="墨迹 61" o:spid="_x0000_s1026" type="#_x0000_t75" style="position:absolute;left:0;text-align:left;margin-left:415.1pt;margin-top:119.7pt;width:8.8pt;height:9.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">
                    <v:imagedata r:id="rId5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8656" behindDoc="0" locked="0" layoutInCell="1" allowOverlap="1">
                    <wp:simplePos x="0" y="0"/>
                    <wp:positionH relativeFrom="column">
                      <wp:posOffset>5253644</wp:posOffset>
                    </wp:positionH>
                    <wp:positionV relativeFrom="paragraph">
                      <wp:posOffset>1536404</wp:posOffset>
                    </wp:positionV>
                    <wp:extent cx="117720" cy="203040"/>
                    <wp:effectExtent l="57150" t="57150" r="53975" b="45085"/>
                    <wp:wrapNone/>
                    <wp:docPr id="60" name="墨迹 60"/>
                    <wp:cNvGraphicFramePr/>
                    <a:graphic xmlns:a="http://schemas.openxmlformats.org/drawingml/2006/main">
                      <a:graphicData uri="http://schemas.microsoft.com/office/word/2010/wordprocessingInk">
                        <w14:contentPart bwMode="auto" r:id="rId59">
                          <w14:nvContentPartPr>
                            <w14:cNvContentPartPr/>
                          </w14:nvContentPartPr>
                          <w14:xfrm>
                            <a:off x="0" y="0"/>
                            <a:ext cx="117720" cy="203040"/>
                          </w14:xfrm>
                        </w14:contentPart>
                      </a:graphicData>
                    </a:graphic>
                  </wp:anchor>
                </w:drawing>
              </mc:Choice>
              <mc:Fallback>
                <w:pict>
                  <v:shape w14:anchorId="7653E362" id="墨迹 60" o:spid="_x0000_s1026" type="#_x0000_t75" style="position:absolute;left:0;text-align:left;margin-left:413pt;margin-top:120.35pt;width:10.6pt;height:17.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">
                    <v:imagedata r:id="rId6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7632" behindDoc="0" locked="0" layoutInCell="1" allowOverlap="1">
                    <wp:simplePos x="0" y="0"/>
                    <wp:positionH relativeFrom="column">
                      <wp:posOffset>5219084</wp:posOffset>
                    </wp:positionH>
                    <wp:positionV relativeFrom="paragraph">
                      <wp:posOffset>1618844</wp:posOffset>
                    </wp:positionV>
                    <wp:extent cx="30600" cy="54360"/>
                    <wp:effectExtent l="38100" t="57150" r="45720" b="41275"/>
                    <wp:wrapNone/>
                    <wp:docPr id="59" name="墨迹 59"/>
                    <wp:cNvGraphicFramePr/>
                    <a:graphic xmlns:a="http://schemas.openxmlformats.org/drawingml/2006/main">
                      <a:graphicData uri="http://schemas.microsoft.com/office/word/2010/wordprocessingInk">
                        <w14:contentPart bwMode="auto" r:id="rId61">
                          <w14:nvContentPartPr>
                            <w14:cNvContentPartPr/>
                          </w14:nvContentPartPr>
                          <w14:xfrm>
                            <a:off x="0" y="0"/>
                            <a:ext cx="30600" cy="54360"/>
                          </w14:xfrm>
                        </w14:contentPart>
                      </a:graphicData>
                    </a:graphic>
                  </wp:anchor>
                </w:drawing>
              </mc:Choice>
              <mc:Fallback>
                <w:pict>
                  <v:shape w14:anchorId="1C13A34C" id="墨迹 59" o:spid="_x0000_s1026" type="#_x0000_t75" style="position:absolute;left:0;text-align:left;margin-left:410.3pt;margin-top:126.8pt;width:3.7pt;height:5.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">
                    <v:imagedata r:id="rId6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6608" behindDoc="0" locked="0" layoutInCell="1" allowOverlap="1">
                    <wp:simplePos x="0" y="0"/>
                    <wp:positionH relativeFrom="column">
                      <wp:posOffset>4987244</wp:posOffset>
                    </wp:positionH>
                    <wp:positionV relativeFrom="paragraph">
                      <wp:posOffset>1567364</wp:posOffset>
                    </wp:positionV>
                    <wp:extent cx="51480" cy="181440"/>
                    <wp:effectExtent l="38100" t="38100" r="24765" b="47625"/>
                    <wp:wrapNone/>
                    <wp:docPr id="58" name="墨迹 58"/>
                    <wp:cNvGraphicFramePr/>
                    <a:graphic xmlns:a="http://schemas.openxmlformats.org/drawingml/2006/main">
                      <a:graphicData uri="http://schemas.microsoft.com/office/word/2010/wordprocessingInk">
                        <w14:contentPart bwMode="auto" r:id="rId63">
                          <w14:nvContentPartPr>
                            <w14:cNvContentPartPr/>
                          </w14:nvContentPartPr>
                          <w14:xfrm>
                            <a:off x="0" y="0"/>
                            <a:ext cx="51480" cy="181440"/>
                          </w14:xfrm>
                        </w14:contentPart>
                      </a:graphicData>
                    </a:graphic>
                  </wp:anchor>
                </w:drawing>
              </mc:Choice>
              <mc:Fallback>
                <w:pict>
                  <v:shape w14:anchorId="3369C0CD" id="墨迹 58" o:spid="_x0000_s1026" type="#_x0000_t75" style="position:absolute;left:0;text-align:left;margin-left:392.05pt;margin-top:122.75pt;width:5.35pt;height:15.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">
                    <v:imagedata r:id="rId6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5584" behindDoc="0" locked="0" layoutInCell="1" allowOverlap="1">
                    <wp:simplePos x="0" y="0"/>
                    <wp:positionH relativeFrom="column">
                      <wp:posOffset>5064644</wp:posOffset>
                    </wp:positionH>
                    <wp:positionV relativeFrom="paragraph">
                      <wp:posOffset>1588244</wp:posOffset>
                    </wp:positionV>
                    <wp:extent cx="205560" cy="173160"/>
                    <wp:effectExtent l="57150" t="38100" r="42545" b="55880"/>
                    <wp:wrapNone/>
                    <wp:docPr id="57" name="墨迹 57"/>
                    <wp:cNvGraphicFramePr/>
                    <a:graphic xmlns:a="http://schemas.openxmlformats.org/drawingml/2006/main">
                      <a:graphicData uri="http://schemas.microsoft.com/office/word/2010/wordprocessingInk">
                        <w14:contentPart bwMode="auto" r:id="rId65">
                          <w14:nvContentPartPr>
                            <w14:cNvContentPartPr/>
                          </w14:nvContentPartPr>
                          <w14:xfrm>
                            <a:off x="0" y="0"/>
                            <a:ext cx="205560" cy="173160"/>
                          </w14:xfrm>
                        </w14:contentPart>
                      </a:graphicData>
                    </a:graphic>
                  </wp:anchor>
                </w:drawing>
              </mc:Choice>
              <mc:Fallback>
                <w:pict>
                  <v:shape w14:anchorId="0218B980" id="墨迹 57" o:spid="_x0000_s1026" type="#_x0000_t75" style="position:absolute;left:0;text-align:left;margin-left:398.15pt;margin-top:124.4pt;width:17.55pt;height: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">
                    <v:imagedata r:id="rId6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4560" behindDoc="0" locked="0" layoutInCell="1" allowOverlap="1">
                    <wp:simplePos x="0" y="0"/>
                    <wp:positionH relativeFrom="column">
                      <wp:posOffset>5081924</wp:posOffset>
                    </wp:positionH>
                    <wp:positionV relativeFrom="paragraph">
                      <wp:posOffset>1477004</wp:posOffset>
                    </wp:positionV>
                    <wp:extent cx="47520" cy="111960"/>
                    <wp:effectExtent l="57150" t="38100" r="48260" b="40640"/>
                    <wp:wrapNone/>
                    <wp:docPr id="56" name="墨迹 56"/>
                    <wp:cNvGraphicFramePr/>
                    <a:graphic xmlns:a="http://schemas.openxmlformats.org/drawingml/2006/main">
                      <a:graphicData uri="http://schemas.microsoft.com/office/word/2010/wordprocessingInk">
                        <w14:contentPart bwMode="auto" r:id="rId67">
                          <w14:nvContentPartPr>
                            <w14:cNvContentPartPr/>
                          </w14:nvContentPartPr>
                          <w14:xfrm>
                            <a:off x="0" y="0"/>
                            <a:ext cx="47520" cy="111960"/>
                          </w14:xfrm>
                        </w14:contentPart>
                      </a:graphicData>
                    </a:graphic>
                  </wp:anchor>
                </w:drawing>
              </mc:Choice>
              <mc:Fallback>
                <w:pict>
                  <v:shape w14:anchorId="02873BD9" id="墨迹 56" o:spid="_x0000_s1026" type="#_x0000_t75" style="position:absolute;left:0;text-align:left;margin-left:399.5pt;margin-top:115.65pt;width:5.1pt;height:10.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">
                    <v:imagedata r:id="rId6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3536" behindDoc="0" locked="0" layoutInCell="1" allowOverlap="1">
                    <wp:simplePos x="0" y="0"/>
                    <wp:positionH relativeFrom="column">
                      <wp:posOffset>5068964</wp:posOffset>
                    </wp:positionH>
                    <wp:positionV relativeFrom="paragraph">
                      <wp:posOffset>1515884</wp:posOffset>
                    </wp:positionV>
                    <wp:extent cx="9000" cy="67320"/>
                    <wp:effectExtent l="57150" t="38100" r="48260" b="46990"/>
                    <wp:wrapNone/>
                    <wp:docPr id="55" name="墨迹 55"/>
                    <wp:cNvGraphicFramePr/>
                    <a:graphic xmlns:a="http://schemas.openxmlformats.org/drawingml/2006/main">
                      <a:graphicData uri="http://schemas.microsoft.com/office/word/2010/wordprocessingInk">
                        <w14:contentPart bwMode="auto" r:id="rId69">
                          <w14:nvContentPartPr>
                            <w14:cNvContentPartPr/>
                          </w14:nvContentPartPr>
                          <w14:xfrm>
                            <a:off x="0" y="0"/>
                            <a:ext cx="9000" cy="67320"/>
                          </w14:xfrm>
                        </w14:contentPart>
                      </a:graphicData>
                    </a:graphic>
                  </wp:anchor>
                </w:drawing>
              </mc:Choice>
              <mc:Fallback>
                <w:pict>
                  <v:shape w14:anchorId="784F7727" id="墨迹 55" o:spid="_x0000_s1026" type="#_x0000_t75" style="position:absolute;left:0;text-align:left;margin-left:398.5pt;margin-top:118.7pt;width:2pt;height:6.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">
                    <v:imagedata r:id="rId7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2512" behindDoc="0" locked="0" layoutInCell="1" allowOverlap="1">
                    <wp:simplePos x="0" y="0"/>
                    <wp:positionH relativeFrom="column">
                      <wp:posOffset>4871324</wp:posOffset>
                    </wp:positionH>
                    <wp:positionV relativeFrom="paragraph">
                      <wp:posOffset>1640084</wp:posOffset>
                    </wp:positionV>
                    <wp:extent cx="99360" cy="60480"/>
                    <wp:effectExtent l="38100" t="38100" r="53340" b="53975"/>
                    <wp:wrapNone/>
                    <wp:docPr id="54" name="墨迹 54"/>
                    <wp:cNvGraphicFramePr/>
                    <a:graphic xmlns:a="http://schemas.openxmlformats.org/drawingml/2006/main">
                      <a:graphicData uri="http://schemas.microsoft.com/office/word/2010/wordprocessingInk">
                        <w14:contentPart bwMode="auto" r:id="rId71">
                          <w14:nvContentPartPr>
                            <w14:cNvContentPartPr/>
                          </w14:nvContentPartPr>
                          <w14:xfrm>
                            <a:off x="0" y="0"/>
                            <a:ext cx="99360" cy="60480"/>
                          </w14:xfrm>
                        </w14:contentPart>
                      </a:graphicData>
                    </a:graphic>
                  </wp:anchor>
                </w:drawing>
              </mc:Choice>
              <mc:Fallback>
                <w:pict>
                  <v:shape w14:anchorId="345ABF9C" id="墨迹 54" o:spid="_x0000_s1026" type="#_x0000_t75" style="position:absolute;left:0;text-align:left;margin-left:382.9pt;margin-top:128.5pt;width:9.15pt;height:6.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">
                    <v:imagedata r:id="rId7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1488" behindDoc="0" locked="0" layoutInCell="1" allowOverlap="1">
                    <wp:simplePos x="0" y="0"/>
                    <wp:positionH relativeFrom="column">
                      <wp:posOffset>4897244</wp:posOffset>
                    </wp:positionH>
                    <wp:positionV relativeFrom="paragraph">
                      <wp:posOffset>1528484</wp:posOffset>
                    </wp:positionV>
                    <wp:extent cx="30240" cy="86400"/>
                    <wp:effectExtent l="38100" t="57150" r="46355" b="46990"/>
                    <wp:wrapNone/>
                    <wp:docPr id="53" name="墨迹 53"/>
                    <wp:cNvGraphicFramePr/>
                    <a:graphic xmlns:a="http://schemas.openxmlformats.org/drawingml/2006/main">
                      <a:graphicData uri="http://schemas.microsoft.com/office/word/2010/wordprocessingInk">
                        <w14:contentPart bwMode="auto" r:id="rId73">
                          <w14:nvContentPartPr>
                            <w14:cNvContentPartPr/>
                          </w14:nvContentPartPr>
                          <w14:xfrm>
                            <a:off x="0" y="0"/>
                            <a:ext cx="30240" cy="86400"/>
                          </w14:xfrm>
                        </w14:contentPart>
                      </a:graphicData>
                    </a:graphic>
                  </wp:anchor>
                </w:drawing>
              </mc:Choice>
              <mc:Fallback>
                <w:pict>
                  <v:shape w14:anchorId="3130CDBF" id="墨迹 53" o:spid="_x0000_s1026" type="#_x0000_t75" style="position:absolute;left:0;text-align:left;margin-left:384.95pt;margin-top:119.7pt;width:3.75pt;height:8.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">
                    <v:imagedata r:id="rId7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10464" behindDoc="0" locked="0" layoutInCell="1" allowOverlap="1">
                    <wp:simplePos x="0" y="0"/>
                    <wp:positionH relativeFrom="column">
                      <wp:posOffset>5854484</wp:posOffset>
                    </wp:positionH>
                    <wp:positionV relativeFrom="paragraph">
                      <wp:posOffset>1116644</wp:posOffset>
                    </wp:positionV>
                    <wp:extent cx="34920" cy="137880"/>
                    <wp:effectExtent l="38100" t="38100" r="41910" b="52705"/>
                    <wp:wrapNone/>
                    <wp:docPr id="52" name="墨迹 52"/>
                    <wp:cNvGraphicFramePr/>
                    <a:graphic xmlns:a="http://schemas.openxmlformats.org/drawingml/2006/main">
                      <a:graphicData uri="http://schemas.microsoft.com/office/word/2010/wordprocessingInk">
                        <w14:contentPart bwMode="auto" r:id="rId75">
                          <w14:nvContentPartPr>
                            <w14:cNvContentPartPr/>
                          </w14:nvContentPartPr>
                          <w14:xfrm>
                            <a:off x="0" y="0"/>
                            <a:ext cx="34920" cy="137880"/>
                          </w14:xfrm>
                        </w14:contentPart>
                      </a:graphicData>
                    </a:graphic>
                  </wp:anchor>
                </w:drawing>
              </mc:Choice>
              <mc:Fallback>
                <w:pict>
                  <v:shape w14:anchorId="4D1044B3" id="墨迹 52" o:spid="_x0000_s1026" type="#_x0000_t75" style="position:absolute;left:0;text-align:left;margin-left:460.35pt;margin-top:87.25pt;width:4.15pt;height:1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">
                    <v:imagedata r:id="rId7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9440" behindDoc="0" locked="0" layoutInCell="1" allowOverlap="1">
                    <wp:simplePos x="0" y="0"/>
                    <wp:positionH relativeFrom="column">
                      <wp:posOffset>5832884</wp:posOffset>
                    </wp:positionH>
                    <wp:positionV relativeFrom="paragraph">
                      <wp:posOffset>1120604</wp:posOffset>
                    </wp:positionV>
                    <wp:extent cx="58680" cy="46800"/>
                    <wp:effectExtent l="38100" t="57150" r="55880" b="48895"/>
                    <wp:wrapNone/>
                    <wp:docPr id="51" name="墨迹 51"/>
                    <wp:cNvGraphicFramePr/>
                    <a:graphic xmlns:a="http://schemas.openxmlformats.org/drawingml/2006/main">
                      <a:graphicData uri="http://schemas.microsoft.com/office/word/2010/wordprocessingInk">
                        <w14:contentPart bwMode="auto" r:id="rId77">
                          <w14:nvContentPartPr>
                            <w14:cNvContentPartPr/>
                          </w14:nvContentPartPr>
                          <w14:xfrm>
                            <a:off x="0" y="0"/>
                            <a:ext cx="58680" cy="46800"/>
                          </w14:xfrm>
                        </w14:contentPart>
                      </a:graphicData>
                    </a:graphic>
                  </wp:anchor>
                </w:drawing>
              </mc:Choice>
              <mc:Fallback>
                <w:pict>
                  <v:shape w14:anchorId="5C6829FA" id="墨迹 51" o:spid="_x0000_s1026" type="#_x0000_t75" style="position:absolute;left:0;text-align:left;margin-left:458.65pt;margin-top:87.6pt;width:5.95pt;height:5.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">
                    <v:imagedata r:id="rId7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8416" behindDoc="0" locked="0" layoutInCell="1" allowOverlap="1">
                    <wp:simplePos x="0" y="0"/>
                    <wp:positionH relativeFrom="column">
                      <wp:posOffset>5854484</wp:posOffset>
                    </wp:positionH>
                    <wp:positionV relativeFrom="paragraph">
                      <wp:posOffset>1063724</wp:posOffset>
                    </wp:positionV>
                    <wp:extent cx="95400" cy="315000"/>
                    <wp:effectExtent l="19050" t="57150" r="57150" b="46990"/>
                    <wp:wrapNone/>
                    <wp:docPr id="50" name="墨迹 50"/>
                    <wp:cNvGraphicFramePr/>
                    <a:graphic xmlns:a="http://schemas.openxmlformats.org/drawingml/2006/main">
                      <a:graphicData uri="http://schemas.microsoft.com/office/word/2010/wordprocessingInk">
                        <w14:contentPart bwMode="auto" r:id="rId79">
                          <w14:nvContentPartPr>
                            <w14:cNvContentPartPr/>
                          </w14:nvContentPartPr>
                          <w14:xfrm>
                            <a:off x="0" y="0"/>
                            <a:ext cx="95400" cy="315000"/>
                          </w14:xfrm>
                        </w14:contentPart>
                      </a:graphicData>
                    </a:graphic>
                  </wp:anchor>
                </w:drawing>
              </mc:Choice>
              <mc:Fallback>
                <w:pict>
                  <v:shape w14:anchorId="278B6C7B" id="墨迹 50" o:spid="_x0000_s1026" type="#_x0000_t75" style="position:absolute;left:0;text-align:left;margin-left:460.35pt;margin-top:83.1pt;width:8.8pt;height:26.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">
                    <v:imagedata r:id="rId8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7392" behindDoc="0" locked="0" layoutInCell="1" allowOverlap="1">
                    <wp:simplePos x="0" y="0"/>
                    <wp:positionH relativeFrom="column">
                      <wp:posOffset>5820284</wp:posOffset>
                    </wp:positionH>
                    <wp:positionV relativeFrom="paragraph">
                      <wp:posOffset>1180724</wp:posOffset>
                    </wp:positionV>
                    <wp:extent cx="4680" cy="91080"/>
                    <wp:effectExtent l="57150" t="57150" r="52705" b="42545"/>
                    <wp:wrapNone/>
                    <wp:docPr id="49" name="墨迹 49"/>
                    <wp:cNvGraphicFramePr/>
                    <a:graphic xmlns:a="http://schemas.openxmlformats.org/drawingml/2006/main">
                      <a:graphicData uri="http://schemas.microsoft.com/office/word/2010/wordprocessingInk">
                        <w14:contentPart bwMode="auto" r:id="rId81">
                          <w14:nvContentPartPr>
                            <w14:cNvContentPartPr/>
                          </w14:nvContentPartPr>
                          <w14:xfrm>
                            <a:off x="0" y="0"/>
                            <a:ext cx="4680" cy="91080"/>
                          </w14:xfrm>
                        </w14:contentPart>
                      </a:graphicData>
                    </a:graphic>
                  </wp:anchor>
                </w:drawing>
              </mc:Choice>
              <mc:Fallback>
                <w:pict>
                  <v:shape w14:anchorId="641EE520" id="墨迹 49" o:spid="_x0000_s1026" type="#_x0000_t75" style="position:absolute;left:0;text-align:left;margin-left:457.65pt;margin-top:92.3pt;width:1.65pt;height: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">
                    <v:imagedata r:id="rId8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6368" behindDoc="0" locked="0" layoutInCell="1" allowOverlap="1">
                    <wp:simplePos x="0" y="0"/>
                    <wp:positionH relativeFrom="column">
                      <wp:posOffset>5781404</wp:posOffset>
                    </wp:positionH>
                    <wp:positionV relativeFrom="paragraph">
                      <wp:posOffset>1185044</wp:posOffset>
                    </wp:positionV>
                    <wp:extent cx="39240" cy="95040"/>
                    <wp:effectExtent l="38100" t="57150" r="56515" b="38735"/>
                    <wp:wrapNone/>
                    <wp:docPr id="48" name="墨迹 48"/>
                    <wp:cNvGraphicFramePr/>
                    <a:graphic xmlns:a="http://schemas.openxmlformats.org/drawingml/2006/main">
                      <a:graphicData uri="http://schemas.microsoft.com/office/word/2010/wordprocessingInk">
                        <w14:contentPart bwMode="auto" r:id="rId83">
                          <w14:nvContentPartPr>
                            <w14:cNvContentPartPr/>
                          </w14:nvContentPartPr>
                          <w14:xfrm>
                            <a:off x="0" y="0"/>
                            <a:ext cx="39240" cy="95040"/>
                          </w14:xfrm>
                        </w14:contentPart>
                      </a:graphicData>
                    </a:graphic>
                  </wp:anchor>
                </w:drawing>
              </mc:Choice>
              <mc:Fallback>
                <w:pict>
                  <v:shape w14:anchorId="6C5A0FC8" id="墨迹 48" o:spid="_x0000_s1026" type="#_x0000_t75" style="position:absolute;left:0;text-align:left;margin-left:454.6pt;margin-top:92.65pt;width:4.45pt;height:8.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">
                    <v:imagedata r:id="rId8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5344" behindDoc="0" locked="0" layoutInCell="1" allowOverlap="1">
                    <wp:simplePos x="0" y="0"/>
                    <wp:positionH relativeFrom="column">
                      <wp:posOffset>5781404</wp:posOffset>
                    </wp:positionH>
                    <wp:positionV relativeFrom="paragraph">
                      <wp:posOffset>1130684</wp:posOffset>
                    </wp:positionV>
                    <wp:extent cx="17640" cy="33480"/>
                    <wp:effectExtent l="57150" t="38100" r="40005" b="43180"/>
                    <wp:wrapNone/>
                    <wp:docPr id="47" name="墨迹 47"/>
                    <wp:cNvGraphicFramePr/>
                    <a:graphic xmlns:a="http://schemas.openxmlformats.org/drawingml/2006/main">
                      <a:graphicData uri="http://schemas.microsoft.com/office/word/2010/wordprocessingInk">
                        <w14:contentPart bwMode="auto" r:id="rId85">
                          <w14:nvContentPartPr>
                            <w14:cNvContentPartPr/>
                          </w14:nvContentPartPr>
                          <w14:xfrm>
                            <a:off x="0" y="0"/>
                            <a:ext cx="17640" cy="33480"/>
                          </w14:xfrm>
                        </w14:contentPart>
                      </a:graphicData>
                    </a:graphic>
                  </wp:anchor>
                </w:drawing>
              </mc:Choice>
              <mc:Fallback>
                <w:pict>
                  <v:shape w14:anchorId="051F3305" id="墨迹 47" o:spid="_x0000_s1026" type="#_x0000_t75" style="position:absolute;left:0;text-align:left;margin-left:454.6pt;margin-top:88.4pt;width:2.75pt;height: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">
                    <v:imagedata r:id="rId8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4320" behindDoc="0" locked="0" layoutInCell="1" allowOverlap="1">
                    <wp:simplePos x="0" y="0"/>
                    <wp:positionH relativeFrom="column">
                      <wp:posOffset>5601404</wp:posOffset>
                    </wp:positionH>
                    <wp:positionV relativeFrom="paragraph">
                      <wp:posOffset>1133564</wp:posOffset>
                    </wp:positionV>
                    <wp:extent cx="112320" cy="172080"/>
                    <wp:effectExtent l="38100" t="57150" r="40640" b="38100"/>
                    <wp:wrapNone/>
                    <wp:docPr id="46" name="墨迹 46"/>
                    <wp:cNvGraphicFramePr/>
                    <a:graphic xmlns:a="http://schemas.openxmlformats.org/drawingml/2006/main">
                      <a:graphicData uri="http://schemas.microsoft.com/office/word/2010/wordprocessingInk">
                        <w14:contentPart bwMode="auto" r:id="rId87">
                          <w14:nvContentPartPr>
                            <w14:cNvContentPartPr/>
                          </w14:nvContentPartPr>
                          <w14:xfrm>
                            <a:off x="0" y="0"/>
                            <a:ext cx="112320" cy="172080"/>
                          </w14:xfrm>
                        </w14:contentPart>
                      </a:graphicData>
                    </a:graphic>
                  </wp:anchor>
                </w:drawing>
              </mc:Choice>
              <mc:Fallback>
                <w:pict>
                  <v:shape w14:anchorId="29FFA6D4" id="墨迹 46" o:spid="_x0000_s1026" type="#_x0000_t75" style="position:absolute;left:0;text-align:left;margin-left:440.4pt;margin-top:88.6pt;width:10.2pt;height:14.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">
                    <v:imagedata r:id="rId8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3296" behindDoc="0" locked="0" layoutInCell="1" allowOverlap="1">
                    <wp:simplePos x="0" y="0"/>
                    <wp:positionH relativeFrom="column">
                      <wp:posOffset>5614004</wp:posOffset>
                    </wp:positionH>
                    <wp:positionV relativeFrom="paragraph">
                      <wp:posOffset>1077764</wp:posOffset>
                    </wp:positionV>
                    <wp:extent cx="61200" cy="60480"/>
                    <wp:effectExtent l="38100" t="38100" r="53340" b="53975"/>
                    <wp:wrapNone/>
                    <wp:docPr id="45" name="墨迹 45"/>
                    <wp:cNvGraphicFramePr/>
                    <a:graphic xmlns:a="http://schemas.openxmlformats.org/drawingml/2006/main">
                      <a:graphicData uri="http://schemas.microsoft.com/office/word/2010/wordprocessingInk">
                        <w14:contentPart bwMode="auto" r:id="rId89">
                          <w14:nvContentPartPr>
                            <w14:cNvContentPartPr/>
                          </w14:nvContentPartPr>
                          <w14:xfrm>
                            <a:off x="0" y="0"/>
                            <a:ext cx="61200" cy="60480"/>
                          </w14:xfrm>
                        </w14:contentPart>
                      </a:graphicData>
                    </a:graphic>
                  </wp:anchor>
                </w:drawing>
              </mc:Choice>
              <mc:Fallback>
                <w:pict>
                  <v:shape w14:anchorId="0EE7F242" id="墨迹 45" o:spid="_x0000_s1026" type="#_x0000_t75" style="position:absolute;left:0;text-align:left;margin-left:441.4pt;margin-top:84.2pt;width:6.1pt;height:6.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">
                    <v:imagedata r:id="rId9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2272" behindDoc="0" locked="0" layoutInCell="1" allowOverlap="1">
                    <wp:simplePos x="0" y="0"/>
                    <wp:positionH relativeFrom="column">
                      <wp:posOffset>5515364</wp:posOffset>
                    </wp:positionH>
                    <wp:positionV relativeFrom="paragraph">
                      <wp:posOffset>1077764</wp:posOffset>
                    </wp:positionV>
                    <wp:extent cx="47520" cy="244080"/>
                    <wp:effectExtent l="57150" t="57150" r="48260" b="41910"/>
                    <wp:wrapNone/>
                    <wp:docPr id="44" name="墨迹 44"/>
                    <wp:cNvGraphicFramePr/>
                    <a:graphic xmlns:a="http://schemas.openxmlformats.org/drawingml/2006/main">
                      <a:graphicData uri="http://schemas.microsoft.com/office/word/2010/wordprocessingInk">
                        <w14:contentPart bwMode="auto" r:id="rId91">
                          <w14:nvContentPartPr>
                            <w14:cNvContentPartPr/>
                          </w14:nvContentPartPr>
                          <w14:xfrm>
                            <a:off x="0" y="0"/>
                            <a:ext cx="47520" cy="244080"/>
                          </w14:xfrm>
                        </w14:contentPart>
                      </a:graphicData>
                    </a:graphic>
                  </wp:anchor>
                </w:drawing>
              </mc:Choice>
              <mc:Fallback>
                <w:pict>
                  <v:shape w14:anchorId="0D10ABA2" id="墨迹 44" o:spid="_x0000_s1026" type="#_x0000_t75" style="position:absolute;left:0;text-align:left;margin-left:433.65pt;margin-top:84.2pt;width:5.1pt;height:2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">
                    <v:imagedata r:id="rId9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1248" behindDoc="0" locked="0" layoutInCell="1" allowOverlap="1">
                    <wp:simplePos x="0" y="0"/>
                    <wp:positionH relativeFrom="column">
                      <wp:posOffset>5390804</wp:posOffset>
                    </wp:positionH>
                    <wp:positionV relativeFrom="paragraph">
                      <wp:posOffset>1223924</wp:posOffset>
                    </wp:positionV>
                    <wp:extent cx="13680" cy="25920"/>
                    <wp:effectExtent l="57150" t="38100" r="43815" b="50800"/>
                    <wp:wrapNone/>
                    <wp:docPr id="43" name="墨迹 43"/>
                    <wp:cNvGraphicFramePr/>
                    <a:graphic xmlns:a="http://schemas.openxmlformats.org/drawingml/2006/main">
                      <a:graphicData uri="http://schemas.microsoft.com/office/word/2010/wordprocessingInk">
                        <w14:contentPart bwMode="auto" r:id="rId93">
                          <w14:nvContentPartPr>
                            <w14:cNvContentPartPr/>
                          </w14:nvContentPartPr>
                          <w14:xfrm>
                            <a:off x="0" y="0"/>
                            <a:ext cx="13680" cy="25920"/>
                          </w14:xfrm>
                        </w14:contentPart>
                      </a:graphicData>
                    </a:graphic>
                  </wp:anchor>
                </w:drawing>
              </mc:Choice>
              <mc:Fallback>
                <w:pict>
                  <v:shape w14:anchorId="17CFC08D" id="墨迹 43" o:spid="_x0000_s1026" type="#_x0000_t75" style="position:absolute;left:0;text-align:left;margin-left:423.8pt;margin-top:95.7pt;width:2.45pt;height:3.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">
                    <v:imagedata r:id="rId9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700224" behindDoc="0" locked="0" layoutInCell="1" allowOverlap="1">
                    <wp:simplePos x="0" y="0"/>
                    <wp:positionH relativeFrom="column">
                      <wp:posOffset>5145284</wp:posOffset>
                    </wp:positionH>
                    <wp:positionV relativeFrom="paragraph">
                      <wp:posOffset>1171004</wp:posOffset>
                    </wp:positionV>
                    <wp:extent cx="203040" cy="131400"/>
                    <wp:effectExtent l="57150" t="57150" r="45085" b="40640"/>
                    <wp:wrapNone/>
                    <wp:docPr id="42" name="墨迹 42"/>
                    <wp:cNvGraphicFramePr/>
                    <a:graphic xmlns:a="http://schemas.openxmlformats.org/drawingml/2006/main">
                      <a:graphicData uri="http://schemas.microsoft.com/office/word/2010/wordprocessingInk">
                        <w14:contentPart bwMode="auto" r:id="rId95">
                          <w14:nvContentPartPr>
                            <w14:cNvContentPartPr/>
                          </w14:nvContentPartPr>
                          <w14:xfrm>
                            <a:off x="0" y="0"/>
                            <a:ext cx="203040" cy="131400"/>
                          </w14:xfrm>
                        </w14:contentPart>
                      </a:graphicData>
                    </a:graphic>
                  </wp:anchor>
                </w:drawing>
              </mc:Choice>
              <mc:Fallback>
                <w:pict>
                  <v:shape w14:anchorId="2F7A9D5E" id="墨迹 42" o:spid="_x0000_s1026" type="#_x0000_t75" style="position:absolute;left:0;text-align:left;margin-left:404.5pt;margin-top:91.55pt;width:17.35pt;height:11.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">
                    <v:imagedata r:id="rId9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9200" behindDoc="0" locked="0" layoutInCell="1" allowOverlap="1">
                    <wp:simplePos x="0" y="0"/>
                    <wp:positionH relativeFrom="column">
                      <wp:posOffset>5192444</wp:posOffset>
                    </wp:positionH>
                    <wp:positionV relativeFrom="paragraph">
                      <wp:posOffset>1090724</wp:posOffset>
                    </wp:positionV>
                    <wp:extent cx="100080" cy="176040"/>
                    <wp:effectExtent l="38100" t="38100" r="52705" b="52705"/>
                    <wp:wrapNone/>
                    <wp:docPr id="41" name="墨迹 41"/>
                    <wp:cNvGraphicFramePr/>
                    <a:graphic xmlns:a="http://schemas.openxmlformats.org/drawingml/2006/main">
                      <a:graphicData uri="http://schemas.microsoft.com/office/word/2010/wordprocessingInk">
                        <w14:contentPart bwMode="auto" r:id="rId97">
                          <w14:nvContentPartPr>
                            <w14:cNvContentPartPr/>
                          </w14:nvContentPartPr>
                          <w14:xfrm>
                            <a:off x="0" y="0"/>
                            <a:ext cx="100080" cy="176040"/>
                          </w14:xfrm>
                        </w14:contentPart>
                      </a:graphicData>
                    </a:graphic>
                  </wp:anchor>
                </w:drawing>
              </mc:Choice>
              <mc:Fallback>
                <w:pict>
                  <v:shape w14:anchorId="5DD2273B" id="墨迹 41" o:spid="_x0000_s1026" type="#_x0000_t75" style="position:absolute;left:0;text-align:left;margin-left:408.2pt;margin-top:85.25pt;width:9.25pt;height:15.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">
                    <v:imagedata r:id="rId9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8176" behindDoc="0" locked="0" layoutInCell="1" allowOverlap="1">
                    <wp:simplePos x="0" y="0"/>
                    <wp:positionH relativeFrom="column">
                      <wp:posOffset>5240684</wp:posOffset>
                    </wp:positionH>
                    <wp:positionV relativeFrom="paragraph">
                      <wp:posOffset>1052204</wp:posOffset>
                    </wp:positionV>
                    <wp:extent cx="18000" cy="30240"/>
                    <wp:effectExtent l="57150" t="38100" r="39370" b="46355"/>
                    <wp:wrapNone/>
                    <wp:docPr id="40" name="墨迹 40"/>
                    <wp:cNvGraphicFramePr/>
                    <a:graphic xmlns:a="http://schemas.openxmlformats.org/drawingml/2006/main">
                      <a:graphicData uri="http://schemas.microsoft.com/office/word/2010/wordprocessingInk">
                        <w14:contentPart bwMode="auto" r:id="rId99">
                          <w14:nvContentPartPr>
                            <w14:cNvContentPartPr/>
                          </w14:nvContentPartPr>
                          <w14:xfrm>
                            <a:off x="0" y="0"/>
                            <a:ext cx="18000" cy="30240"/>
                          </w14:xfrm>
                        </w14:contentPart>
                      </a:graphicData>
                    </a:graphic>
                  </wp:anchor>
                </w:drawing>
              </mc:Choice>
              <mc:Fallback>
                <w:pict>
                  <v:shape w14:anchorId="47DC6010" id="墨迹 40" o:spid="_x0000_s1026" type="#_x0000_t75" style="position:absolute;left:0;text-align:left;margin-left:412pt;margin-top:82.2pt;width:2.75pt;height:3.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">
                    <v:imagedata r:id="rId10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7152" behindDoc="0" locked="0" layoutInCell="1" allowOverlap="1">
                    <wp:simplePos x="0" y="0"/>
                    <wp:positionH relativeFrom="column">
                      <wp:posOffset>5129084</wp:posOffset>
                    </wp:positionH>
                    <wp:positionV relativeFrom="paragraph">
                      <wp:posOffset>1150844</wp:posOffset>
                    </wp:positionV>
                    <wp:extent cx="360" cy="25920"/>
                    <wp:effectExtent l="38100" t="38100" r="57150" b="50800"/>
                    <wp:wrapNone/>
                    <wp:docPr id="39" name="墨迹 39"/>
                    <wp:cNvGraphicFramePr/>
                    <a:graphic xmlns:a="http://schemas.openxmlformats.org/drawingml/2006/main">
                      <a:graphicData uri="http://schemas.microsoft.com/office/word/2010/wordprocessingInk">
                        <w14:contentPart bwMode="auto" r:id="rId101">
                          <w14:nvContentPartPr>
                            <w14:cNvContentPartPr/>
                          </w14:nvContentPartPr>
                          <w14:xfrm>
                            <a:off x="0" y="0"/>
                            <a:ext cx="360" cy="25920"/>
                          </w14:xfrm>
                        </w14:contentPart>
                      </a:graphicData>
                    </a:graphic>
                  </wp:anchor>
                </w:drawing>
              </mc:Choice>
              <mc:Fallback>
                <w:pict>
                  <v:shape w14:anchorId="453BA5BB" id="墨迹 39" o:spid="_x0000_s1026" type="#_x0000_t75" style="position:absolute;left:0;text-align:left;margin-left:403.2pt;margin-top:89.95pt;width:1.4pt;height:3.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">
                    <v:imagedata r:id="rId10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6128" behindDoc="0" locked="0" layoutInCell="1" allowOverlap="1">
                    <wp:simplePos x="0" y="0"/>
                    <wp:positionH relativeFrom="column">
                      <wp:posOffset>5038724</wp:posOffset>
                    </wp:positionH>
                    <wp:positionV relativeFrom="paragraph">
                      <wp:posOffset>1099364</wp:posOffset>
                    </wp:positionV>
                    <wp:extent cx="13320" cy="64800"/>
                    <wp:effectExtent l="57150" t="38100" r="44450" b="49530"/>
                    <wp:wrapNone/>
                    <wp:docPr id="38" name="墨迹 38"/>
                    <wp:cNvGraphicFramePr/>
                    <a:graphic xmlns:a="http://schemas.openxmlformats.org/drawingml/2006/main">
                      <a:graphicData uri="http://schemas.microsoft.com/office/word/2010/wordprocessingInk">
                        <w14:contentPart bwMode="auto" r:id="rId103">
                          <w14:nvContentPartPr>
                            <w14:cNvContentPartPr/>
                          </w14:nvContentPartPr>
                          <w14:xfrm>
                            <a:off x="0" y="0"/>
                            <a:ext cx="13320" cy="64800"/>
                          </w14:xfrm>
                        </w14:contentPart>
                      </a:graphicData>
                    </a:graphic>
                  </wp:anchor>
                </w:drawing>
              </mc:Choice>
              <mc:Fallback>
                <w:pict>
                  <v:shape w14:anchorId="457325D0" id="墨迹 38" o:spid="_x0000_s1026" type="#_x0000_t75" style="position:absolute;left:0;text-align:left;margin-left:396.05pt;margin-top:85.9pt;width:2.5pt;height:6.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">
                    <v:imagedata r:id="rId10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5104" behindDoc="0" locked="0" layoutInCell="1" allowOverlap="1">
                    <wp:simplePos x="0" y="0"/>
                    <wp:positionH relativeFrom="column">
                      <wp:posOffset>4948724</wp:posOffset>
                    </wp:positionH>
                    <wp:positionV relativeFrom="paragraph">
                      <wp:posOffset>1198004</wp:posOffset>
                    </wp:positionV>
                    <wp:extent cx="96480" cy="195840"/>
                    <wp:effectExtent l="38100" t="57150" r="37465" b="52070"/>
                    <wp:wrapNone/>
                    <wp:docPr id="37" name="墨迹 37"/>
                    <wp:cNvGraphicFramePr/>
                    <a:graphic xmlns:a="http://schemas.openxmlformats.org/drawingml/2006/main">
                      <a:graphicData uri="http://schemas.microsoft.com/office/word/2010/wordprocessingInk">
                        <w14:contentPart bwMode="auto" r:id="rId105">
                          <w14:nvContentPartPr>
                            <w14:cNvContentPartPr/>
                          </w14:nvContentPartPr>
                          <w14:xfrm>
                            <a:off x="0" y="0"/>
                            <a:ext cx="96480" cy="195840"/>
                          </w14:xfrm>
                        </w14:contentPart>
                      </a:graphicData>
                    </a:graphic>
                  </wp:anchor>
                </w:drawing>
              </mc:Choice>
              <mc:Fallback>
                <w:pict>
                  <v:shape w14:anchorId="674F44A0" id="墨迹 37" o:spid="_x0000_s1026" type="#_x0000_t75" style="position:absolute;left:0;text-align:left;margin-left:389pt;margin-top:93.7pt;width:8.95pt;height:16.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">
                    <v:imagedata r:id="rId10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4080" behindDoc="0" locked="0" layoutInCell="1" allowOverlap="1">
                    <wp:simplePos x="0" y="0"/>
                    <wp:positionH relativeFrom="column">
                      <wp:posOffset>4914884</wp:posOffset>
                    </wp:positionH>
                    <wp:positionV relativeFrom="paragraph">
                      <wp:posOffset>1116644</wp:posOffset>
                    </wp:positionV>
                    <wp:extent cx="60120" cy="147600"/>
                    <wp:effectExtent l="38100" t="38100" r="54610" b="43180"/>
                    <wp:wrapNone/>
                    <wp:docPr id="36" name="墨迹 36"/>
                    <wp:cNvGraphicFramePr/>
                    <a:graphic xmlns:a="http://schemas.openxmlformats.org/drawingml/2006/main">
                      <a:graphicData uri="http://schemas.microsoft.com/office/word/2010/wordprocessingInk">
                        <w14:contentPart bwMode="auto" r:id="rId107">
                          <w14:nvContentPartPr>
                            <w14:cNvContentPartPr/>
                          </w14:nvContentPartPr>
                          <w14:xfrm>
                            <a:off x="0" y="0"/>
                            <a:ext cx="60120" cy="147600"/>
                          </w14:xfrm>
                        </w14:contentPart>
                      </a:graphicData>
                    </a:graphic>
                  </wp:anchor>
                </w:drawing>
              </mc:Choice>
              <mc:Fallback>
                <w:pict>
                  <v:shape w14:anchorId="3DF8B466" id="墨迹 36" o:spid="_x0000_s1026" type="#_x0000_t75" style="position:absolute;left:0;text-align:left;margin-left:386.35pt;margin-top:87.25pt;width:6.1pt;height:12.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">
                    <v:imagedata r:id="rId10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3056" behindDoc="0" locked="0" layoutInCell="1" allowOverlap="1">
                    <wp:simplePos x="0" y="0"/>
                    <wp:positionH relativeFrom="column">
                      <wp:posOffset>5824604</wp:posOffset>
                    </wp:positionH>
                    <wp:positionV relativeFrom="paragraph">
                      <wp:posOffset>790124</wp:posOffset>
                    </wp:positionV>
                    <wp:extent cx="38880" cy="64800"/>
                    <wp:effectExtent l="19050" t="38100" r="56515" b="49530"/>
                    <wp:wrapNone/>
                    <wp:docPr id="35" name="墨迹 35"/>
                    <wp:cNvGraphicFramePr/>
                    <a:graphic xmlns:a="http://schemas.openxmlformats.org/drawingml/2006/main">
                      <a:graphicData uri="http://schemas.microsoft.com/office/word/2010/wordprocessingInk">
                        <w14:contentPart bwMode="auto" r:id="rId109">
                          <w14:nvContentPartPr>
                            <w14:cNvContentPartPr/>
                          </w14:nvContentPartPr>
                          <w14:xfrm>
                            <a:off x="0" y="0"/>
                            <a:ext cx="38880" cy="64800"/>
                          </w14:xfrm>
                        </w14:contentPart>
                      </a:graphicData>
                    </a:graphic>
                  </wp:anchor>
                </w:drawing>
              </mc:Choice>
              <mc:Fallback>
                <w:pict>
                  <v:shape w14:anchorId="60D0A816" id="墨迹 35" o:spid="_x0000_s1026" type="#_x0000_t75" style="position:absolute;left:0;text-align:left;margin-left:458pt;margin-top:61.55pt;width:4.35pt;height:6.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">
                    <v:imagedata r:id="rId11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2032" behindDoc="0" locked="0" layoutInCell="1" allowOverlap="1">
                    <wp:simplePos x="0" y="0"/>
                    <wp:positionH relativeFrom="column">
                      <wp:posOffset>5837204</wp:posOffset>
                    </wp:positionH>
                    <wp:positionV relativeFrom="paragraph">
                      <wp:posOffset>737924</wp:posOffset>
                    </wp:positionV>
                    <wp:extent cx="37080" cy="191880"/>
                    <wp:effectExtent l="19050" t="38100" r="39370" b="55880"/>
                    <wp:wrapNone/>
                    <wp:docPr id="34" name="墨迹 34"/>
                    <wp:cNvGraphicFramePr/>
                    <a:graphic xmlns:a="http://schemas.openxmlformats.org/drawingml/2006/main">
                      <a:graphicData uri="http://schemas.microsoft.com/office/word/2010/wordprocessingInk">
                        <w14:contentPart bwMode="auto" r:id="rId111">
                          <w14:nvContentPartPr>
                            <w14:cNvContentPartPr/>
                          </w14:nvContentPartPr>
                          <w14:xfrm>
                            <a:off x="0" y="0"/>
                            <a:ext cx="37080" cy="191880"/>
                          </w14:xfrm>
                        </w14:contentPart>
                      </a:graphicData>
                    </a:graphic>
                  </wp:anchor>
                </w:drawing>
              </mc:Choice>
              <mc:Fallback>
                <w:pict>
                  <v:shape w14:anchorId="7657BD7B" id="墨迹 34" o:spid="_x0000_s1026" type="#_x0000_t75" style="position:absolute;left:0;text-align:left;margin-left:458.95pt;margin-top:57.45pt;width:4.2pt;height:16.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">
                    <v:imagedata r:id="rId11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91008" behindDoc="0" locked="0" layoutInCell="1" allowOverlap="1">
                    <wp:simplePos x="0" y="0"/>
                    <wp:positionH relativeFrom="column">
                      <wp:posOffset>5828204</wp:posOffset>
                    </wp:positionH>
                    <wp:positionV relativeFrom="paragraph">
                      <wp:posOffset>794444</wp:posOffset>
                    </wp:positionV>
                    <wp:extent cx="5400" cy="117720"/>
                    <wp:effectExtent l="57150" t="57150" r="52070" b="53975"/>
                    <wp:wrapNone/>
                    <wp:docPr id="33" name="墨迹 33"/>
                    <wp:cNvGraphicFramePr/>
                    <a:graphic xmlns:a="http://schemas.openxmlformats.org/drawingml/2006/main">
                      <a:graphicData uri="http://schemas.microsoft.com/office/word/2010/wordprocessingInk">
                        <w14:contentPart bwMode="auto" r:id="rId113">
                          <w14:nvContentPartPr>
                            <w14:cNvContentPartPr/>
                          </w14:nvContentPartPr>
                          <w14:xfrm>
                            <a:off x="0" y="0"/>
                            <a:ext cx="5400" cy="117720"/>
                          </w14:xfrm>
                        </w14:contentPart>
                      </a:graphicData>
                    </a:graphic>
                  </wp:anchor>
                </w:drawing>
              </mc:Choice>
              <mc:Fallback>
                <w:pict>
                  <v:shape w14:anchorId="7E1008CA" id="墨迹 33" o:spid="_x0000_s1026" type="#_x0000_t75" style="position:absolute;left:0;text-align:left;margin-left:458.25pt;margin-top:61.9pt;width:1.8pt;height:10.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">
                    <v:imagedata r:id="rId11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9984" behindDoc="0" locked="0" layoutInCell="1" allowOverlap="1">
                    <wp:simplePos x="0" y="0"/>
                    <wp:positionH relativeFrom="column">
                      <wp:posOffset>5777084</wp:posOffset>
                    </wp:positionH>
                    <wp:positionV relativeFrom="paragraph">
                      <wp:posOffset>687164</wp:posOffset>
                    </wp:positionV>
                    <wp:extent cx="99360" cy="163440"/>
                    <wp:effectExtent l="38100" t="57150" r="53340" b="46355"/>
                    <wp:wrapNone/>
                    <wp:docPr id="32" name="墨迹 32"/>
                    <wp:cNvGraphicFramePr/>
                    <a:graphic xmlns:a="http://schemas.openxmlformats.org/drawingml/2006/main">
                      <a:graphicData uri="http://schemas.microsoft.com/office/word/2010/wordprocessingInk">
                        <w14:contentPart bwMode="auto" r:id="rId115">
                          <w14:nvContentPartPr>
                            <w14:cNvContentPartPr/>
                          </w14:nvContentPartPr>
                          <w14:xfrm>
                            <a:off x="0" y="0"/>
                            <a:ext cx="99360" cy="163440"/>
                          </w14:xfrm>
                        </w14:contentPart>
                      </a:graphicData>
                    </a:graphic>
                  </wp:anchor>
                </w:drawing>
              </mc:Choice>
              <mc:Fallback>
                <w:pict>
                  <v:shape w14:anchorId="1ED9B77E" id="墨迹 32" o:spid="_x0000_s1026" type="#_x0000_t75" style="position:absolute;left:0;text-align:left;margin-left:454.25pt;margin-top:53.45pt;width:9.15pt;height:14.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">
                    <v:imagedata r:id="rId11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8960" behindDoc="0" locked="0" layoutInCell="1" allowOverlap="1">
                    <wp:simplePos x="0" y="0"/>
                    <wp:positionH relativeFrom="column">
                      <wp:posOffset>5588444</wp:posOffset>
                    </wp:positionH>
                    <wp:positionV relativeFrom="paragraph">
                      <wp:posOffset>720284</wp:posOffset>
                    </wp:positionV>
                    <wp:extent cx="159480" cy="207720"/>
                    <wp:effectExtent l="57150" t="57150" r="12065" b="40005"/>
                    <wp:wrapNone/>
                    <wp:docPr id="31" name="墨迹 31"/>
                    <wp:cNvGraphicFramePr/>
                    <a:graphic xmlns:a="http://schemas.openxmlformats.org/drawingml/2006/main">
                      <a:graphicData uri="http://schemas.microsoft.com/office/word/2010/wordprocessingInk">
                        <w14:contentPart bwMode="auto" r:id="rId117">
                          <w14:nvContentPartPr>
                            <w14:cNvContentPartPr/>
                          </w14:nvContentPartPr>
                          <w14:xfrm>
                            <a:off x="0" y="0"/>
                            <a:ext cx="159480" cy="207720"/>
                          </w14:xfrm>
                        </w14:contentPart>
                      </a:graphicData>
                    </a:graphic>
                  </wp:anchor>
                </w:drawing>
              </mc:Choice>
              <mc:Fallback>
                <w:pict>
                  <v:shape w14:anchorId="59008729" id="墨迹 31" o:spid="_x0000_s1026" type="#_x0000_t75" style="position:absolute;left:0;text-align:left;margin-left:439.4pt;margin-top:56.05pt;width:13.85pt;height:17.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">
                    <v:imagedata r:id="rId11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7936" behindDoc="0" locked="0" layoutInCell="1" allowOverlap="1">
                    <wp:simplePos x="0" y="0"/>
                    <wp:positionH relativeFrom="column">
                      <wp:posOffset>5588444</wp:posOffset>
                    </wp:positionH>
                    <wp:positionV relativeFrom="paragraph">
                      <wp:posOffset>764564</wp:posOffset>
                    </wp:positionV>
                    <wp:extent cx="21600" cy="47520"/>
                    <wp:effectExtent l="38100" t="57150" r="54610" b="48260"/>
                    <wp:wrapNone/>
                    <wp:docPr id="30" name="墨迹 30"/>
                    <wp:cNvGraphicFramePr/>
                    <a:graphic xmlns:a="http://schemas.openxmlformats.org/drawingml/2006/main">
                      <a:graphicData uri="http://schemas.microsoft.com/office/word/2010/wordprocessingInk">
                        <w14:contentPart bwMode="auto" r:id="rId119">
                          <w14:nvContentPartPr>
                            <w14:cNvContentPartPr/>
                          </w14:nvContentPartPr>
                          <w14:xfrm>
                            <a:off x="0" y="0"/>
                            <a:ext cx="21600" cy="47520"/>
                          </w14:xfrm>
                        </w14:contentPart>
                      </a:graphicData>
                    </a:graphic>
                  </wp:anchor>
                </w:drawing>
              </mc:Choice>
              <mc:Fallback>
                <w:pict>
                  <v:shape w14:anchorId="672B0D0F" id="墨迹 30" o:spid="_x0000_s1026" type="#_x0000_t75" style="position:absolute;left:0;text-align:left;margin-left:439.4pt;margin-top:59.55pt;width:3pt;height: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">
                    <v:imagedata r:id="rId12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6912" behindDoc="0" locked="0" layoutInCell="1" allowOverlap="1">
                    <wp:simplePos x="0" y="0"/>
                    <wp:positionH relativeFrom="column">
                      <wp:posOffset>5411684</wp:posOffset>
                    </wp:positionH>
                    <wp:positionV relativeFrom="paragraph">
                      <wp:posOffset>867524</wp:posOffset>
                    </wp:positionV>
                    <wp:extent cx="125640" cy="69120"/>
                    <wp:effectExtent l="57150" t="38100" r="8255" b="45720"/>
                    <wp:wrapNone/>
                    <wp:docPr id="29" name="墨迹 29"/>
                    <wp:cNvGraphicFramePr/>
                    <a:graphic xmlns:a="http://schemas.openxmlformats.org/drawingml/2006/main">
                      <a:graphicData uri="http://schemas.microsoft.com/office/word/2010/wordprocessingInk">
                        <w14:contentPart bwMode="auto" r:id="rId121">
                          <w14:nvContentPartPr>
                            <w14:cNvContentPartPr/>
                          </w14:nvContentPartPr>
                          <w14:xfrm>
                            <a:off x="0" y="0"/>
                            <a:ext cx="125640" cy="69120"/>
                          </w14:xfrm>
                        </w14:contentPart>
                      </a:graphicData>
                    </a:graphic>
                  </wp:anchor>
                </w:drawing>
              </mc:Choice>
              <mc:Fallback>
                <w:pict>
                  <v:shape w14:anchorId="6169A9F3" id="墨迹 29" o:spid="_x0000_s1026" type="#_x0000_t75" style="position:absolute;left:0;text-align:left;margin-left:425.45pt;margin-top:67.65pt;width:11.25pt;height:6.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">
                    <v:imagedata r:id="rId12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5888" behindDoc="0" locked="0" layoutInCell="1" allowOverlap="1">
                    <wp:simplePos x="0" y="0"/>
                    <wp:positionH relativeFrom="column">
                      <wp:posOffset>5433644</wp:posOffset>
                    </wp:positionH>
                    <wp:positionV relativeFrom="paragraph">
                      <wp:posOffset>760604</wp:posOffset>
                    </wp:positionV>
                    <wp:extent cx="26640" cy="107280"/>
                    <wp:effectExtent l="38100" t="38100" r="50165" b="45720"/>
                    <wp:wrapNone/>
                    <wp:docPr id="28" name="墨迹 28"/>
                    <wp:cNvGraphicFramePr/>
                    <a:graphic xmlns:a="http://schemas.openxmlformats.org/drawingml/2006/main">
                      <a:graphicData uri="http://schemas.microsoft.com/office/word/2010/wordprocessingInk">
                        <w14:contentPart bwMode="auto" r:id="rId123">
                          <w14:nvContentPartPr>
                            <w14:cNvContentPartPr/>
                          </w14:nvContentPartPr>
                          <w14:xfrm>
                            <a:off x="0" y="0"/>
                            <a:ext cx="26640" cy="107280"/>
                          </w14:xfrm>
                        </w14:contentPart>
                      </a:graphicData>
                    </a:graphic>
                  </wp:anchor>
                </w:drawing>
              </mc:Choice>
              <mc:Fallback>
                <w:pict>
                  <v:shape w14:anchorId="5AA47BAD" id="墨迹 28" o:spid="_x0000_s1026" type="#_x0000_t75" style="position:absolute;left:0;text-align:left;margin-left:427.2pt;margin-top:59.25pt;width:3.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">
                    <v:imagedata r:id="rId12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4864" behindDoc="0" locked="0" layoutInCell="1" allowOverlap="1">
                    <wp:simplePos x="0" y="0"/>
                    <wp:positionH relativeFrom="column">
                      <wp:posOffset>5407724</wp:posOffset>
                    </wp:positionH>
                    <wp:positionV relativeFrom="paragraph">
                      <wp:posOffset>790124</wp:posOffset>
                    </wp:positionV>
                    <wp:extent cx="66960" cy="107640"/>
                    <wp:effectExtent l="38100" t="38100" r="47625" b="45085"/>
                    <wp:wrapNone/>
                    <wp:docPr id="27" name="墨迹 27"/>
                    <wp:cNvGraphicFramePr/>
                    <a:graphic xmlns:a="http://schemas.openxmlformats.org/drawingml/2006/main">
                      <a:graphicData uri="http://schemas.microsoft.com/office/word/2010/wordprocessingInk">
                        <w14:contentPart bwMode="auto" r:id="rId125">
                          <w14:nvContentPartPr>
                            <w14:cNvContentPartPr/>
                          </w14:nvContentPartPr>
                          <w14:xfrm>
                            <a:off x="0" y="0"/>
                            <a:ext cx="66960" cy="107640"/>
                          </w14:xfrm>
                        </w14:contentPart>
                      </a:graphicData>
                    </a:graphic>
                  </wp:anchor>
                </w:drawing>
              </mc:Choice>
              <mc:Fallback>
                <w:pict>
                  <v:shape w14:anchorId="141AA8A0" id="墨迹 27" o:spid="_x0000_s1026" type="#_x0000_t75" style="position:absolute;left:0;text-align:left;margin-left:425.15pt;margin-top:61.55pt;width:6.6pt;height:9.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">
                    <v:imagedata r:id="rId12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3840" behindDoc="0" locked="0" layoutInCell="1" allowOverlap="1">
                    <wp:simplePos x="0" y="0"/>
                    <wp:positionH relativeFrom="column">
                      <wp:posOffset>5245004</wp:posOffset>
                    </wp:positionH>
                    <wp:positionV relativeFrom="paragraph">
                      <wp:posOffset>807404</wp:posOffset>
                    </wp:positionV>
                    <wp:extent cx="131760" cy="124920"/>
                    <wp:effectExtent l="57150" t="57150" r="40005" b="46990"/>
                    <wp:wrapNone/>
                    <wp:docPr id="26" name="墨迹 26"/>
                    <wp:cNvGraphicFramePr/>
                    <a:graphic xmlns:a="http://schemas.openxmlformats.org/drawingml/2006/main">
                      <a:graphicData uri="http://schemas.microsoft.com/office/word/2010/wordprocessingInk">
                        <w14:contentPart bwMode="auto" r:id="rId127">
                          <w14:nvContentPartPr>
                            <w14:cNvContentPartPr/>
                          </w14:nvContentPartPr>
                          <w14:xfrm>
                            <a:off x="0" y="0"/>
                            <a:ext cx="131760" cy="124920"/>
                          </w14:xfrm>
                        </w14:contentPart>
                      </a:graphicData>
                    </a:graphic>
                  </wp:anchor>
                </w:drawing>
              </mc:Choice>
              <mc:Fallback>
                <w:pict>
                  <v:shape w14:anchorId="41183980" id="墨迹 26" o:spid="_x0000_s1026" type="#_x0000_t75" style="position:absolute;left:0;text-align:left;margin-left:412.35pt;margin-top:62.95pt;width:11.7pt;height:1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">
                    <v:imagedata r:id="rId12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2816" behindDoc="0" locked="0" layoutInCell="1" allowOverlap="1">
                    <wp:simplePos x="0" y="0"/>
                    <wp:positionH relativeFrom="column">
                      <wp:posOffset>5184884</wp:posOffset>
                    </wp:positionH>
                    <wp:positionV relativeFrom="paragraph">
                      <wp:posOffset>704444</wp:posOffset>
                    </wp:positionV>
                    <wp:extent cx="65160" cy="243360"/>
                    <wp:effectExtent l="38100" t="57150" r="49530" b="42545"/>
                    <wp:wrapNone/>
                    <wp:docPr id="25" name="墨迹 25"/>
                    <wp:cNvGraphicFramePr/>
                    <a:graphic xmlns:a="http://schemas.openxmlformats.org/drawingml/2006/main">
                      <a:graphicData uri="http://schemas.microsoft.com/office/word/2010/wordprocessingInk">
                        <w14:contentPart bwMode="auto" r:id="rId129">
                          <w14:nvContentPartPr>
                            <w14:cNvContentPartPr/>
                          </w14:nvContentPartPr>
                          <w14:xfrm>
                            <a:off x="0" y="0"/>
                            <a:ext cx="65160" cy="243360"/>
                          </w14:xfrm>
                        </w14:contentPart>
                      </a:graphicData>
                    </a:graphic>
                  </wp:anchor>
                </w:drawing>
              </mc:Choice>
              <mc:Fallback>
                <w:pict>
                  <v:shape w14:anchorId="3A392473" id="墨迹 25" o:spid="_x0000_s1026" type="#_x0000_t75" style="position:absolute;left:0;text-align:left;margin-left:407.6pt;margin-top:54.8pt;width:6.5pt;height:20.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">
                    <v:imagedata r:id="rId13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1792" behindDoc="0" locked="0" layoutInCell="1" allowOverlap="1">
                    <wp:simplePos x="0" y="0"/>
                    <wp:positionH relativeFrom="column">
                      <wp:posOffset>5161484</wp:posOffset>
                    </wp:positionH>
                    <wp:positionV relativeFrom="paragraph">
                      <wp:posOffset>734324</wp:posOffset>
                    </wp:positionV>
                    <wp:extent cx="118080" cy="82080"/>
                    <wp:effectExtent l="57150" t="57150" r="53975" b="51435"/>
                    <wp:wrapNone/>
                    <wp:docPr id="24" name="墨迹 24"/>
                    <wp:cNvGraphicFramePr/>
                    <a:graphic xmlns:a="http://schemas.openxmlformats.org/drawingml/2006/main">
                      <a:graphicData uri="http://schemas.microsoft.com/office/word/2010/wordprocessingInk">
                        <w14:contentPart bwMode="auto" r:id="rId131">
                          <w14:nvContentPartPr>
                            <w14:cNvContentPartPr/>
                          </w14:nvContentPartPr>
                          <w14:xfrm>
                            <a:off x="0" y="0"/>
                            <a:ext cx="118080" cy="82080"/>
                          </w14:xfrm>
                        </w14:contentPart>
                      </a:graphicData>
                    </a:graphic>
                  </wp:anchor>
                </w:drawing>
              </mc:Choice>
              <mc:Fallback>
                <w:pict>
                  <v:shape w14:anchorId="3AFF866C" id="墨迹 24" o:spid="_x0000_s1026" type="#_x0000_t75" style="position:absolute;left:0;text-align:left;margin-left:405.75pt;margin-top:57.15pt;width:10.65pt;height:7.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">
                    <v:imagedata r:id="rId13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80768" behindDoc="0" locked="0" layoutInCell="1" allowOverlap="1">
                    <wp:simplePos x="0" y="0"/>
                    <wp:positionH relativeFrom="column">
                      <wp:posOffset>5072204</wp:posOffset>
                    </wp:positionH>
                    <wp:positionV relativeFrom="paragraph">
                      <wp:posOffset>730004</wp:posOffset>
                    </wp:positionV>
                    <wp:extent cx="6480" cy="318600"/>
                    <wp:effectExtent l="57150" t="57150" r="50800" b="43815"/>
                    <wp:wrapNone/>
                    <wp:docPr id="23" name="墨迹 23"/>
                    <wp:cNvGraphicFramePr/>
                    <a:graphic xmlns:a="http://schemas.openxmlformats.org/drawingml/2006/main">
                      <a:graphicData uri="http://schemas.microsoft.com/office/word/2010/wordprocessingInk">
                        <w14:contentPart bwMode="auto" r:id="rId133">
                          <w14:nvContentPartPr>
                            <w14:cNvContentPartPr/>
                          </w14:nvContentPartPr>
                          <w14:xfrm>
                            <a:off x="0" y="0"/>
                            <a:ext cx="6480" cy="318600"/>
                          </w14:xfrm>
                        </w14:contentPart>
                      </a:graphicData>
                    </a:graphic>
                  </wp:anchor>
                </w:drawing>
              </mc:Choice>
              <mc:Fallback>
                <w:pict>
                  <v:shape w14:anchorId="63B0323A" id="墨迹 23" o:spid="_x0000_s1026" type="#_x0000_t75" style="position:absolute;left:0;text-align:left;margin-left:398.75pt;margin-top:56.85pt;width:1.8pt;height:26.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">
                    <v:imagedata r:id="rId13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9744" behindDoc="0" locked="0" layoutInCell="1" allowOverlap="1">
                    <wp:simplePos x="0" y="0"/>
                    <wp:positionH relativeFrom="column">
                      <wp:posOffset>4927124</wp:posOffset>
                    </wp:positionH>
                    <wp:positionV relativeFrom="paragraph">
                      <wp:posOffset>760244</wp:posOffset>
                    </wp:positionV>
                    <wp:extent cx="189720" cy="146160"/>
                    <wp:effectExtent l="38100" t="38100" r="39370" b="44450"/>
                    <wp:wrapNone/>
                    <wp:docPr id="19" name="墨迹 19"/>
                    <wp:cNvGraphicFramePr/>
                    <a:graphic xmlns:a="http://schemas.openxmlformats.org/drawingml/2006/main">
                      <a:graphicData uri="http://schemas.microsoft.com/office/word/2010/wordprocessingInk">
                        <w14:contentPart bwMode="auto" r:id="rId135">
                          <w14:nvContentPartPr>
                            <w14:cNvContentPartPr/>
                          </w14:nvContentPartPr>
                          <w14:xfrm>
                            <a:off x="0" y="0"/>
                            <a:ext cx="189720" cy="146160"/>
                          </w14:xfrm>
                        </w14:contentPart>
                      </a:graphicData>
                    </a:graphic>
                  </wp:anchor>
                </w:drawing>
              </mc:Choice>
              <mc:Fallback>
                <w:pict>
                  <v:shape w14:anchorId="5289DF94" id="墨迹 19" o:spid="_x0000_s1026" type="#_x0000_t75" style="position:absolute;left:0;text-align:left;margin-left:387.3pt;margin-top:59.2pt;width:16.3pt;height:1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">
                    <v:imagedata r:id="rId13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8720" behindDoc="0" locked="0" layoutInCell="1" allowOverlap="1">
                    <wp:simplePos x="0" y="0"/>
                    <wp:positionH relativeFrom="column">
                      <wp:posOffset>4944404</wp:posOffset>
                    </wp:positionH>
                    <wp:positionV relativeFrom="paragraph">
                      <wp:posOffset>704444</wp:posOffset>
                    </wp:positionV>
                    <wp:extent cx="82080" cy="228960"/>
                    <wp:effectExtent l="57150" t="38100" r="51435" b="57150"/>
                    <wp:wrapNone/>
                    <wp:docPr id="18" name="墨迹 18"/>
                    <wp:cNvGraphicFramePr/>
                    <a:graphic xmlns:a="http://schemas.openxmlformats.org/drawingml/2006/main">
                      <a:graphicData uri="http://schemas.microsoft.com/office/word/2010/wordprocessingInk">
                        <w14:contentPart bwMode="auto" r:id="rId137">
                          <w14:nvContentPartPr>
                            <w14:cNvContentPartPr/>
                          </w14:nvContentPartPr>
                          <w14:xfrm>
                            <a:off x="0" y="0"/>
                            <a:ext cx="82080" cy="228960"/>
                          </w14:xfrm>
                        </w14:contentPart>
                      </a:graphicData>
                    </a:graphic>
                  </wp:anchor>
                </w:drawing>
              </mc:Choice>
              <mc:Fallback>
                <w:pict>
                  <v:shape w14:anchorId="526C9DF9" id="墨迹 18" o:spid="_x0000_s1026" type="#_x0000_t75" style="position:absolute;left:0;text-align:left;margin-left:388.65pt;margin-top:54.8pt;width:7.75pt;height:19.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">
                    <v:imagedata r:id="rId13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7696" behindDoc="0" locked="0" layoutInCell="1" allowOverlap="1">
                    <wp:simplePos x="0" y="0"/>
                    <wp:positionH relativeFrom="column">
                      <wp:posOffset>4798604</wp:posOffset>
                    </wp:positionH>
                    <wp:positionV relativeFrom="paragraph">
                      <wp:posOffset>816044</wp:posOffset>
                    </wp:positionV>
                    <wp:extent cx="193320" cy="99000"/>
                    <wp:effectExtent l="38100" t="38100" r="54610" b="53975"/>
                    <wp:wrapNone/>
                    <wp:docPr id="17" name="墨迹 17"/>
                    <wp:cNvGraphicFramePr/>
                    <a:graphic xmlns:a="http://schemas.openxmlformats.org/drawingml/2006/main">
                      <a:graphicData uri="http://schemas.microsoft.com/office/word/2010/wordprocessingInk">
                        <w14:contentPart bwMode="auto" r:id="rId139">
                          <w14:nvContentPartPr>
                            <w14:cNvContentPartPr/>
                          </w14:nvContentPartPr>
                          <w14:xfrm>
                            <a:off x="0" y="0"/>
                            <a:ext cx="193320" cy="99000"/>
                          </w14:xfrm>
                        </w14:contentPart>
                      </a:graphicData>
                    </a:graphic>
                  </wp:anchor>
                </w:drawing>
              </mc:Choice>
              <mc:Fallback>
                <w:pict>
                  <v:shape w14:anchorId="56823418" id="墨迹 17" o:spid="_x0000_s1026" type="#_x0000_t75" style="position:absolute;left:0;text-align:left;margin-left:377.2pt;margin-top:63.6pt;width:16.55pt;height:9.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">
                    <v:imagedata r:id="rId14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6672" behindDoc="0" locked="0" layoutInCell="1" allowOverlap="1">
                    <wp:simplePos x="0" y="0"/>
                    <wp:positionH relativeFrom="column">
                      <wp:posOffset>4828484</wp:posOffset>
                    </wp:positionH>
                    <wp:positionV relativeFrom="paragraph">
                      <wp:posOffset>734324</wp:posOffset>
                    </wp:positionV>
                    <wp:extent cx="69120" cy="129240"/>
                    <wp:effectExtent l="38100" t="57150" r="45720" b="42545"/>
                    <wp:wrapNone/>
                    <wp:docPr id="16" name="墨迹 16"/>
                    <wp:cNvGraphicFramePr/>
                    <a:graphic xmlns:a="http://schemas.openxmlformats.org/drawingml/2006/main">
                      <a:graphicData uri="http://schemas.microsoft.com/office/word/2010/wordprocessingInk">
                        <w14:contentPart bwMode="auto" r:id="rId141">
                          <w14:nvContentPartPr>
                            <w14:cNvContentPartPr/>
                          </w14:nvContentPartPr>
                          <w14:xfrm>
                            <a:off x="0" y="0"/>
                            <a:ext cx="69120" cy="129240"/>
                          </w14:xfrm>
                        </w14:contentPart>
                      </a:graphicData>
                    </a:graphic>
                  </wp:anchor>
                </w:drawing>
              </mc:Choice>
              <mc:Fallback>
                <w:pict>
                  <v:shape w14:anchorId="7A4383A1" id="墨迹 16" o:spid="_x0000_s1026" type="#_x0000_t75" style="position:absolute;left:0;text-align:left;margin-left:379.55pt;margin-top:57.15pt;width:6.8pt;height:11.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">
                    <v:imagedata r:id="rId14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5648" behindDoc="0" locked="0" layoutInCell="1" allowOverlap="1">
                    <wp:simplePos x="0" y="0"/>
                    <wp:positionH relativeFrom="column">
                      <wp:posOffset>4841444</wp:posOffset>
                    </wp:positionH>
                    <wp:positionV relativeFrom="paragraph">
                      <wp:posOffset>721364</wp:posOffset>
                    </wp:positionV>
                    <wp:extent cx="5400" cy="52200"/>
                    <wp:effectExtent l="57150" t="57150" r="52070" b="43180"/>
                    <wp:wrapNone/>
                    <wp:docPr id="15" name="墨迹 15"/>
                    <wp:cNvGraphicFramePr/>
                    <a:graphic xmlns:a="http://schemas.openxmlformats.org/drawingml/2006/main">
                      <a:graphicData uri="http://schemas.microsoft.com/office/word/2010/wordprocessingInk">
                        <w14:contentPart bwMode="auto" r:id="rId143">
                          <w14:nvContentPartPr>
                            <w14:cNvContentPartPr/>
                          </w14:nvContentPartPr>
                          <w14:xfrm>
                            <a:off x="0" y="0"/>
                            <a:ext cx="5400" cy="52200"/>
                          </w14:xfrm>
                        </w14:contentPart>
                      </a:graphicData>
                    </a:graphic>
                  </wp:anchor>
                </w:drawing>
              </mc:Choice>
              <mc:Fallback>
                <w:pict>
                  <v:shape w14:anchorId="426B3697" id="墨迹 15" o:spid="_x0000_s1026" type="#_x0000_t75" style="position:absolute;left:0;text-align:left;margin-left:380.55pt;margin-top:56.15pt;width:1.8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">
                    <v:imagedata r:id="rId14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4624" behindDoc="0" locked="0" layoutInCell="1" allowOverlap="1">
                    <wp:simplePos x="0" y="0"/>
                    <wp:positionH relativeFrom="column">
                      <wp:posOffset>5519684</wp:posOffset>
                    </wp:positionH>
                    <wp:positionV relativeFrom="paragraph">
                      <wp:posOffset>472604</wp:posOffset>
                    </wp:positionV>
                    <wp:extent cx="90360" cy="69120"/>
                    <wp:effectExtent l="57150" t="38100" r="24130" b="45720"/>
                    <wp:wrapNone/>
                    <wp:docPr id="14" name="墨迹 14"/>
                    <wp:cNvGraphicFramePr/>
                    <a:graphic xmlns:a="http://schemas.openxmlformats.org/drawingml/2006/main">
                      <a:graphicData uri="http://schemas.microsoft.com/office/word/2010/wordprocessingInk">
                        <w14:contentPart bwMode="auto" r:id="rId145">
                          <w14:nvContentPartPr>
                            <w14:cNvContentPartPr/>
                          </w14:nvContentPartPr>
                          <w14:xfrm>
                            <a:off x="0" y="0"/>
                            <a:ext cx="90360" cy="69120"/>
                          </w14:xfrm>
                        </w14:contentPart>
                      </a:graphicData>
                    </a:graphic>
                  </wp:anchor>
                </w:drawing>
              </mc:Choice>
              <mc:Fallback>
                <w:pict>
                  <v:shape w14:anchorId="7EB476F0" id="墨迹 14" o:spid="_x0000_s1026" type="#_x0000_t75" style="position:absolute;left:0;text-align:left;margin-left:433.95pt;margin-top:36.55pt;width:8.4pt;height:6.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">
                    <v:imagedata r:id="rId14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3600" behindDoc="0" locked="0" layoutInCell="1" allowOverlap="1">
                    <wp:simplePos x="0" y="0"/>
                    <wp:positionH relativeFrom="column">
                      <wp:posOffset>5461364</wp:posOffset>
                    </wp:positionH>
                    <wp:positionV relativeFrom="paragraph">
                      <wp:posOffset>386564</wp:posOffset>
                    </wp:positionV>
                    <wp:extent cx="165960" cy="64800"/>
                    <wp:effectExtent l="57150" t="38100" r="43815" b="49530"/>
                    <wp:wrapNone/>
                    <wp:docPr id="13" name="墨迹 13"/>
                    <wp:cNvGraphicFramePr/>
                    <a:graphic xmlns:a="http://schemas.openxmlformats.org/drawingml/2006/main">
                      <a:graphicData uri="http://schemas.microsoft.com/office/word/2010/wordprocessingInk">
                        <w14:contentPart bwMode="auto" r:id="rId147">
                          <w14:nvContentPartPr>
                            <w14:cNvContentPartPr/>
                          </w14:nvContentPartPr>
                          <w14:xfrm>
                            <a:off x="0" y="0"/>
                            <a:ext cx="165960" cy="64800"/>
                          </w14:xfrm>
                        </w14:contentPart>
                      </a:graphicData>
                    </a:graphic>
                  </wp:anchor>
                </w:drawing>
              </mc:Choice>
              <mc:Fallback>
                <w:pict>
                  <v:shape w14:anchorId="50B7322F" id="墨迹 13" o:spid="_x0000_s1026" type="#_x0000_t75" style="position:absolute;left:0;text-align:left;margin-left:429.4pt;margin-top:29.8pt;width:14.35pt;height:6.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">
                    <v:imagedata r:id="rId14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2576" behindDoc="0" locked="0" layoutInCell="1" allowOverlap="1">
                    <wp:simplePos x="0" y="0"/>
                    <wp:positionH relativeFrom="column">
                      <wp:posOffset>5515364</wp:posOffset>
                    </wp:positionH>
                    <wp:positionV relativeFrom="paragraph">
                      <wp:posOffset>300884</wp:posOffset>
                    </wp:positionV>
                    <wp:extent cx="51840" cy="141840"/>
                    <wp:effectExtent l="57150" t="38100" r="43815" b="48895"/>
                    <wp:wrapNone/>
                    <wp:docPr id="12" name="墨迹 12"/>
                    <wp:cNvGraphicFramePr/>
                    <a:graphic xmlns:a="http://schemas.openxmlformats.org/drawingml/2006/main">
                      <a:graphicData uri="http://schemas.microsoft.com/office/word/2010/wordprocessingInk">
                        <w14:contentPart bwMode="auto" r:id="rId149">
                          <w14:nvContentPartPr>
                            <w14:cNvContentPartPr/>
                          </w14:nvContentPartPr>
                          <w14:xfrm>
                            <a:off x="0" y="0"/>
                            <a:ext cx="51840" cy="141840"/>
                          </w14:xfrm>
                        </w14:contentPart>
                      </a:graphicData>
                    </a:graphic>
                  </wp:anchor>
                </w:drawing>
              </mc:Choice>
              <mc:Fallback>
                <w:pict>
                  <v:shape w14:anchorId="38FDF3CC" id="墨迹 12" o:spid="_x0000_s1026" type="#_x0000_t75" style="position:absolute;left:0;text-align:left;margin-left:433.65pt;margin-top:23.05pt;width:5.45pt;height:1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">
                    <v:imagedata r:id="rId15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1552" behindDoc="0" locked="0" layoutInCell="1" allowOverlap="1">
                    <wp:simplePos x="0" y="0"/>
                    <wp:positionH relativeFrom="column">
                      <wp:posOffset>5506724</wp:posOffset>
                    </wp:positionH>
                    <wp:positionV relativeFrom="paragraph">
                      <wp:posOffset>330764</wp:posOffset>
                    </wp:positionV>
                    <wp:extent cx="90000" cy="73440"/>
                    <wp:effectExtent l="57150" t="38100" r="5715" b="41275"/>
                    <wp:wrapNone/>
                    <wp:docPr id="11" name="墨迹 11"/>
                    <wp:cNvGraphicFramePr/>
                    <a:graphic xmlns:a="http://schemas.openxmlformats.org/drawingml/2006/main">
                      <a:graphicData uri="http://schemas.microsoft.com/office/word/2010/wordprocessingInk">
                        <w14:contentPart bwMode="auto" r:id="rId151">
                          <w14:nvContentPartPr>
                            <w14:cNvContentPartPr/>
                          </w14:nvContentPartPr>
                          <w14:xfrm>
                            <a:off x="0" y="0"/>
                            <a:ext cx="90000" cy="73440"/>
                          </w14:xfrm>
                        </w14:contentPart>
                      </a:graphicData>
                    </a:graphic>
                  </wp:anchor>
                </w:drawing>
              </mc:Choice>
              <mc:Fallback>
                <w:pict>
                  <v:shape w14:anchorId="7483E110" id="墨迹 11" o:spid="_x0000_s1026" type="#_x0000_t75" style="position:absolute;left:0;text-align:left;margin-left:432.95pt;margin-top:25.4pt;width:8.45pt;height:7.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">
                    <v:imagedata r:id="rId15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70528" behindDoc="0" locked="0" layoutInCell="1" allowOverlap="1">
                    <wp:simplePos x="0" y="0"/>
                    <wp:positionH relativeFrom="column">
                      <wp:posOffset>5322044</wp:posOffset>
                    </wp:positionH>
                    <wp:positionV relativeFrom="paragraph">
                      <wp:posOffset>348044</wp:posOffset>
                    </wp:positionV>
                    <wp:extent cx="129240" cy="167760"/>
                    <wp:effectExtent l="57150" t="57150" r="23495" b="41910"/>
                    <wp:wrapNone/>
                    <wp:docPr id="10" name="墨迹 10"/>
                    <wp:cNvGraphicFramePr/>
                    <a:graphic xmlns:a="http://schemas.openxmlformats.org/drawingml/2006/main">
                      <a:graphicData uri="http://schemas.microsoft.com/office/word/2010/wordprocessingInk">
                        <w14:contentPart bwMode="auto" r:id="rId153">
                          <w14:nvContentPartPr>
                            <w14:cNvContentPartPr/>
                          </w14:nvContentPartPr>
                          <w14:xfrm>
                            <a:off x="0" y="0"/>
                            <a:ext cx="129240" cy="167760"/>
                          </w14:xfrm>
                        </w14:contentPart>
                      </a:graphicData>
                    </a:graphic>
                  </wp:anchor>
                </w:drawing>
              </mc:Choice>
              <mc:Fallback>
                <w:pict>
                  <v:shape w14:anchorId="304E1F5F" id="墨迹 10" o:spid="_x0000_s1026" type="#_x0000_t75" style="position:absolute;left:0;text-align:left;margin-left:418.4pt;margin-top:26.75pt;width:11.5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">
                    <v:imagedata r:id="rId15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9504" behindDoc="0" locked="0" layoutInCell="1" allowOverlap="1">
                    <wp:simplePos x="0" y="0"/>
                    <wp:positionH relativeFrom="column">
                      <wp:posOffset>5330684</wp:posOffset>
                    </wp:positionH>
                    <wp:positionV relativeFrom="paragraph">
                      <wp:posOffset>348044</wp:posOffset>
                    </wp:positionV>
                    <wp:extent cx="13320" cy="172080"/>
                    <wp:effectExtent l="57150" t="57150" r="44450" b="38100"/>
                    <wp:wrapNone/>
                    <wp:docPr id="9" name="墨迹 9"/>
                    <wp:cNvGraphicFramePr/>
                    <a:graphic xmlns:a="http://schemas.openxmlformats.org/drawingml/2006/main">
                      <a:graphicData uri="http://schemas.microsoft.com/office/word/2010/wordprocessingInk">
                        <w14:contentPart bwMode="auto" r:id="rId155">
                          <w14:nvContentPartPr>
                            <w14:cNvContentPartPr/>
                          </w14:nvContentPartPr>
                          <w14:xfrm>
                            <a:off x="0" y="0"/>
                            <a:ext cx="13320" cy="172080"/>
                          </w14:xfrm>
                        </w14:contentPart>
                      </a:graphicData>
                    </a:graphic>
                  </wp:anchor>
                </w:drawing>
              </mc:Choice>
              <mc:Fallback>
                <w:pict>
                  <v:shape w14:anchorId="2F818C02" id="墨迹 9" o:spid="_x0000_s1026" type="#_x0000_t75" style="position:absolute;left:0;text-align:left;margin-left:419.05pt;margin-top:26.75pt;width:2.5pt;height:14.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">
                    <v:imagedata r:id="rId15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8480" behindDoc="0" locked="0" layoutInCell="1" allowOverlap="1">
                    <wp:simplePos x="0" y="0"/>
                    <wp:positionH relativeFrom="column">
                      <wp:posOffset>5317724</wp:posOffset>
                    </wp:positionH>
                    <wp:positionV relativeFrom="paragraph">
                      <wp:posOffset>343724</wp:posOffset>
                    </wp:positionV>
                    <wp:extent cx="54000" cy="60480"/>
                    <wp:effectExtent l="57150" t="38100" r="41275" b="53975"/>
                    <wp:wrapNone/>
                    <wp:docPr id="8" name="墨迹 8"/>
                    <wp:cNvGraphicFramePr/>
                    <a:graphic xmlns:a="http://schemas.openxmlformats.org/drawingml/2006/main">
                      <a:graphicData uri="http://schemas.microsoft.com/office/word/2010/wordprocessingInk">
                        <w14:contentPart bwMode="auto" r:id="rId157">
                          <w14:nvContentPartPr>
                            <w14:cNvContentPartPr/>
                          </w14:nvContentPartPr>
                          <w14:xfrm>
                            <a:off x="0" y="0"/>
                            <a:ext cx="54000" cy="60480"/>
                          </w14:xfrm>
                        </w14:contentPart>
                      </a:graphicData>
                    </a:graphic>
                  </wp:anchor>
                </w:drawing>
              </mc:Choice>
              <mc:Fallback>
                <w:pict>
                  <v:shape w14:anchorId="1D975A1C" id="墨迹 8" o:spid="_x0000_s1026" type="#_x0000_t75" style="position:absolute;left:0;text-align:left;margin-left:418.05pt;margin-top:26.4pt;width:5.5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">
                    <v:imagedata r:id="rId15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7456" behindDoc="0" locked="0" layoutInCell="1" allowOverlap="1">
                    <wp:simplePos x="0" y="0"/>
                    <wp:positionH relativeFrom="column">
                      <wp:posOffset>5068964</wp:posOffset>
                    </wp:positionH>
                    <wp:positionV relativeFrom="paragraph">
                      <wp:posOffset>352364</wp:posOffset>
                    </wp:positionV>
                    <wp:extent cx="221760" cy="193680"/>
                    <wp:effectExtent l="38100" t="57150" r="0" b="53975"/>
                    <wp:wrapNone/>
                    <wp:docPr id="7" name="墨迹 7"/>
                    <wp:cNvGraphicFramePr/>
                    <a:graphic xmlns:a="http://schemas.openxmlformats.org/drawingml/2006/main">
                      <a:graphicData uri="http://schemas.microsoft.com/office/word/2010/wordprocessingInk">
                        <w14:contentPart bwMode="auto" r:id="rId159">
                          <w14:nvContentPartPr>
                            <w14:cNvContentPartPr/>
                          </w14:nvContentPartPr>
                          <w14:xfrm>
                            <a:off x="0" y="0"/>
                            <a:ext cx="221760" cy="193680"/>
                          </w14:xfrm>
                        </w14:contentPart>
                      </a:graphicData>
                    </a:graphic>
                  </wp:anchor>
                </w:drawing>
              </mc:Choice>
              <mc:Fallback>
                <w:pict>
                  <v:shape w14:anchorId="7F6A0409" id="墨迹 7" o:spid="_x0000_s1026" type="#_x0000_t75" style="position:absolute;left:0;text-align:left;margin-left:398.5pt;margin-top:27.1pt;width:18.75pt;height:16.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">
                    <v:imagedata r:id="rId160"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6432" behindDoc="0" locked="0" layoutInCell="1" allowOverlap="1">
                    <wp:simplePos x="0" y="0"/>
                    <wp:positionH relativeFrom="column">
                      <wp:posOffset>5129084</wp:posOffset>
                    </wp:positionH>
                    <wp:positionV relativeFrom="paragraph">
                      <wp:posOffset>313844</wp:posOffset>
                    </wp:positionV>
                    <wp:extent cx="12600" cy="30240"/>
                    <wp:effectExtent l="57150" t="38100" r="45085" b="46355"/>
                    <wp:wrapNone/>
                    <wp:docPr id="6" name="墨迹 6"/>
                    <wp:cNvGraphicFramePr/>
                    <a:graphic xmlns:a="http://schemas.openxmlformats.org/drawingml/2006/main">
                      <a:graphicData uri="http://schemas.microsoft.com/office/word/2010/wordprocessingInk">
                        <w14:contentPart bwMode="auto" r:id="rId161">
                          <w14:nvContentPartPr>
                            <w14:cNvContentPartPr/>
                          </w14:nvContentPartPr>
                          <w14:xfrm>
                            <a:off x="0" y="0"/>
                            <a:ext cx="12600" cy="30240"/>
                          </w14:xfrm>
                        </w14:contentPart>
                      </a:graphicData>
                    </a:graphic>
                  </wp:anchor>
                </w:drawing>
              </mc:Choice>
              <mc:Fallback>
                <w:pict>
                  <v:shape w14:anchorId="7FF25045" id="墨迹 6" o:spid="_x0000_s1026" type="#_x0000_t75" style="position:absolute;left:0;text-align:left;margin-left:403.2pt;margin-top:24.05pt;width:2.4pt;height: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">
                    <v:imagedata r:id="rId162"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5408" behindDoc="0" locked="0" layoutInCell="1" allowOverlap="1">
                    <wp:simplePos x="0" y="0"/>
                    <wp:positionH relativeFrom="column">
                      <wp:posOffset>4935764</wp:posOffset>
                    </wp:positionH>
                    <wp:positionV relativeFrom="paragraph">
                      <wp:posOffset>326444</wp:posOffset>
                    </wp:positionV>
                    <wp:extent cx="69120" cy="124920"/>
                    <wp:effectExtent l="38100" t="57150" r="26670" b="46990"/>
                    <wp:wrapNone/>
                    <wp:docPr id="5" name="墨迹 5"/>
                    <wp:cNvGraphicFramePr/>
                    <a:graphic xmlns:a="http://schemas.openxmlformats.org/drawingml/2006/main">
                      <a:graphicData uri="http://schemas.microsoft.com/office/word/2010/wordprocessingInk">
                        <w14:contentPart bwMode="auto" r:id="rId163">
                          <w14:nvContentPartPr>
                            <w14:cNvContentPartPr/>
                          </w14:nvContentPartPr>
                          <w14:xfrm>
                            <a:off x="0" y="0"/>
                            <a:ext cx="69120" cy="124920"/>
                          </w14:xfrm>
                        </w14:contentPart>
                      </a:graphicData>
                    </a:graphic>
                  </wp:anchor>
                </w:drawing>
              </mc:Choice>
              <mc:Fallback>
                <w:pict>
                  <v:shape w14:anchorId="1BCDB4A6" id="墨迹 5" o:spid="_x0000_s1026" type="#_x0000_t75" style="position:absolute;left:0;text-align:left;margin-left:388pt;margin-top:25.05pt;width:6.8pt;height:1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">
                    <v:imagedata r:id="rId164"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4384" behindDoc="0" locked="0" layoutInCell="1" allowOverlap="1">
                    <wp:simplePos x="0" y="0"/>
                    <wp:positionH relativeFrom="column">
                      <wp:posOffset>4897244</wp:posOffset>
                    </wp:positionH>
                    <wp:positionV relativeFrom="paragraph">
                      <wp:posOffset>355964</wp:posOffset>
                    </wp:positionV>
                    <wp:extent cx="135360" cy="207000"/>
                    <wp:effectExtent l="57150" t="57150" r="36195" b="41275"/>
                    <wp:wrapNone/>
                    <wp:docPr id="4" name="墨迹 4"/>
                    <wp:cNvGraphicFramePr/>
                    <a:graphic xmlns:a="http://schemas.openxmlformats.org/drawingml/2006/main">
                      <a:graphicData uri="http://schemas.microsoft.com/office/word/2010/wordprocessingInk">
                        <w14:contentPart bwMode="auto" r:id="rId165">
                          <w14:nvContentPartPr>
                            <w14:cNvContentPartPr/>
                          </w14:nvContentPartPr>
                          <w14:xfrm>
                            <a:off x="0" y="0"/>
                            <a:ext cx="135360" cy="207000"/>
                          </w14:xfrm>
                        </w14:contentPart>
                      </a:graphicData>
                    </a:graphic>
                  </wp:anchor>
                </w:drawing>
              </mc:Choice>
              <mc:Fallback>
                <w:pict>
                  <v:shape w14:anchorId="5F340B6A" id="墨迹 4" o:spid="_x0000_s1026" type="#_x0000_t75" style="position:absolute;left:0;text-align:left;margin-left:384.95pt;margin-top:27.4pt;width:11.95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">
                    <v:imagedata r:id="rId166"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3360" behindDoc="0" locked="0" layoutInCell="1" allowOverlap="1">
                    <wp:simplePos x="0" y="0"/>
                    <wp:positionH relativeFrom="column">
                      <wp:posOffset>4845404</wp:posOffset>
                    </wp:positionH>
                    <wp:positionV relativeFrom="paragraph">
                      <wp:posOffset>395204</wp:posOffset>
                    </wp:positionV>
                    <wp:extent cx="30600" cy="154800"/>
                    <wp:effectExtent l="19050" t="38100" r="45720" b="55245"/>
                    <wp:wrapNone/>
                    <wp:docPr id="3" name="墨迹 3"/>
                    <wp:cNvGraphicFramePr/>
                    <a:graphic xmlns:a="http://schemas.openxmlformats.org/drawingml/2006/main">
                      <a:graphicData uri="http://schemas.microsoft.com/office/word/2010/wordprocessingInk">
                        <w14:contentPart bwMode="auto" r:id="rId167">
                          <w14:nvContentPartPr>
                            <w14:cNvContentPartPr/>
                          </w14:nvContentPartPr>
                          <w14:xfrm>
                            <a:off x="0" y="0"/>
                            <a:ext cx="30600" cy="154800"/>
                          </w14:xfrm>
                        </w14:contentPart>
                      </a:graphicData>
                    </a:graphic>
                  </wp:anchor>
                </w:drawing>
              </mc:Choice>
              <mc:Fallback>
                <w:pict>
                  <v:shape w14:anchorId="24476EA6" id="墨迹 3" o:spid="_x0000_s1026" type="#_x0000_t75" style="position:absolute;left:0;text-align:left;margin-left:380.9pt;margin-top:30.45pt;width:3.7pt;height:1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">
                    <v:imagedata r:id="rId168" o:title=""/>
                  </v:shape>
                </w:pict>
              </mc:Fallback>
            </mc:AlternateContent>
          </w:r>
          <w:r>
            <w:rPr>
              <w:rFonts w:ascii="Microsoft YaHei UI" w:eastAsia="Microsoft YaHei UI" w:hAnsi="Microsoft YaHei UI"/>
              <w:noProof/>
              <w:sz w:val="16"/>
            </w:rPr>
            <mc:AlternateContent>
              <mc:Choice Requires="wpi">
                <w:drawing>
                  <wp:anchor distT="0" distB="0" distL="114300" distR="114300" simplePos="0" relativeHeight="251662336" behindDoc="0" locked="0" layoutInCell="1" allowOverlap="1">
                    <wp:simplePos x="0" y="0"/>
                    <wp:positionH relativeFrom="column">
                      <wp:posOffset>3248804</wp:posOffset>
                    </wp:positionH>
                    <wp:positionV relativeFrom="paragraph">
                      <wp:posOffset>180284</wp:posOffset>
                    </wp:positionV>
                    <wp:extent cx="1730880" cy="572040"/>
                    <wp:effectExtent l="57150" t="38100" r="22225" b="57150"/>
                    <wp:wrapNone/>
                    <wp:docPr id="2" name="墨迹 2"/>
                    <wp:cNvGraphicFramePr/>
                    <a:graphic xmlns:a="http://schemas.openxmlformats.org/drawingml/2006/main">
                      <a:graphicData uri="http://schemas.microsoft.com/office/word/2010/wordprocessingInk">
                        <w14:contentPart bwMode="auto" r:id="rId169">
                          <w14:nvContentPartPr>
                            <w14:cNvContentPartPr/>
                          </w14:nvContentPartPr>
                          <w14:xfrm>
                            <a:off x="0" y="0"/>
                            <a:ext cx="1730880" cy="572040"/>
                          </w14:xfrm>
                        </w14:contentPart>
                      </a:graphicData>
                    </a:graphic>
                  </wp:anchor>
                </w:drawing>
              </mc:Choice>
              <mc:Fallback>
                <w:pict>
                  <v:shape w14:anchorId="11B7E58C" id="墨迹 2" o:spid="_x0000_s1026" type="#_x0000_t75" style="position:absolute;left:0;text-align:left;margin-left:255.15pt;margin-top:13.55pt;width:137.65pt;height:46.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">
                    <v:imagedata r:id="rId170" o:title=""/>
                  </v:shape>
                </w:pict>
              </mc:Fallback>
            </mc:AlternateContent>
          </w:r>
          <w:r w:rsidR="001C6DE1" w:rsidRPr="00D75AA9">
            <w:rPr>
              <w:rFonts w:ascii="Microsoft YaHei UI" w:eastAsia="Microsoft YaHei UI" w:hAnsi="Microsoft YaHei UI"/>
              <w:sz w:val="16"/>
            </w:rPr>
            <w:br w:type="page"/>
          </w:r>
        </w:p>
        <w:p w:rsidR="00365B5B" w:rsidRPr="001733D8" w:rsidRDefault="00365B5B" w:rsidP="00365B5B">
          <w:pPr>
            <w:pStyle w:val="body2"/>
            <w:spacing w:before="0" w:beforeAutospacing="0" w:after="0" w:afterAutospacing="0" w:line="276" w:lineRule="auto"/>
            <w:rPr>
              <w:rFonts w:ascii="楷体" w:eastAsia="楷体" w:hAnsi="楷体"/>
            </w:rPr>
          </w:pPr>
          <w:r w:rsidRPr="001733D8">
            <w:rPr>
              <w:rFonts w:ascii="楷体" w:eastAsia="楷体" w:hAnsi="楷体" w:hint="eastAsia"/>
            </w:rPr>
            <w:lastRenderedPageBreak/>
            <w:t xml:space="preserve">尊敬的杨老师: </w:t>
          </w:r>
        </w:p>
        <w:p w:rsidR="00365B5B" w:rsidRPr="001733D8" w:rsidRDefault="00365B5B" w:rsidP="00365B5B">
          <w:pPr>
            <w:pStyle w:val="body2"/>
            <w:spacing w:before="0" w:beforeAutospacing="0" w:after="0" w:afterAutospacing="0" w:line="276" w:lineRule="auto"/>
            <w:ind w:firstLineChars="200" w:firstLine="480"/>
            <w:rPr>
              <w:rFonts w:ascii="楷体" w:eastAsia="楷体" w:hAnsi="楷体"/>
            </w:rPr>
          </w:pPr>
          <w:r w:rsidRPr="001733D8">
            <w:rPr>
              <w:rFonts w:ascii="楷体" w:eastAsia="楷体" w:hAnsi="楷体" w:hint="eastAsia"/>
            </w:rPr>
            <w:t>您好，</w:t>
          </w:r>
          <w:r>
            <w:rPr>
              <w:rFonts w:ascii="楷体" w:eastAsia="楷体" w:hAnsi="楷体" w:hint="eastAsia"/>
            </w:rPr>
            <w:t>经过</w:t>
          </w:r>
          <w:r>
            <w:rPr>
              <w:rFonts w:ascii="楷体" w:eastAsia="楷体" w:hAnsi="楷体"/>
            </w:rPr>
            <w:t>本周的学习，我初步完成了晨</w:t>
          </w:r>
          <w:r>
            <w:rPr>
              <w:rFonts w:ascii="楷体" w:eastAsia="楷体" w:hAnsi="楷体" w:hint="eastAsia"/>
            </w:rPr>
            <w:t>晖</w:t>
          </w:r>
          <w:r>
            <w:rPr>
              <w:rFonts w:ascii="楷体" w:eastAsia="楷体" w:hAnsi="楷体"/>
            </w:rPr>
            <w:t>师兄</w:t>
          </w:r>
          <w:r>
            <w:rPr>
              <w:rFonts w:ascii="楷体" w:eastAsia="楷体" w:hAnsi="楷体" w:hint="eastAsia"/>
            </w:rPr>
            <w:t>工作</w:t>
          </w:r>
          <w:r>
            <w:rPr>
              <w:rFonts w:ascii="楷体" w:eastAsia="楷体" w:hAnsi="楷体"/>
            </w:rPr>
            <w:t>环境的搭建</w:t>
          </w:r>
          <w:r>
            <w:rPr>
              <w:rFonts w:ascii="楷体" w:eastAsia="楷体" w:hAnsi="楷体" w:hint="eastAsia"/>
            </w:rPr>
            <w:t>，现在</w:t>
          </w:r>
          <w:r>
            <w:rPr>
              <w:rFonts w:ascii="楷体" w:eastAsia="楷体" w:hAnsi="楷体"/>
            </w:rPr>
            <w:t>将本周的学习情况</w:t>
          </w:r>
          <w:r>
            <w:rPr>
              <w:rFonts w:ascii="楷体" w:eastAsia="楷体" w:hAnsi="楷体" w:hint="eastAsia"/>
            </w:rPr>
            <w:t>汇报</w:t>
          </w:r>
          <w:r>
            <w:rPr>
              <w:rFonts w:ascii="楷体" w:eastAsia="楷体" w:hAnsi="楷体"/>
            </w:rPr>
            <w:t>给杨老师</w:t>
          </w:r>
          <w:r>
            <w:rPr>
              <w:rFonts w:ascii="楷体" w:eastAsia="楷体" w:hAnsi="楷体" w:hint="eastAsia"/>
            </w:rPr>
            <w:t>：</w:t>
          </w:r>
        </w:p>
        <w:p w:rsidR="003B70FE" w:rsidRPr="00907AE9" w:rsidRDefault="0023349A" w:rsidP="00365B5B">
          <w:pPr>
            <w:pStyle w:val="1"/>
            <w:spacing w:before="0" w:after="0"/>
            <w:rPr>
              <w:sz w:val="28"/>
            </w:rPr>
          </w:pPr>
          <w:r>
            <w:rPr>
              <w:rFonts w:hint="eastAsia"/>
              <w:noProof/>
              <w:sz w:val="28"/>
            </w:rPr>
            <mc:AlternateContent>
              <mc:Choice Requires="wpi">
                <w:drawing>
                  <wp:anchor distT="0" distB="0" distL="114300" distR="114300" simplePos="0" relativeHeight="251788288" behindDoc="0" locked="0" layoutInCell="1" allowOverlap="1">
                    <wp:simplePos x="0" y="0"/>
                    <wp:positionH relativeFrom="column">
                      <wp:posOffset>6137444</wp:posOffset>
                    </wp:positionH>
                    <wp:positionV relativeFrom="paragraph">
                      <wp:posOffset>134879</wp:posOffset>
                    </wp:positionV>
                    <wp:extent cx="129600" cy="186840"/>
                    <wp:effectExtent l="57150" t="38100" r="41910" b="41910"/>
                    <wp:wrapNone/>
                    <wp:docPr id="128" name="墨迹 128"/>
                    <wp:cNvGraphicFramePr/>
                    <a:graphic xmlns:a="http://schemas.openxmlformats.org/drawingml/2006/main">
                      <a:graphicData uri="http://schemas.microsoft.com/office/word/2010/wordprocessingInk">
                        <w14:contentPart bwMode="auto" r:id="rId171">
                          <w14:nvContentPartPr>
                            <w14:cNvContentPartPr/>
                          </w14:nvContentPartPr>
                          <w14:xfrm>
                            <a:off x="0" y="0"/>
                            <a:ext cx="129600" cy="186840"/>
                          </w14:xfrm>
                        </w14:contentPart>
                      </a:graphicData>
                    </a:graphic>
                  </wp:anchor>
                </w:drawing>
              </mc:Choice>
              <mc:Fallback>
                <w:pict>
                  <v:shape w14:anchorId="01594C60" id="墨迹 128" o:spid="_x0000_s1026" type="#_x0000_t75" style="position:absolute;left:0;text-align:left;margin-left:482.6pt;margin-top:9.95pt;width:11.5pt;height:1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">
                    <v:imagedata r:id="rId172" o:title=""/>
                  </v:shape>
                </w:pict>
              </mc:Fallback>
            </mc:AlternateContent>
          </w:r>
          <w:r>
            <w:rPr>
              <w:rFonts w:hint="eastAsia"/>
              <w:noProof/>
              <w:sz w:val="28"/>
            </w:rPr>
            <mc:AlternateContent>
              <mc:Choice Requires="wpi">
                <w:drawing>
                  <wp:anchor distT="0" distB="0" distL="114300" distR="114300" simplePos="0" relativeHeight="251787264" behindDoc="0" locked="0" layoutInCell="1" allowOverlap="1">
                    <wp:simplePos x="0" y="0"/>
                    <wp:positionH relativeFrom="column">
                      <wp:posOffset>5970404</wp:posOffset>
                    </wp:positionH>
                    <wp:positionV relativeFrom="paragraph">
                      <wp:posOffset>75119</wp:posOffset>
                    </wp:positionV>
                    <wp:extent cx="86400" cy="296280"/>
                    <wp:effectExtent l="57150" t="38100" r="46990" b="46990"/>
                    <wp:wrapNone/>
                    <wp:docPr id="127" name="墨迹 127"/>
                    <wp:cNvGraphicFramePr/>
                    <a:graphic xmlns:a="http://schemas.openxmlformats.org/drawingml/2006/main">
                      <a:graphicData uri="http://schemas.microsoft.com/office/word/2010/wordprocessingInk">
                        <w14:contentPart bwMode="auto" r:id="rId173">
                          <w14:nvContentPartPr>
                            <w14:cNvContentPartPr/>
                          </w14:nvContentPartPr>
                          <w14:xfrm>
                            <a:off x="0" y="0"/>
                            <a:ext cx="86400" cy="296280"/>
                          </w14:xfrm>
                        </w14:contentPart>
                      </a:graphicData>
                    </a:graphic>
                  </wp:anchor>
                </w:drawing>
              </mc:Choice>
              <mc:Fallback>
                <w:pict>
                  <v:shape w14:anchorId="29F1F1C8" id="墨迹 127" o:spid="_x0000_s1026" type="#_x0000_t75" style="position:absolute;left:0;text-align:left;margin-left:469.45pt;margin-top:5.25pt;width:8.1pt;height:24.7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">
                    <v:imagedata r:id="rId174" o:title=""/>
                  </v:shape>
                </w:pict>
              </mc:Fallback>
            </mc:AlternateContent>
          </w:r>
          <w:r>
            <w:rPr>
              <w:rFonts w:hint="eastAsia"/>
              <w:noProof/>
              <w:sz w:val="28"/>
            </w:rPr>
            <mc:AlternateContent>
              <mc:Choice Requires="wpi">
                <w:drawing>
                  <wp:anchor distT="0" distB="0" distL="114300" distR="114300" simplePos="0" relativeHeight="251786240" behindDoc="0" locked="0" layoutInCell="1" allowOverlap="1">
                    <wp:simplePos x="0" y="0"/>
                    <wp:positionH relativeFrom="column">
                      <wp:posOffset>5820284</wp:posOffset>
                    </wp:positionH>
                    <wp:positionV relativeFrom="paragraph">
                      <wp:posOffset>126959</wp:posOffset>
                    </wp:positionV>
                    <wp:extent cx="90360" cy="179640"/>
                    <wp:effectExtent l="57150" t="38100" r="43180" b="49530"/>
                    <wp:wrapNone/>
                    <wp:docPr id="126" name="墨迹 126"/>
                    <wp:cNvGraphicFramePr/>
                    <a:graphic xmlns:a="http://schemas.openxmlformats.org/drawingml/2006/main">
                      <a:graphicData uri="http://schemas.microsoft.com/office/word/2010/wordprocessingInk">
                        <w14:contentPart bwMode="auto" r:id="rId175">
                          <w14:nvContentPartPr>
                            <w14:cNvContentPartPr/>
                          </w14:nvContentPartPr>
                          <w14:xfrm>
                            <a:off x="0" y="0"/>
                            <a:ext cx="90360" cy="179640"/>
                          </w14:xfrm>
                        </w14:contentPart>
                      </a:graphicData>
                    </a:graphic>
                  </wp:anchor>
                </w:drawing>
              </mc:Choice>
              <mc:Fallback>
                <w:pict>
                  <v:shape w14:anchorId="42543F01" id="墨迹 126" o:spid="_x0000_s1026" type="#_x0000_t75" style="position:absolute;left:0;text-align:left;margin-left:457.65pt;margin-top:9.35pt;width:8.4pt;height:1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">
                    <v:imagedata r:id="rId176" o:title=""/>
                  </v:shape>
                </w:pict>
              </mc:Fallback>
            </mc:AlternateContent>
          </w:r>
          <w:r>
            <w:rPr>
              <w:rFonts w:hint="eastAsia"/>
              <w:noProof/>
              <w:sz w:val="28"/>
            </w:rPr>
            <mc:AlternateContent>
              <mc:Choice Requires="wpi">
                <w:drawing>
                  <wp:anchor distT="0" distB="0" distL="114300" distR="114300" simplePos="0" relativeHeight="251784192" behindDoc="0" locked="0" layoutInCell="1" allowOverlap="1">
                    <wp:simplePos x="0" y="0"/>
                    <wp:positionH relativeFrom="column">
                      <wp:posOffset>5704364</wp:posOffset>
                    </wp:positionH>
                    <wp:positionV relativeFrom="paragraph">
                      <wp:posOffset>113999</wp:posOffset>
                    </wp:positionV>
                    <wp:extent cx="69480" cy="163440"/>
                    <wp:effectExtent l="38100" t="57150" r="45085" b="46355"/>
                    <wp:wrapNone/>
                    <wp:docPr id="124" name="墨迹 124"/>
                    <wp:cNvGraphicFramePr/>
                    <a:graphic xmlns:a="http://schemas.openxmlformats.org/drawingml/2006/main">
                      <a:graphicData uri="http://schemas.microsoft.com/office/word/2010/wordprocessingInk">
                        <w14:contentPart bwMode="auto" r:id="rId177">
                          <w14:nvContentPartPr>
                            <w14:cNvContentPartPr/>
                          </w14:nvContentPartPr>
                          <w14:xfrm>
                            <a:off x="0" y="0"/>
                            <a:ext cx="69480" cy="163440"/>
                          </w14:xfrm>
                        </w14:contentPart>
                      </a:graphicData>
                    </a:graphic>
                  </wp:anchor>
                </w:drawing>
              </mc:Choice>
              <mc:Fallback>
                <w:pict>
                  <v:shape w14:anchorId="09290AC8" id="墨迹 124" o:spid="_x0000_s1026" type="#_x0000_t75" style="position:absolute;left:0;text-align:left;margin-left:448.5pt;margin-top:8.35pt;width:6.75pt;height:14.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">
                    <v:imagedata r:id="rId178" o:title=""/>
                  </v:shape>
                </w:pict>
              </mc:Fallback>
            </mc:AlternateContent>
          </w:r>
          <w:r>
            <w:rPr>
              <w:rFonts w:hint="eastAsia"/>
              <w:noProof/>
              <w:sz w:val="28"/>
            </w:rPr>
            <mc:AlternateContent>
              <mc:Choice Requires="wpi">
                <w:drawing>
                  <wp:anchor distT="0" distB="0" distL="114300" distR="114300" simplePos="0" relativeHeight="251783168" behindDoc="0" locked="0" layoutInCell="1" allowOverlap="1">
                    <wp:simplePos x="0" y="0"/>
                    <wp:positionH relativeFrom="column">
                      <wp:posOffset>5614004</wp:posOffset>
                    </wp:positionH>
                    <wp:positionV relativeFrom="paragraph">
                      <wp:posOffset>66839</wp:posOffset>
                    </wp:positionV>
                    <wp:extent cx="360" cy="60480"/>
                    <wp:effectExtent l="38100" t="38100" r="57150" b="53975"/>
                    <wp:wrapNone/>
                    <wp:docPr id="123" name="墨迹 123"/>
                    <wp:cNvGraphicFramePr/>
                    <a:graphic xmlns:a="http://schemas.openxmlformats.org/drawingml/2006/main">
                      <a:graphicData uri="http://schemas.microsoft.com/office/word/2010/wordprocessingInk">
                        <w14:contentPart bwMode="auto" r:id="rId179">
                          <w14:nvContentPartPr>
                            <w14:cNvContentPartPr/>
                          </w14:nvContentPartPr>
                          <w14:xfrm>
                            <a:off x="0" y="0"/>
                            <a:ext cx="360" cy="60480"/>
                          </w14:xfrm>
                        </w14:contentPart>
                      </a:graphicData>
                    </a:graphic>
                  </wp:anchor>
                </w:drawing>
              </mc:Choice>
              <mc:Fallback>
                <w:pict>
                  <v:shape w14:anchorId="2EFD5759" id="墨迹 123" o:spid="_x0000_s1026" type="#_x0000_t75" style="position:absolute;left:0;text-align:left;margin-left:441.4pt;margin-top:4.6pt;width:1.4pt;height:6.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">
                    <v:imagedata r:id="rId180" o:title=""/>
                  </v:shape>
                </w:pict>
              </mc:Fallback>
            </mc:AlternateContent>
          </w:r>
          <w:r>
            <w:rPr>
              <w:rFonts w:hint="eastAsia"/>
              <w:noProof/>
              <w:sz w:val="28"/>
            </w:rPr>
            <mc:AlternateContent>
              <mc:Choice Requires="wpi">
                <w:drawing>
                  <wp:anchor distT="0" distB="0" distL="114300" distR="114300" simplePos="0" relativeHeight="251782144" behindDoc="0" locked="0" layoutInCell="1" allowOverlap="1">
                    <wp:simplePos x="0" y="0"/>
                    <wp:positionH relativeFrom="column">
                      <wp:posOffset>5558204</wp:posOffset>
                    </wp:positionH>
                    <wp:positionV relativeFrom="paragraph">
                      <wp:posOffset>79439</wp:posOffset>
                    </wp:positionV>
                    <wp:extent cx="17640" cy="35280"/>
                    <wp:effectExtent l="57150" t="38100" r="40005" b="41275"/>
                    <wp:wrapNone/>
                    <wp:docPr id="122" name="墨迹 122"/>
                    <wp:cNvGraphicFramePr/>
                    <a:graphic xmlns:a="http://schemas.openxmlformats.org/drawingml/2006/main">
                      <a:graphicData uri="http://schemas.microsoft.com/office/word/2010/wordprocessingInk">
                        <w14:contentPart bwMode="auto" r:id="rId181">
                          <w14:nvContentPartPr>
                            <w14:cNvContentPartPr/>
                          </w14:nvContentPartPr>
                          <w14:xfrm>
                            <a:off x="0" y="0"/>
                            <a:ext cx="17640" cy="35280"/>
                          </w14:xfrm>
                        </w14:contentPart>
                      </a:graphicData>
                    </a:graphic>
                  </wp:anchor>
                </w:drawing>
              </mc:Choice>
              <mc:Fallback>
                <w:pict>
                  <v:shape w14:anchorId="518A1A2C" id="墨迹 122" o:spid="_x0000_s1026" type="#_x0000_t75" style="position:absolute;left:0;text-align:left;margin-left:437pt;margin-top:5.6pt;width:2.75pt;height:4.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">
                    <v:imagedata r:id="rId182" o:title=""/>
                  </v:shape>
                </w:pict>
              </mc:Fallback>
            </mc:AlternateContent>
          </w:r>
          <w:r>
            <w:rPr>
              <w:rFonts w:hint="eastAsia"/>
              <w:noProof/>
              <w:sz w:val="28"/>
            </w:rPr>
            <mc:AlternateContent>
              <mc:Choice Requires="wpi">
                <w:drawing>
                  <wp:anchor distT="0" distB="0" distL="114300" distR="114300" simplePos="0" relativeHeight="251781120" behindDoc="0" locked="0" layoutInCell="1" allowOverlap="1">
                    <wp:simplePos x="0" y="0"/>
                    <wp:positionH relativeFrom="column">
                      <wp:posOffset>5356604</wp:posOffset>
                    </wp:positionH>
                    <wp:positionV relativeFrom="paragraph">
                      <wp:posOffset>182759</wp:posOffset>
                    </wp:positionV>
                    <wp:extent cx="120600" cy="155160"/>
                    <wp:effectExtent l="57150" t="38100" r="51435" b="54610"/>
                    <wp:wrapNone/>
                    <wp:docPr id="121" name="墨迹 121"/>
                    <wp:cNvGraphicFramePr/>
                    <a:graphic xmlns:a="http://schemas.openxmlformats.org/drawingml/2006/main">
                      <a:graphicData uri="http://schemas.microsoft.com/office/word/2010/wordprocessingInk">
                        <w14:contentPart bwMode="auto" r:id="rId183">
                          <w14:nvContentPartPr>
                            <w14:cNvContentPartPr/>
                          </w14:nvContentPartPr>
                          <w14:xfrm>
                            <a:off x="0" y="0"/>
                            <a:ext cx="120600" cy="155160"/>
                          </w14:xfrm>
                        </w14:contentPart>
                      </a:graphicData>
                    </a:graphic>
                  </wp:anchor>
                </w:drawing>
              </mc:Choice>
              <mc:Fallback>
                <w:pict>
                  <v:shape w14:anchorId="6DC18E3C" id="墨迹 121" o:spid="_x0000_s1026" type="#_x0000_t75" style="position:absolute;left:0;text-align:left;margin-left:421.15pt;margin-top:13.75pt;width:10.85pt;height:1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">
                    <v:imagedata r:id="rId184" o:title=""/>
                  </v:shape>
                </w:pict>
              </mc:Fallback>
            </mc:AlternateContent>
          </w:r>
          <w:r>
            <w:rPr>
              <w:rFonts w:hint="eastAsia"/>
              <w:noProof/>
              <w:sz w:val="28"/>
            </w:rPr>
            <mc:AlternateContent>
              <mc:Choice Requires="wpi">
                <w:drawing>
                  <wp:anchor distT="0" distB="0" distL="114300" distR="114300" simplePos="0" relativeHeight="251780096" behindDoc="0" locked="0" layoutInCell="1" allowOverlap="1">
                    <wp:simplePos x="0" y="0"/>
                    <wp:positionH relativeFrom="column">
                      <wp:posOffset>5403764</wp:posOffset>
                    </wp:positionH>
                    <wp:positionV relativeFrom="paragraph">
                      <wp:posOffset>126959</wp:posOffset>
                    </wp:positionV>
                    <wp:extent cx="77760" cy="90360"/>
                    <wp:effectExtent l="38100" t="57150" r="36830" b="43180"/>
                    <wp:wrapNone/>
                    <wp:docPr id="120" name="墨迹 120"/>
                    <wp:cNvGraphicFramePr/>
                    <a:graphic xmlns:a="http://schemas.openxmlformats.org/drawingml/2006/main">
                      <a:graphicData uri="http://schemas.microsoft.com/office/word/2010/wordprocessingInk">
                        <w14:contentPart bwMode="auto" r:id="rId185">
                          <w14:nvContentPartPr>
                            <w14:cNvContentPartPr/>
                          </w14:nvContentPartPr>
                          <w14:xfrm>
                            <a:off x="0" y="0"/>
                            <a:ext cx="77760" cy="90360"/>
                          </w14:xfrm>
                        </w14:contentPart>
                      </a:graphicData>
                    </a:graphic>
                  </wp:anchor>
                </w:drawing>
              </mc:Choice>
              <mc:Fallback>
                <w:pict>
                  <v:shape w14:anchorId="39858B28" id="墨迹 120" o:spid="_x0000_s1026" type="#_x0000_t75" style="position:absolute;left:0;text-align:left;margin-left:424.85pt;margin-top:9.35pt;width:7.45pt;height:8.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">
                    <v:imagedata r:id="rId186" o:title=""/>
                  </v:shape>
                </w:pict>
              </mc:Fallback>
            </mc:AlternateContent>
          </w:r>
          <w:r>
            <w:rPr>
              <w:rFonts w:hint="eastAsia"/>
              <w:noProof/>
              <w:sz w:val="28"/>
            </w:rPr>
            <mc:AlternateContent>
              <mc:Choice Requires="wpi">
                <w:drawing>
                  <wp:anchor distT="0" distB="0" distL="114300" distR="114300" simplePos="0" relativeHeight="251779072" behindDoc="0" locked="0" layoutInCell="1" allowOverlap="1">
                    <wp:simplePos x="0" y="0"/>
                    <wp:positionH relativeFrom="column">
                      <wp:posOffset>5352284</wp:posOffset>
                    </wp:positionH>
                    <wp:positionV relativeFrom="paragraph">
                      <wp:posOffset>152519</wp:posOffset>
                    </wp:positionV>
                    <wp:extent cx="47520" cy="146520"/>
                    <wp:effectExtent l="57150" t="38100" r="29210" b="44450"/>
                    <wp:wrapNone/>
                    <wp:docPr id="119" name="墨迹 119"/>
                    <wp:cNvGraphicFramePr/>
                    <a:graphic xmlns:a="http://schemas.openxmlformats.org/drawingml/2006/main">
                      <a:graphicData uri="http://schemas.microsoft.com/office/word/2010/wordprocessingInk">
                        <w14:contentPart bwMode="auto" r:id="rId187">
                          <w14:nvContentPartPr>
                            <w14:cNvContentPartPr/>
                          </w14:nvContentPartPr>
                          <w14:xfrm>
                            <a:off x="0" y="0"/>
                            <a:ext cx="47520" cy="146520"/>
                          </w14:xfrm>
                        </w14:contentPart>
                      </a:graphicData>
                    </a:graphic>
                  </wp:anchor>
                </w:drawing>
              </mc:Choice>
              <mc:Fallback>
                <w:pict>
                  <v:shape w14:anchorId="0C128DF5" id="墨迹 119" o:spid="_x0000_s1026" type="#_x0000_t75" style="position:absolute;left:0;text-align:left;margin-left:420.8pt;margin-top:11.35pt;width:5.1pt;height:12.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">
                    <v:imagedata r:id="rId188" o:title=""/>
                  </v:shape>
                </w:pict>
              </mc:Fallback>
            </mc:AlternateContent>
          </w:r>
          <w:r>
            <w:rPr>
              <w:rFonts w:hint="eastAsia"/>
              <w:noProof/>
              <w:sz w:val="28"/>
            </w:rPr>
            <mc:AlternateContent>
              <mc:Choice Requires="wpi">
                <w:drawing>
                  <wp:anchor distT="0" distB="0" distL="114300" distR="114300" simplePos="0" relativeHeight="251772928" behindDoc="0" locked="0" layoutInCell="1" allowOverlap="1">
                    <wp:simplePos x="0" y="0"/>
                    <wp:positionH relativeFrom="column">
                      <wp:posOffset>4982924</wp:posOffset>
                    </wp:positionH>
                    <wp:positionV relativeFrom="paragraph">
                      <wp:posOffset>182759</wp:posOffset>
                    </wp:positionV>
                    <wp:extent cx="34920" cy="107640"/>
                    <wp:effectExtent l="19050" t="38100" r="41910" b="45085"/>
                    <wp:wrapNone/>
                    <wp:docPr id="113" name="墨迹 113"/>
                    <wp:cNvGraphicFramePr/>
                    <a:graphic xmlns:a="http://schemas.openxmlformats.org/drawingml/2006/main">
                      <a:graphicData uri="http://schemas.microsoft.com/office/word/2010/wordprocessingInk">
                        <w14:contentPart bwMode="auto" r:id="rId189">
                          <w14:nvContentPartPr>
                            <w14:cNvContentPartPr/>
                          </w14:nvContentPartPr>
                          <w14:xfrm>
                            <a:off x="0" y="0"/>
                            <a:ext cx="34920" cy="107640"/>
                          </w14:xfrm>
                        </w14:contentPart>
                      </a:graphicData>
                    </a:graphic>
                  </wp:anchor>
                </w:drawing>
              </mc:Choice>
              <mc:Fallback>
                <w:pict>
                  <v:shape w14:anchorId="7D7F8475" id="墨迹 113" o:spid="_x0000_s1026" type="#_x0000_t75" style="position:absolute;left:0;text-align:left;margin-left:391.7pt;margin-top:13.75pt;width:4.15pt;height:9.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">
                    <v:imagedata r:id="rId190" o:title=""/>
                  </v:shape>
                </w:pict>
              </mc:Fallback>
            </mc:AlternateContent>
          </w:r>
          <w:r>
            <w:rPr>
              <w:rFonts w:hint="eastAsia"/>
              <w:noProof/>
              <w:sz w:val="28"/>
            </w:rPr>
            <mc:AlternateContent>
              <mc:Choice Requires="wpi">
                <w:drawing>
                  <wp:anchor distT="0" distB="0" distL="114300" distR="114300" simplePos="0" relativeHeight="251771904" behindDoc="0" locked="0" layoutInCell="1" allowOverlap="1">
                    <wp:simplePos x="0" y="0"/>
                    <wp:positionH relativeFrom="column">
                      <wp:posOffset>4982924</wp:posOffset>
                    </wp:positionH>
                    <wp:positionV relativeFrom="paragraph">
                      <wp:posOffset>139559</wp:posOffset>
                    </wp:positionV>
                    <wp:extent cx="17640" cy="21960"/>
                    <wp:effectExtent l="57150" t="38100" r="40005" b="54610"/>
                    <wp:wrapNone/>
                    <wp:docPr id="112" name="墨迹 112"/>
                    <wp:cNvGraphicFramePr/>
                    <a:graphic xmlns:a="http://schemas.openxmlformats.org/drawingml/2006/main">
                      <a:graphicData uri="http://schemas.microsoft.com/office/word/2010/wordprocessingInk">
                        <w14:contentPart bwMode="auto" r:id="rId191">
                          <w14:nvContentPartPr>
                            <w14:cNvContentPartPr/>
                          </w14:nvContentPartPr>
                          <w14:xfrm>
                            <a:off x="0" y="0"/>
                            <a:ext cx="17640" cy="21960"/>
                          </w14:xfrm>
                        </w14:contentPart>
                      </a:graphicData>
                    </a:graphic>
                  </wp:anchor>
                </w:drawing>
              </mc:Choice>
              <mc:Fallback>
                <w:pict>
                  <v:shape w14:anchorId="10A2225F" id="墨迹 112" o:spid="_x0000_s1026" type="#_x0000_t75" style="position:absolute;left:0;text-align:left;margin-left:391.7pt;margin-top:10.35pt;width:2.75pt;height:3.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">
                    <v:imagedata r:id="rId192" o:title=""/>
                  </v:shape>
                </w:pict>
              </mc:Fallback>
            </mc:AlternateContent>
          </w:r>
          <w:r>
            <w:rPr>
              <w:rFonts w:hint="eastAsia"/>
              <w:noProof/>
              <w:sz w:val="28"/>
            </w:rPr>
            <mc:AlternateContent>
              <mc:Choice Requires="wpi">
                <w:drawing>
                  <wp:anchor distT="0" distB="0" distL="114300" distR="114300" simplePos="0" relativeHeight="251768832" behindDoc="0" locked="0" layoutInCell="1" allowOverlap="1">
                    <wp:simplePos x="0" y="0"/>
                    <wp:positionH relativeFrom="column">
                      <wp:posOffset>4897244</wp:posOffset>
                    </wp:positionH>
                    <wp:positionV relativeFrom="paragraph">
                      <wp:posOffset>251159</wp:posOffset>
                    </wp:positionV>
                    <wp:extent cx="8280" cy="17640"/>
                    <wp:effectExtent l="57150" t="57150" r="48895" b="40005"/>
                    <wp:wrapNone/>
                    <wp:docPr id="109" name="墨迹 109"/>
                    <wp:cNvGraphicFramePr/>
                    <a:graphic xmlns:a="http://schemas.openxmlformats.org/drawingml/2006/main">
                      <a:graphicData uri="http://schemas.microsoft.com/office/word/2010/wordprocessingInk">
                        <w14:contentPart bwMode="auto" r:id="rId193">
                          <w14:nvContentPartPr>
                            <w14:cNvContentPartPr/>
                          </w14:nvContentPartPr>
                          <w14:xfrm>
                            <a:off x="0" y="0"/>
                            <a:ext cx="8280" cy="17640"/>
                          </w14:xfrm>
                        </w14:contentPart>
                      </a:graphicData>
                    </a:graphic>
                  </wp:anchor>
                </w:drawing>
              </mc:Choice>
              <mc:Fallback>
                <w:pict>
                  <v:shape w14:anchorId="549CA58A" id="墨迹 109" o:spid="_x0000_s1026" type="#_x0000_t75" style="position:absolute;left:0;text-align:left;margin-left:384.9pt;margin-top:19.15pt;width:2pt;height:2.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">
                    <v:imagedata r:id="rId194" o:title=""/>
                  </v:shape>
                </w:pict>
              </mc:Fallback>
            </mc:AlternateContent>
          </w:r>
          <w:r>
            <w:rPr>
              <w:rFonts w:hint="eastAsia"/>
              <w:noProof/>
              <w:sz w:val="28"/>
            </w:rPr>
            <mc:AlternateContent>
              <mc:Choice Requires="wpi">
                <w:drawing>
                  <wp:anchor distT="0" distB="0" distL="114300" distR="114300" simplePos="0" relativeHeight="251763712" behindDoc="0" locked="0" layoutInCell="1" allowOverlap="1">
                    <wp:simplePos x="0" y="0"/>
                    <wp:positionH relativeFrom="column">
                      <wp:posOffset>4738484</wp:posOffset>
                    </wp:positionH>
                    <wp:positionV relativeFrom="paragraph">
                      <wp:posOffset>109679</wp:posOffset>
                    </wp:positionV>
                    <wp:extent cx="6120" cy="111960"/>
                    <wp:effectExtent l="57150" t="38100" r="51435" b="40640"/>
                    <wp:wrapNone/>
                    <wp:docPr id="104" name="墨迹 104"/>
                    <wp:cNvGraphicFramePr/>
                    <a:graphic xmlns:a="http://schemas.openxmlformats.org/drawingml/2006/main">
                      <a:graphicData uri="http://schemas.microsoft.com/office/word/2010/wordprocessingInk">
                        <w14:contentPart bwMode="auto" r:id="rId195">
                          <w14:nvContentPartPr>
                            <w14:cNvContentPartPr/>
                          </w14:nvContentPartPr>
                          <w14:xfrm>
                            <a:off x="0" y="0"/>
                            <a:ext cx="6120" cy="111960"/>
                          </w14:xfrm>
                        </w14:contentPart>
                      </a:graphicData>
                    </a:graphic>
                  </wp:anchor>
                </w:drawing>
              </mc:Choice>
              <mc:Fallback>
                <w:pict>
                  <v:shape w14:anchorId="0EB9448C" id="墨迹 104" o:spid="_x0000_s1026" type="#_x0000_t75" style="position:absolute;left:0;text-align:left;margin-left:372.4pt;margin-top:8pt;width:1.9pt;height:1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">
                    <v:imagedata r:id="rId196" o:title=""/>
                  </v:shape>
                </w:pict>
              </mc:Fallback>
            </mc:AlternateContent>
          </w:r>
          <w:r>
            <w:rPr>
              <w:rFonts w:hint="eastAsia"/>
              <w:noProof/>
              <w:sz w:val="28"/>
            </w:rPr>
            <mc:AlternateContent>
              <mc:Choice Requires="wpi">
                <w:drawing>
                  <wp:anchor distT="0" distB="0" distL="114300" distR="114300" simplePos="0" relativeHeight="251762688" behindDoc="0" locked="0" layoutInCell="1" allowOverlap="1">
                    <wp:simplePos x="0" y="0"/>
                    <wp:positionH relativeFrom="column">
                      <wp:posOffset>4712564</wp:posOffset>
                    </wp:positionH>
                    <wp:positionV relativeFrom="paragraph">
                      <wp:posOffset>104639</wp:posOffset>
                    </wp:positionV>
                    <wp:extent cx="79200" cy="56880"/>
                    <wp:effectExtent l="57150" t="57150" r="54610" b="38735"/>
                    <wp:wrapNone/>
                    <wp:docPr id="103" name="墨迹 103"/>
                    <wp:cNvGraphicFramePr/>
                    <a:graphic xmlns:a="http://schemas.openxmlformats.org/drawingml/2006/main">
                      <a:graphicData uri="http://schemas.microsoft.com/office/word/2010/wordprocessingInk">
                        <w14:contentPart bwMode="auto" r:id="rId197">
                          <w14:nvContentPartPr>
                            <w14:cNvContentPartPr/>
                          </w14:nvContentPartPr>
                          <w14:xfrm>
                            <a:off x="0" y="0"/>
                            <a:ext cx="79200" cy="56880"/>
                          </w14:xfrm>
                        </w14:contentPart>
                      </a:graphicData>
                    </a:graphic>
                  </wp:anchor>
                </w:drawing>
              </mc:Choice>
              <mc:Fallback>
                <w:pict>
                  <v:shape w14:anchorId="48E37623" id="墨迹 103" o:spid="_x0000_s1026" type="#_x0000_t75" style="position:absolute;left:0;text-align:left;margin-left:370.4pt;margin-top:7.6pt;width:7.6pt;height:5.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">
                    <v:imagedata r:id="rId198" o:title=""/>
                  </v:shape>
                </w:pict>
              </mc:Fallback>
            </mc:AlternateContent>
          </w:r>
          <w:r>
            <w:rPr>
              <w:rFonts w:hint="eastAsia"/>
              <w:noProof/>
              <w:sz w:val="28"/>
            </w:rPr>
            <mc:AlternateContent>
              <mc:Choice Requires="wpi">
                <w:drawing>
                  <wp:anchor distT="0" distB="0" distL="114300" distR="114300" simplePos="0" relativeHeight="251760640" behindDoc="0" locked="0" layoutInCell="1" allowOverlap="1">
                    <wp:simplePos x="0" y="0"/>
                    <wp:positionH relativeFrom="column">
                      <wp:posOffset>4600964</wp:posOffset>
                    </wp:positionH>
                    <wp:positionV relativeFrom="paragraph">
                      <wp:posOffset>101039</wp:posOffset>
                    </wp:positionV>
                    <wp:extent cx="69120" cy="296640"/>
                    <wp:effectExtent l="38100" t="38100" r="45720" b="46355"/>
                    <wp:wrapNone/>
                    <wp:docPr id="101" name="墨迹 101"/>
                    <wp:cNvGraphicFramePr/>
                    <a:graphic xmlns:a="http://schemas.openxmlformats.org/drawingml/2006/main">
                      <a:graphicData uri="http://schemas.microsoft.com/office/word/2010/wordprocessingInk">
                        <w14:contentPart bwMode="auto" r:id="rId199">
                          <w14:nvContentPartPr>
                            <w14:cNvContentPartPr/>
                          </w14:nvContentPartPr>
                          <w14:xfrm>
                            <a:off x="0" y="0"/>
                            <a:ext cx="69120" cy="296640"/>
                          </w14:xfrm>
                        </w14:contentPart>
                      </a:graphicData>
                    </a:graphic>
                  </wp:anchor>
                </w:drawing>
              </mc:Choice>
              <mc:Fallback>
                <w:pict>
                  <v:shape w14:anchorId="1B86EF43" id="墨迹 101" o:spid="_x0000_s1026" type="#_x0000_t75" style="position:absolute;left:0;text-align:left;margin-left:361.65pt;margin-top:7.3pt;width:6.8pt;height:24.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">
                    <v:imagedata r:id="rId200" o:title=""/>
                  </v:shape>
                </w:pict>
              </mc:Fallback>
            </mc:AlternateContent>
          </w:r>
          <w:r>
            <w:rPr>
              <w:rFonts w:hint="eastAsia"/>
              <w:noProof/>
              <w:sz w:val="28"/>
            </w:rPr>
            <mc:AlternateContent>
              <mc:Choice Requires="wpi">
                <w:drawing>
                  <wp:anchor distT="0" distB="0" distL="114300" distR="114300" simplePos="0" relativeHeight="251759616" behindDoc="0" locked="0" layoutInCell="1" allowOverlap="1">
                    <wp:simplePos x="0" y="0"/>
                    <wp:positionH relativeFrom="column">
                      <wp:posOffset>4579004</wp:posOffset>
                    </wp:positionH>
                    <wp:positionV relativeFrom="paragraph">
                      <wp:posOffset>178439</wp:posOffset>
                    </wp:positionV>
                    <wp:extent cx="52560" cy="60480"/>
                    <wp:effectExtent l="57150" t="38100" r="43180" b="53975"/>
                    <wp:wrapNone/>
                    <wp:docPr id="100" name="墨迹 100"/>
                    <wp:cNvGraphicFramePr/>
                    <a:graphic xmlns:a="http://schemas.openxmlformats.org/drawingml/2006/main">
                      <a:graphicData uri="http://schemas.microsoft.com/office/word/2010/wordprocessingInk">
                        <w14:contentPart bwMode="auto" r:id="rId201">
                          <w14:nvContentPartPr>
                            <w14:cNvContentPartPr/>
                          </w14:nvContentPartPr>
                          <w14:xfrm>
                            <a:off x="0" y="0"/>
                            <a:ext cx="52560" cy="60480"/>
                          </w14:xfrm>
                        </w14:contentPart>
                      </a:graphicData>
                    </a:graphic>
                  </wp:anchor>
                </w:drawing>
              </mc:Choice>
              <mc:Fallback>
                <w:pict>
                  <v:shape w14:anchorId="41A8EA5B" id="墨迹 100" o:spid="_x0000_s1026" type="#_x0000_t75" style="position:absolute;left:0;text-align:left;margin-left:359.9pt;margin-top:13.4pt;width:5.5pt;height:6.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">
                    <v:imagedata r:id="rId202" o:title=""/>
                  </v:shape>
                </w:pict>
              </mc:Fallback>
            </mc:AlternateContent>
          </w:r>
          <w:r>
            <w:rPr>
              <w:rFonts w:hint="eastAsia"/>
              <w:noProof/>
              <w:sz w:val="28"/>
            </w:rPr>
            <mc:AlternateContent>
              <mc:Choice Requires="wpi">
                <w:drawing>
                  <wp:anchor distT="0" distB="0" distL="114300" distR="114300" simplePos="0" relativeHeight="251758592" behindDoc="0" locked="0" layoutInCell="1" allowOverlap="1">
                    <wp:simplePos x="0" y="0"/>
                    <wp:positionH relativeFrom="column">
                      <wp:posOffset>4416284</wp:posOffset>
                    </wp:positionH>
                    <wp:positionV relativeFrom="paragraph">
                      <wp:posOffset>92399</wp:posOffset>
                    </wp:positionV>
                    <wp:extent cx="17640" cy="38880"/>
                    <wp:effectExtent l="57150" t="38100" r="40005" b="56515"/>
                    <wp:wrapNone/>
                    <wp:docPr id="99" name="墨迹 99"/>
                    <wp:cNvGraphicFramePr/>
                    <a:graphic xmlns:a="http://schemas.openxmlformats.org/drawingml/2006/main">
                      <a:graphicData uri="http://schemas.microsoft.com/office/word/2010/wordprocessingInk">
                        <w14:contentPart bwMode="auto" r:id="rId203">
                          <w14:nvContentPartPr>
                            <w14:cNvContentPartPr/>
                          </w14:nvContentPartPr>
                          <w14:xfrm>
                            <a:off x="0" y="0"/>
                            <a:ext cx="17640" cy="38880"/>
                          </w14:xfrm>
                        </w14:contentPart>
                      </a:graphicData>
                    </a:graphic>
                  </wp:anchor>
                </w:drawing>
              </mc:Choice>
              <mc:Fallback>
                <w:pict>
                  <v:shape w14:anchorId="33F711D0" id="墨迹 99" o:spid="_x0000_s1026" type="#_x0000_t75" style="position:absolute;left:0;text-align:left;margin-left:347.1pt;margin-top:6.65pt;width:2.75pt;height:4.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">
                    <v:imagedata r:id="rId204" o:title=""/>
                  </v:shape>
                </w:pict>
              </mc:Fallback>
            </mc:AlternateContent>
          </w:r>
          <w:r>
            <w:rPr>
              <w:rFonts w:hint="eastAsia"/>
              <w:noProof/>
              <w:sz w:val="28"/>
            </w:rPr>
            <mc:AlternateContent>
              <mc:Choice Requires="wpi">
                <w:drawing>
                  <wp:anchor distT="0" distB="0" distL="114300" distR="114300" simplePos="0" relativeHeight="251757568" behindDoc="0" locked="0" layoutInCell="1" allowOverlap="1">
                    <wp:simplePos x="0" y="0"/>
                    <wp:positionH relativeFrom="column">
                      <wp:posOffset>4360484</wp:posOffset>
                    </wp:positionH>
                    <wp:positionV relativeFrom="paragraph">
                      <wp:posOffset>105359</wp:posOffset>
                    </wp:positionV>
                    <wp:extent cx="30600" cy="34560"/>
                    <wp:effectExtent l="38100" t="38100" r="45720" b="41910"/>
                    <wp:wrapNone/>
                    <wp:docPr id="98" name="墨迹 98"/>
                    <wp:cNvGraphicFramePr/>
                    <a:graphic xmlns:a="http://schemas.openxmlformats.org/drawingml/2006/main">
                      <a:graphicData uri="http://schemas.microsoft.com/office/word/2010/wordprocessingInk">
                        <w14:contentPart bwMode="auto" r:id="rId205">
                          <w14:nvContentPartPr>
                            <w14:cNvContentPartPr/>
                          </w14:nvContentPartPr>
                          <w14:xfrm>
                            <a:off x="0" y="0"/>
                            <a:ext cx="30600" cy="34560"/>
                          </w14:xfrm>
                        </w14:contentPart>
                      </a:graphicData>
                    </a:graphic>
                  </wp:anchor>
                </w:drawing>
              </mc:Choice>
              <mc:Fallback>
                <w:pict>
                  <v:shape w14:anchorId="583EB5A1" id="墨迹 98" o:spid="_x0000_s1026" type="#_x0000_t75" style="position:absolute;left:0;text-align:left;margin-left:342.7pt;margin-top:7.65pt;width:3.7pt;height:4.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">
                    <v:imagedata r:id="rId206" o:title=""/>
                  </v:shape>
                </w:pict>
              </mc:Fallback>
            </mc:AlternateContent>
          </w:r>
          <w:r>
            <w:rPr>
              <w:rFonts w:hint="eastAsia"/>
              <w:noProof/>
              <w:sz w:val="28"/>
            </w:rPr>
            <mc:AlternateContent>
              <mc:Choice Requires="wpi">
                <w:drawing>
                  <wp:anchor distT="0" distB="0" distL="114300" distR="114300" simplePos="0" relativeHeight="251755520" behindDoc="0" locked="0" layoutInCell="1" allowOverlap="1">
                    <wp:simplePos x="0" y="0"/>
                    <wp:positionH relativeFrom="column">
                      <wp:posOffset>4180124</wp:posOffset>
                    </wp:positionH>
                    <wp:positionV relativeFrom="paragraph">
                      <wp:posOffset>210119</wp:posOffset>
                    </wp:positionV>
                    <wp:extent cx="22320" cy="33120"/>
                    <wp:effectExtent l="38100" t="38100" r="53975" b="43180"/>
                    <wp:wrapNone/>
                    <wp:docPr id="96" name="墨迹 96"/>
                    <wp:cNvGraphicFramePr/>
                    <a:graphic xmlns:a="http://schemas.openxmlformats.org/drawingml/2006/main">
                      <a:graphicData uri="http://schemas.microsoft.com/office/word/2010/wordprocessingInk">
                        <w14:contentPart bwMode="auto" r:id="rId207">
                          <w14:nvContentPartPr>
                            <w14:cNvContentPartPr/>
                          </w14:nvContentPartPr>
                          <w14:xfrm>
                            <a:off x="0" y="0"/>
                            <a:ext cx="22320" cy="33120"/>
                          </w14:xfrm>
                        </w14:contentPart>
                      </a:graphicData>
                    </a:graphic>
                  </wp:anchor>
                </w:drawing>
              </mc:Choice>
              <mc:Fallback>
                <w:pict>
                  <v:shape w14:anchorId="18A6824D" id="墨迹 96" o:spid="_x0000_s1026" type="#_x0000_t75" style="position:absolute;left:0;text-align:left;margin-left:328.5pt;margin-top:15.9pt;width:3.05pt;height:3.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">
                    <v:imagedata r:id="rId208" o:title=""/>
                  </v:shape>
                </w:pict>
              </mc:Fallback>
            </mc:AlternateContent>
          </w:r>
          <w:r>
            <w:rPr>
              <w:rFonts w:hint="eastAsia"/>
              <w:noProof/>
              <w:sz w:val="28"/>
            </w:rPr>
            <mc:AlternateContent>
              <mc:Choice Requires="wpi">
                <w:drawing>
                  <wp:anchor distT="0" distB="0" distL="114300" distR="114300" simplePos="0" relativeHeight="251754496" behindDoc="0" locked="0" layoutInCell="1" allowOverlap="1">
                    <wp:simplePos x="0" y="0"/>
                    <wp:positionH relativeFrom="column">
                      <wp:posOffset>4141604</wp:posOffset>
                    </wp:positionH>
                    <wp:positionV relativeFrom="paragraph">
                      <wp:posOffset>203999</wp:posOffset>
                    </wp:positionV>
                    <wp:extent cx="30600" cy="77760"/>
                    <wp:effectExtent l="38100" t="38100" r="45720" b="55880"/>
                    <wp:wrapNone/>
                    <wp:docPr id="95" name="墨迹 95"/>
                    <wp:cNvGraphicFramePr/>
                    <a:graphic xmlns:a="http://schemas.openxmlformats.org/drawingml/2006/main">
                      <a:graphicData uri="http://schemas.microsoft.com/office/word/2010/wordprocessingInk">
                        <w14:contentPart bwMode="auto" r:id="rId209">
                          <w14:nvContentPartPr>
                            <w14:cNvContentPartPr/>
                          </w14:nvContentPartPr>
                          <w14:xfrm>
                            <a:off x="0" y="0"/>
                            <a:ext cx="30600" cy="77760"/>
                          </w14:xfrm>
                        </w14:contentPart>
                      </a:graphicData>
                    </a:graphic>
                  </wp:anchor>
                </w:drawing>
              </mc:Choice>
              <mc:Fallback>
                <w:pict>
                  <v:shape w14:anchorId="6BBDD29E" id="墨迹 95" o:spid="_x0000_s1026" type="#_x0000_t75" style="position:absolute;left:0;text-align:left;margin-left:325.45pt;margin-top:15.4pt;width:3.7pt;height:7.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">
                    <v:imagedata r:id="rId210" o:title=""/>
                  </v:shape>
                </w:pict>
              </mc:Fallback>
            </mc:AlternateContent>
          </w:r>
          <w:r>
            <w:rPr>
              <w:rFonts w:hint="eastAsia"/>
              <w:noProof/>
              <w:sz w:val="28"/>
            </w:rPr>
            <mc:AlternateContent>
              <mc:Choice Requires="wpi">
                <w:drawing>
                  <wp:anchor distT="0" distB="0" distL="114300" distR="114300" simplePos="0" relativeHeight="251747328" behindDoc="0" locked="0" layoutInCell="1" allowOverlap="1">
                    <wp:simplePos x="0" y="0"/>
                    <wp:positionH relativeFrom="column">
                      <wp:posOffset>3630404</wp:posOffset>
                    </wp:positionH>
                    <wp:positionV relativeFrom="paragraph">
                      <wp:posOffset>95999</wp:posOffset>
                    </wp:positionV>
                    <wp:extent cx="116640" cy="52560"/>
                    <wp:effectExtent l="19050" t="57150" r="55245" b="43180"/>
                    <wp:wrapNone/>
                    <wp:docPr id="88" name="墨迹 88"/>
                    <wp:cNvGraphicFramePr/>
                    <a:graphic xmlns:a="http://schemas.openxmlformats.org/drawingml/2006/main">
                      <a:graphicData uri="http://schemas.microsoft.com/office/word/2010/wordprocessingInk">
                        <w14:contentPart bwMode="auto" r:id="rId211">
                          <w14:nvContentPartPr>
                            <w14:cNvContentPartPr/>
                          </w14:nvContentPartPr>
                          <w14:xfrm>
                            <a:off x="0" y="0"/>
                            <a:ext cx="116640" cy="52560"/>
                          </w14:xfrm>
                        </w14:contentPart>
                      </a:graphicData>
                    </a:graphic>
                  </wp:anchor>
                </w:drawing>
              </mc:Choice>
              <mc:Fallback>
                <w:pict>
                  <v:shape w14:anchorId="01D4121C" id="墨迹 88" o:spid="_x0000_s1026" type="#_x0000_t75" style="position:absolute;left:0;text-align:left;margin-left:285.2pt;margin-top:6.9pt;width:10.55pt;height: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">
                    <v:imagedata r:id="rId212" o:title=""/>
                  </v:shape>
                </w:pict>
              </mc:Fallback>
            </mc:AlternateContent>
          </w:r>
          <w:r>
            <w:rPr>
              <w:rFonts w:hint="eastAsia"/>
              <w:noProof/>
              <w:sz w:val="28"/>
            </w:rPr>
            <mc:AlternateContent>
              <mc:Choice Requires="wpi">
                <w:drawing>
                  <wp:anchor distT="0" distB="0" distL="114300" distR="114300" simplePos="0" relativeHeight="251745280" behindDoc="0" locked="0" layoutInCell="1" allowOverlap="1">
                    <wp:simplePos x="0" y="0"/>
                    <wp:positionH relativeFrom="column">
                      <wp:posOffset>3609164</wp:posOffset>
                    </wp:positionH>
                    <wp:positionV relativeFrom="paragraph">
                      <wp:posOffset>221279</wp:posOffset>
                    </wp:positionV>
                    <wp:extent cx="69840" cy="43200"/>
                    <wp:effectExtent l="38100" t="57150" r="45085" b="52070"/>
                    <wp:wrapNone/>
                    <wp:docPr id="86" name="墨迹 86"/>
                    <wp:cNvGraphicFramePr/>
                    <a:graphic xmlns:a="http://schemas.openxmlformats.org/drawingml/2006/main">
                      <a:graphicData uri="http://schemas.microsoft.com/office/word/2010/wordprocessingInk">
                        <w14:contentPart bwMode="auto" r:id="rId213">
                          <w14:nvContentPartPr>
                            <w14:cNvContentPartPr/>
                          </w14:nvContentPartPr>
                          <w14:xfrm>
                            <a:off x="0" y="0"/>
                            <a:ext cx="69840" cy="43200"/>
                          </w14:xfrm>
                        </w14:contentPart>
                      </a:graphicData>
                    </a:graphic>
                  </wp:anchor>
                </w:drawing>
              </mc:Choice>
              <mc:Fallback>
                <w:pict>
                  <v:shape w14:anchorId="0E1977A5" id="墨迹 86" o:spid="_x0000_s1026" type="#_x0000_t75" style="position:absolute;left:0;text-align:left;margin-left:283.55pt;margin-top:16.75pt;width:6.85pt;height:4.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">
                    <v:imagedata r:id="rId214" o:title=""/>
                  </v:shape>
                </w:pict>
              </mc:Fallback>
            </mc:AlternateContent>
          </w:r>
          <w:r w:rsidR="002832BA" w:rsidRPr="00907AE9">
            <w:rPr>
              <w:rFonts w:hint="eastAsia"/>
              <w:sz w:val="28"/>
            </w:rPr>
            <w:t>论文</w:t>
          </w:r>
          <w:r w:rsidR="002832BA" w:rsidRPr="00907AE9">
            <w:rPr>
              <w:sz w:val="28"/>
            </w:rPr>
            <w:t>的学习：</w:t>
          </w:r>
        </w:p>
        <w:p w:rsidR="000A2402" w:rsidRPr="00365B5B" w:rsidRDefault="0023349A" w:rsidP="000A2402">
          <w:pPr>
            <w:spacing w:before="0" w:after="0" w:line="276" w:lineRule="auto"/>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1785216" behindDoc="0" locked="0" layoutInCell="1" allowOverlap="1">
                    <wp:simplePos x="0" y="0"/>
                    <wp:positionH relativeFrom="column">
                      <wp:posOffset>5665484</wp:posOffset>
                    </wp:positionH>
                    <wp:positionV relativeFrom="paragraph">
                      <wp:posOffset>22954</wp:posOffset>
                    </wp:positionV>
                    <wp:extent cx="137880" cy="48960"/>
                    <wp:effectExtent l="38100" t="57150" r="52705" b="46355"/>
                    <wp:wrapNone/>
                    <wp:docPr id="125" name="墨迹 125"/>
                    <wp:cNvGraphicFramePr/>
                    <a:graphic xmlns:a="http://schemas.openxmlformats.org/drawingml/2006/main">
                      <a:graphicData uri="http://schemas.microsoft.com/office/word/2010/wordprocessingInk">
                        <w14:contentPart bwMode="auto" r:id="rId215">
                          <w14:nvContentPartPr>
                            <w14:cNvContentPartPr/>
                          </w14:nvContentPartPr>
                          <w14:xfrm>
                            <a:off x="0" y="0"/>
                            <a:ext cx="137880" cy="48960"/>
                          </w14:xfrm>
                        </w14:contentPart>
                      </a:graphicData>
                    </a:graphic>
                  </wp:anchor>
                </w:drawing>
              </mc:Choice>
              <mc:Fallback>
                <w:pict>
                  <v:shape w14:anchorId="6A562178" id="墨迹 125" o:spid="_x0000_s1026" type="#_x0000_t75" style="position:absolute;left:0;text-align:left;margin-left:445.45pt;margin-top:1.15pt;width:12.15pt;height:5.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">
                    <v:imagedata r:id="rId2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8048" behindDoc="0" locked="0" layoutInCell="1" allowOverlap="1">
                    <wp:simplePos x="0" y="0"/>
                    <wp:positionH relativeFrom="column">
                      <wp:posOffset>5193524</wp:posOffset>
                    </wp:positionH>
                    <wp:positionV relativeFrom="paragraph">
                      <wp:posOffset>31594</wp:posOffset>
                    </wp:positionV>
                    <wp:extent cx="64800" cy="33480"/>
                    <wp:effectExtent l="38100" t="38100" r="49530" b="43180"/>
                    <wp:wrapNone/>
                    <wp:docPr id="118" name="墨迹 118"/>
                    <wp:cNvGraphicFramePr/>
                    <a:graphic xmlns:a="http://schemas.openxmlformats.org/drawingml/2006/main">
                      <a:graphicData uri="http://schemas.microsoft.com/office/word/2010/wordprocessingInk">
                        <w14:contentPart bwMode="auto" r:id="rId217">
                          <w14:nvContentPartPr>
                            <w14:cNvContentPartPr/>
                          </w14:nvContentPartPr>
                          <w14:xfrm>
                            <a:off x="0" y="0"/>
                            <a:ext cx="64800" cy="33480"/>
                          </w14:xfrm>
                        </w14:contentPart>
                      </a:graphicData>
                    </a:graphic>
                  </wp:anchor>
                </w:drawing>
              </mc:Choice>
              <mc:Fallback>
                <w:pict>
                  <v:shape w14:anchorId="3AD12612" id="墨迹 118" o:spid="_x0000_s1026" type="#_x0000_t75" style="position:absolute;left:0;text-align:left;margin-left:408.3pt;margin-top:1.85pt;width:6.4pt;height: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">
                    <v:imagedata r:id="rId2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7024" behindDoc="0" locked="0" layoutInCell="1" allowOverlap="1">
                    <wp:simplePos x="0" y="0"/>
                    <wp:positionH relativeFrom="column">
                      <wp:posOffset>5180564</wp:posOffset>
                    </wp:positionH>
                    <wp:positionV relativeFrom="paragraph">
                      <wp:posOffset>-88646</wp:posOffset>
                    </wp:positionV>
                    <wp:extent cx="116280" cy="185400"/>
                    <wp:effectExtent l="38100" t="38100" r="36195" b="43815"/>
                    <wp:wrapNone/>
                    <wp:docPr id="117" name="墨迹 117"/>
                    <wp:cNvGraphicFramePr/>
                    <a:graphic xmlns:a="http://schemas.openxmlformats.org/drawingml/2006/main">
                      <a:graphicData uri="http://schemas.microsoft.com/office/word/2010/wordprocessingInk">
                        <w14:contentPart bwMode="auto" r:id="rId219">
                          <w14:nvContentPartPr>
                            <w14:cNvContentPartPr/>
                          </w14:nvContentPartPr>
                          <w14:xfrm>
                            <a:off x="0" y="0"/>
                            <a:ext cx="116280" cy="185400"/>
                          </w14:xfrm>
                        </w14:contentPart>
                      </a:graphicData>
                    </a:graphic>
                  </wp:anchor>
                </w:drawing>
              </mc:Choice>
              <mc:Fallback>
                <w:pict>
                  <v:shape w14:anchorId="31022F52" id="墨迹 117" o:spid="_x0000_s1026" type="#_x0000_t75" style="position:absolute;left:0;text-align:left;margin-left:407.25pt;margin-top:-7.65pt;width:10.45pt;height:15.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">
                    <v:imagedata r:id="rId2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6000" behindDoc="0" locked="0" layoutInCell="1" allowOverlap="1">
                    <wp:simplePos x="0" y="0"/>
                    <wp:positionH relativeFrom="column">
                      <wp:posOffset>5105324</wp:posOffset>
                    </wp:positionH>
                    <wp:positionV relativeFrom="paragraph">
                      <wp:posOffset>-11606</wp:posOffset>
                    </wp:positionV>
                    <wp:extent cx="58320" cy="99360"/>
                    <wp:effectExtent l="38100" t="38100" r="56515" b="53340"/>
                    <wp:wrapNone/>
                    <wp:docPr id="116" name="墨迹 116"/>
                    <wp:cNvGraphicFramePr/>
                    <a:graphic xmlns:a="http://schemas.openxmlformats.org/drawingml/2006/main">
                      <a:graphicData uri="http://schemas.microsoft.com/office/word/2010/wordprocessingInk">
                        <w14:contentPart bwMode="auto" r:id="rId221">
                          <w14:nvContentPartPr>
                            <w14:cNvContentPartPr/>
                          </w14:nvContentPartPr>
                          <w14:xfrm>
                            <a:off x="0" y="0"/>
                            <a:ext cx="58320" cy="99360"/>
                          </w14:xfrm>
                        </w14:contentPart>
                      </a:graphicData>
                    </a:graphic>
                  </wp:anchor>
                </w:drawing>
              </mc:Choice>
              <mc:Fallback>
                <w:pict>
                  <v:shape w14:anchorId="517EC631" id="墨迹 116" o:spid="_x0000_s1026" type="#_x0000_t75" style="position:absolute;left:0;text-align:left;margin-left:401.35pt;margin-top:-1.55pt;width:5.95pt;height:9.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">
                    <v:imagedata r:id="rId2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4976" behindDoc="0" locked="0" layoutInCell="1" allowOverlap="1">
                    <wp:simplePos x="0" y="0"/>
                    <wp:positionH relativeFrom="column">
                      <wp:posOffset>5094524</wp:posOffset>
                    </wp:positionH>
                    <wp:positionV relativeFrom="paragraph">
                      <wp:posOffset>-67406</wp:posOffset>
                    </wp:positionV>
                    <wp:extent cx="64800" cy="163800"/>
                    <wp:effectExtent l="38100" t="57150" r="49530" b="46355"/>
                    <wp:wrapNone/>
                    <wp:docPr id="115" name="墨迹 115"/>
                    <wp:cNvGraphicFramePr/>
                    <a:graphic xmlns:a="http://schemas.openxmlformats.org/drawingml/2006/main">
                      <a:graphicData uri="http://schemas.microsoft.com/office/word/2010/wordprocessingInk">
                        <w14:contentPart bwMode="auto" r:id="rId223">
                          <w14:nvContentPartPr>
                            <w14:cNvContentPartPr/>
                          </w14:nvContentPartPr>
                          <w14:xfrm>
                            <a:off x="0" y="0"/>
                            <a:ext cx="64800" cy="163800"/>
                          </w14:xfrm>
                        </w14:contentPart>
                      </a:graphicData>
                    </a:graphic>
                  </wp:anchor>
                </w:drawing>
              </mc:Choice>
              <mc:Fallback>
                <w:pict>
                  <v:shape w14:anchorId="6B67FFD1" id="墨迹 115" o:spid="_x0000_s1026" type="#_x0000_t75" style="position:absolute;left:0;text-align:left;margin-left:400.5pt;margin-top:-5.95pt;width:6.4pt;height:14.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">
                    <v:imagedata r:id="rId2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3952" behindDoc="0" locked="0" layoutInCell="1" allowOverlap="1">
                    <wp:simplePos x="0" y="0"/>
                    <wp:positionH relativeFrom="column">
                      <wp:posOffset>4978244</wp:posOffset>
                    </wp:positionH>
                    <wp:positionV relativeFrom="paragraph">
                      <wp:posOffset>-20246</wp:posOffset>
                    </wp:positionV>
                    <wp:extent cx="91080" cy="176760"/>
                    <wp:effectExtent l="38100" t="38100" r="4445" b="52070"/>
                    <wp:wrapNone/>
                    <wp:docPr id="114" name="墨迹 114"/>
                    <wp:cNvGraphicFramePr/>
                    <a:graphic xmlns:a="http://schemas.openxmlformats.org/drawingml/2006/main">
                      <a:graphicData uri="http://schemas.microsoft.com/office/word/2010/wordprocessingInk">
                        <w14:contentPart bwMode="auto" r:id="rId225">
                          <w14:nvContentPartPr>
                            <w14:cNvContentPartPr/>
                          </w14:nvContentPartPr>
                          <w14:xfrm>
                            <a:off x="0" y="0"/>
                            <a:ext cx="91080" cy="176760"/>
                          </w14:xfrm>
                        </w14:contentPart>
                      </a:graphicData>
                    </a:graphic>
                  </wp:anchor>
                </w:drawing>
              </mc:Choice>
              <mc:Fallback>
                <w:pict>
                  <v:shape w14:anchorId="4CA6213F" id="墨迹 114" o:spid="_x0000_s1026" type="#_x0000_t75" style="position:absolute;left:0;text-align:left;margin-left:391.35pt;margin-top:-2.25pt;width:8.5pt;height:15.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">
                    <v:imagedata r:id="rId2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70880" behindDoc="0" locked="0" layoutInCell="1" allowOverlap="1">
                    <wp:simplePos x="0" y="0"/>
                    <wp:positionH relativeFrom="column">
                      <wp:posOffset>4931444</wp:posOffset>
                    </wp:positionH>
                    <wp:positionV relativeFrom="paragraph">
                      <wp:posOffset>-123206</wp:posOffset>
                    </wp:positionV>
                    <wp:extent cx="34920" cy="288000"/>
                    <wp:effectExtent l="38100" t="38100" r="41910" b="55245"/>
                    <wp:wrapNone/>
                    <wp:docPr id="111" name="墨迹 111"/>
                    <wp:cNvGraphicFramePr/>
                    <a:graphic xmlns:a="http://schemas.openxmlformats.org/drawingml/2006/main">
                      <a:graphicData uri="http://schemas.microsoft.com/office/word/2010/wordprocessingInk">
                        <w14:contentPart bwMode="auto" r:id="rId227">
                          <w14:nvContentPartPr>
                            <w14:cNvContentPartPr/>
                          </w14:nvContentPartPr>
                          <w14:xfrm>
                            <a:off x="0" y="0"/>
                            <a:ext cx="34920" cy="288000"/>
                          </w14:xfrm>
                        </w14:contentPart>
                      </a:graphicData>
                    </a:graphic>
                  </wp:anchor>
                </w:drawing>
              </mc:Choice>
              <mc:Fallback>
                <w:pict>
                  <v:shape w14:anchorId="29D523BE" id="墨迹 111" o:spid="_x0000_s1026" type="#_x0000_t75" style="position:absolute;left:0;text-align:left;margin-left:387.65pt;margin-top:-10.35pt;width:4.15pt;height:24.0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">
                    <v:imagedata r:id="rId2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9856" behindDoc="0" locked="0" layoutInCell="1" allowOverlap="1">
                    <wp:simplePos x="0" y="0"/>
                    <wp:positionH relativeFrom="column">
                      <wp:posOffset>4897244</wp:posOffset>
                    </wp:positionH>
                    <wp:positionV relativeFrom="paragraph">
                      <wp:posOffset>-37166</wp:posOffset>
                    </wp:positionV>
                    <wp:extent cx="25920" cy="100800"/>
                    <wp:effectExtent l="38100" t="38100" r="50800" b="52070"/>
                    <wp:wrapNone/>
                    <wp:docPr id="110" name="墨迹 110"/>
                    <wp:cNvGraphicFramePr/>
                    <a:graphic xmlns:a="http://schemas.openxmlformats.org/drawingml/2006/main">
                      <a:graphicData uri="http://schemas.microsoft.com/office/word/2010/wordprocessingInk">
                        <w14:contentPart bwMode="auto" r:id="rId229">
                          <w14:nvContentPartPr>
                            <w14:cNvContentPartPr/>
                          </w14:nvContentPartPr>
                          <w14:xfrm>
                            <a:off x="0" y="0"/>
                            <a:ext cx="25920" cy="100800"/>
                          </w14:xfrm>
                        </w14:contentPart>
                      </a:graphicData>
                    </a:graphic>
                  </wp:anchor>
                </w:drawing>
              </mc:Choice>
              <mc:Fallback>
                <w:pict>
                  <v:shape w14:anchorId="2DB6150D" id="墨迹 110" o:spid="_x0000_s1026" type="#_x0000_t75" style="position:absolute;left:0;text-align:left;margin-left:384.95pt;margin-top:-3.6pt;width:3.4pt;height:9.3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">
                    <v:imagedata r:id="rId2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7808" behindDoc="0" locked="0" layoutInCell="1" allowOverlap="1">
                    <wp:simplePos x="0" y="0"/>
                    <wp:positionH relativeFrom="column">
                      <wp:posOffset>4772684</wp:posOffset>
                    </wp:positionH>
                    <wp:positionV relativeFrom="paragraph">
                      <wp:posOffset>65794</wp:posOffset>
                    </wp:positionV>
                    <wp:extent cx="51840" cy="38880"/>
                    <wp:effectExtent l="57150" t="38100" r="43815" b="56515"/>
                    <wp:wrapNone/>
                    <wp:docPr id="108" name="墨迹 108"/>
                    <wp:cNvGraphicFramePr/>
                    <a:graphic xmlns:a="http://schemas.openxmlformats.org/drawingml/2006/main">
                      <a:graphicData uri="http://schemas.microsoft.com/office/word/2010/wordprocessingInk">
                        <w14:contentPart bwMode="auto" r:id="rId231">
                          <w14:nvContentPartPr>
                            <w14:cNvContentPartPr/>
                          </w14:nvContentPartPr>
                          <w14:xfrm>
                            <a:off x="0" y="0"/>
                            <a:ext cx="51840" cy="38880"/>
                          </w14:xfrm>
                        </w14:contentPart>
                      </a:graphicData>
                    </a:graphic>
                  </wp:anchor>
                </w:drawing>
              </mc:Choice>
              <mc:Fallback>
                <w:pict>
                  <v:shape w14:anchorId="1EC6E1F3" id="墨迹 108" o:spid="_x0000_s1026" type="#_x0000_t75" style="position:absolute;left:0;text-align:left;margin-left:375.15pt;margin-top:4.55pt;width:5.45pt;height:4.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">
                    <v:imagedata r:id="rId2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6784" behindDoc="0" locked="0" layoutInCell="1" allowOverlap="1">
                    <wp:simplePos x="0" y="0"/>
                    <wp:positionH relativeFrom="column">
                      <wp:posOffset>4777004</wp:posOffset>
                    </wp:positionH>
                    <wp:positionV relativeFrom="paragraph">
                      <wp:posOffset>65794</wp:posOffset>
                    </wp:positionV>
                    <wp:extent cx="26280" cy="17640"/>
                    <wp:effectExtent l="38100" t="57150" r="50165" b="40005"/>
                    <wp:wrapNone/>
                    <wp:docPr id="107" name="墨迹 107"/>
                    <wp:cNvGraphicFramePr/>
                    <a:graphic xmlns:a="http://schemas.openxmlformats.org/drawingml/2006/main">
                      <a:graphicData uri="http://schemas.microsoft.com/office/word/2010/wordprocessingInk">
                        <w14:contentPart bwMode="auto" r:id="rId233">
                          <w14:nvContentPartPr>
                            <w14:cNvContentPartPr/>
                          </w14:nvContentPartPr>
                          <w14:xfrm>
                            <a:off x="0" y="0"/>
                            <a:ext cx="26280" cy="17640"/>
                          </w14:xfrm>
                        </w14:contentPart>
                      </a:graphicData>
                    </a:graphic>
                  </wp:anchor>
                </w:drawing>
              </mc:Choice>
              <mc:Fallback>
                <w:pict>
                  <v:shape w14:anchorId="12BB9BAB" id="墨迹 107" o:spid="_x0000_s1026" type="#_x0000_t75" style="position:absolute;left:0;text-align:left;margin-left:375.5pt;margin-top:4.55pt;width:3.4pt;height:2.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">
                    <v:imagedata r:id="rId2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5760" behindDoc="0" locked="0" layoutInCell="1" allowOverlap="1">
                    <wp:simplePos x="0" y="0"/>
                    <wp:positionH relativeFrom="column">
                      <wp:posOffset>4768364</wp:posOffset>
                    </wp:positionH>
                    <wp:positionV relativeFrom="paragraph">
                      <wp:posOffset>-7286</wp:posOffset>
                    </wp:positionV>
                    <wp:extent cx="74160" cy="223560"/>
                    <wp:effectExtent l="38100" t="38100" r="40640" b="43180"/>
                    <wp:wrapNone/>
                    <wp:docPr id="106" name="墨迹 106"/>
                    <wp:cNvGraphicFramePr/>
                    <a:graphic xmlns:a="http://schemas.openxmlformats.org/drawingml/2006/main">
                      <a:graphicData uri="http://schemas.microsoft.com/office/word/2010/wordprocessingInk">
                        <w14:contentPart bwMode="auto" r:id="rId235">
                          <w14:nvContentPartPr>
                            <w14:cNvContentPartPr/>
                          </w14:nvContentPartPr>
                          <w14:xfrm>
                            <a:off x="0" y="0"/>
                            <a:ext cx="74160" cy="223560"/>
                          </w14:xfrm>
                        </w14:contentPart>
                      </a:graphicData>
                    </a:graphic>
                  </wp:anchor>
                </w:drawing>
              </mc:Choice>
              <mc:Fallback>
                <w:pict>
                  <v:shape w14:anchorId="70086068" id="墨迹 106" o:spid="_x0000_s1026" type="#_x0000_t75" style="position:absolute;left:0;text-align:left;margin-left:374.8pt;margin-top:-1.2pt;width:7.2pt;height:18.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">
                    <v:imagedata r:id="rId2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4736" behindDoc="0" locked="0" layoutInCell="1" allowOverlap="1">
                    <wp:simplePos x="0" y="0"/>
                    <wp:positionH relativeFrom="column">
                      <wp:posOffset>4682684</wp:posOffset>
                    </wp:positionH>
                    <wp:positionV relativeFrom="paragraph">
                      <wp:posOffset>-92966</wp:posOffset>
                    </wp:positionV>
                    <wp:extent cx="152640" cy="219240"/>
                    <wp:effectExtent l="38100" t="38100" r="19050" b="47625"/>
                    <wp:wrapNone/>
                    <wp:docPr id="105" name="墨迹 105"/>
                    <wp:cNvGraphicFramePr/>
                    <a:graphic xmlns:a="http://schemas.openxmlformats.org/drawingml/2006/main">
                      <a:graphicData uri="http://schemas.microsoft.com/office/word/2010/wordprocessingInk">
                        <w14:contentPart bwMode="auto" r:id="rId237">
                          <w14:nvContentPartPr>
                            <w14:cNvContentPartPr/>
                          </w14:nvContentPartPr>
                          <w14:xfrm>
                            <a:off x="0" y="0"/>
                            <a:ext cx="152640" cy="219240"/>
                          </w14:xfrm>
                        </w14:contentPart>
                      </a:graphicData>
                    </a:graphic>
                  </wp:anchor>
                </w:drawing>
              </mc:Choice>
              <mc:Fallback>
                <w:pict>
                  <v:shape w14:anchorId="725F2AD5" id="墨迹 105" o:spid="_x0000_s1026" type="#_x0000_t75" style="position:absolute;left:0;text-align:left;margin-left:368.05pt;margin-top:-7.95pt;width:13.3pt;height:18.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">
                    <v:imagedata r:id="rId2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61664" behindDoc="0" locked="0" layoutInCell="1" allowOverlap="1">
                    <wp:simplePos x="0" y="0"/>
                    <wp:positionH relativeFrom="column">
                      <wp:posOffset>4558124</wp:posOffset>
                    </wp:positionH>
                    <wp:positionV relativeFrom="paragraph">
                      <wp:posOffset>-37166</wp:posOffset>
                    </wp:positionV>
                    <wp:extent cx="129240" cy="150480"/>
                    <wp:effectExtent l="57150" t="38100" r="42545" b="40640"/>
                    <wp:wrapNone/>
                    <wp:docPr id="102" name="墨迹 102"/>
                    <wp:cNvGraphicFramePr/>
                    <a:graphic xmlns:a="http://schemas.openxmlformats.org/drawingml/2006/main">
                      <a:graphicData uri="http://schemas.microsoft.com/office/word/2010/wordprocessingInk">
                        <w14:contentPart bwMode="auto" r:id="rId239">
                          <w14:nvContentPartPr>
                            <w14:cNvContentPartPr/>
                          </w14:nvContentPartPr>
                          <w14:xfrm>
                            <a:off x="0" y="0"/>
                            <a:ext cx="129240" cy="150480"/>
                          </w14:xfrm>
                        </w14:contentPart>
                      </a:graphicData>
                    </a:graphic>
                  </wp:anchor>
                </w:drawing>
              </mc:Choice>
              <mc:Fallback>
                <w:pict>
                  <v:shape w14:anchorId="4AE88617" id="墨迹 102" o:spid="_x0000_s1026" type="#_x0000_t75" style="position:absolute;left:0;text-align:left;margin-left:358.25pt;margin-top:-3.6pt;width:11.55pt;height:13.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">
                    <v:imagedata r:id="rId2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56544" behindDoc="0" locked="0" layoutInCell="1" allowOverlap="1">
                    <wp:simplePos x="0" y="0"/>
                    <wp:positionH relativeFrom="column">
                      <wp:posOffset>4129724</wp:posOffset>
                    </wp:positionH>
                    <wp:positionV relativeFrom="paragraph">
                      <wp:posOffset>40234</wp:posOffset>
                    </wp:positionV>
                    <wp:extent cx="89640" cy="46080"/>
                    <wp:effectExtent l="57150" t="57150" r="43815" b="49530"/>
                    <wp:wrapNone/>
                    <wp:docPr id="97" name="墨迹 97"/>
                    <wp:cNvGraphicFramePr/>
                    <a:graphic xmlns:a="http://schemas.openxmlformats.org/drawingml/2006/main">
                      <a:graphicData uri="http://schemas.microsoft.com/office/word/2010/wordprocessingInk">
                        <w14:contentPart bwMode="auto" r:id="rId241">
                          <w14:nvContentPartPr>
                            <w14:cNvContentPartPr/>
                          </w14:nvContentPartPr>
                          <w14:xfrm>
                            <a:off x="0" y="0"/>
                            <a:ext cx="89640" cy="46080"/>
                          </w14:xfrm>
                        </w14:contentPart>
                      </a:graphicData>
                    </a:graphic>
                  </wp:anchor>
                </w:drawing>
              </mc:Choice>
              <mc:Fallback>
                <w:pict>
                  <v:shape w14:anchorId="4E548A15" id="墨迹 97" o:spid="_x0000_s1026" type="#_x0000_t75" style="position:absolute;left:0;text-align:left;margin-left:324.55pt;margin-top:2.5pt;width:8.35pt;height: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">
                    <v:imagedata r:id="rId2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53472" behindDoc="0" locked="0" layoutInCell="1" allowOverlap="1">
                    <wp:simplePos x="0" y="0"/>
                    <wp:positionH relativeFrom="column">
                      <wp:posOffset>4055564</wp:posOffset>
                    </wp:positionH>
                    <wp:positionV relativeFrom="paragraph">
                      <wp:posOffset>-7646</wp:posOffset>
                    </wp:positionV>
                    <wp:extent cx="43560" cy="43920"/>
                    <wp:effectExtent l="38100" t="57150" r="52070" b="51435"/>
                    <wp:wrapNone/>
                    <wp:docPr id="94" name="墨迹 94"/>
                    <wp:cNvGraphicFramePr/>
                    <a:graphic xmlns:a="http://schemas.openxmlformats.org/drawingml/2006/main">
                      <a:graphicData uri="http://schemas.microsoft.com/office/word/2010/wordprocessingInk">
                        <w14:contentPart bwMode="auto" r:id="rId243">
                          <w14:nvContentPartPr>
                            <w14:cNvContentPartPr/>
                          </w14:nvContentPartPr>
                          <w14:xfrm>
                            <a:off x="0" y="0"/>
                            <a:ext cx="43560" cy="43920"/>
                          </w14:xfrm>
                        </w14:contentPart>
                      </a:graphicData>
                    </a:graphic>
                  </wp:anchor>
                </w:drawing>
              </mc:Choice>
              <mc:Fallback>
                <w:pict>
                  <v:shape w14:anchorId="440A8BCC" id="墨迹 94" o:spid="_x0000_s1026" type="#_x0000_t75" style="position:absolute;left:0;text-align:left;margin-left:318.7pt;margin-top:-1.25pt;width:4.8pt;height:4.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">
                    <v:imagedata r:id="rId2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52448" behindDoc="0" locked="0" layoutInCell="1" allowOverlap="1">
                    <wp:simplePos x="0" y="0"/>
                    <wp:positionH relativeFrom="column">
                      <wp:posOffset>3952244</wp:posOffset>
                    </wp:positionH>
                    <wp:positionV relativeFrom="paragraph">
                      <wp:posOffset>-54446</wp:posOffset>
                    </wp:positionV>
                    <wp:extent cx="30960" cy="155160"/>
                    <wp:effectExtent l="38100" t="38100" r="45720" b="54610"/>
                    <wp:wrapNone/>
                    <wp:docPr id="93" name="墨迹 93"/>
                    <wp:cNvGraphicFramePr/>
                    <a:graphic xmlns:a="http://schemas.openxmlformats.org/drawingml/2006/main">
                      <a:graphicData uri="http://schemas.microsoft.com/office/word/2010/wordprocessingInk">
                        <w14:contentPart bwMode="auto" r:id="rId245">
                          <w14:nvContentPartPr>
                            <w14:cNvContentPartPr/>
                          </w14:nvContentPartPr>
                          <w14:xfrm>
                            <a:off x="0" y="0"/>
                            <a:ext cx="30960" cy="155160"/>
                          </w14:xfrm>
                        </w14:contentPart>
                      </a:graphicData>
                    </a:graphic>
                  </wp:anchor>
                </w:drawing>
              </mc:Choice>
              <mc:Fallback>
                <w:pict>
                  <v:shape w14:anchorId="67BDEEB7" id="墨迹 93" o:spid="_x0000_s1026" type="#_x0000_t75" style="position:absolute;left:0;text-align:left;margin-left:310.55pt;margin-top:-4.95pt;width:3.8pt;height:1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">
                    <v:imagedata r:id="rId2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51424" behindDoc="0" locked="0" layoutInCell="1" allowOverlap="1">
                    <wp:simplePos x="0" y="0"/>
                    <wp:positionH relativeFrom="column">
                      <wp:posOffset>3922724</wp:posOffset>
                    </wp:positionH>
                    <wp:positionV relativeFrom="paragraph">
                      <wp:posOffset>-25286</wp:posOffset>
                    </wp:positionV>
                    <wp:extent cx="95040" cy="123480"/>
                    <wp:effectExtent l="19050" t="57150" r="38735" b="48260"/>
                    <wp:wrapNone/>
                    <wp:docPr id="92" name="墨迹 92"/>
                    <wp:cNvGraphicFramePr/>
                    <a:graphic xmlns:a="http://schemas.openxmlformats.org/drawingml/2006/main">
                      <a:graphicData uri="http://schemas.microsoft.com/office/word/2010/wordprocessingInk">
                        <w14:contentPart bwMode="auto" r:id="rId247">
                          <w14:nvContentPartPr>
                            <w14:cNvContentPartPr/>
                          </w14:nvContentPartPr>
                          <w14:xfrm>
                            <a:off x="0" y="0"/>
                            <a:ext cx="95040" cy="123480"/>
                          </w14:xfrm>
                        </w14:contentPart>
                      </a:graphicData>
                    </a:graphic>
                  </wp:anchor>
                </w:drawing>
              </mc:Choice>
              <mc:Fallback>
                <w:pict>
                  <v:shape w14:anchorId="4C38A3F6" id="墨迹 92" o:spid="_x0000_s1026" type="#_x0000_t75" style="position:absolute;left:0;text-align:left;margin-left:308.25pt;margin-top:-2.65pt;width:8.85pt;height:1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">
                    <v:imagedata r:id="rId2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50400" behindDoc="0" locked="0" layoutInCell="1" allowOverlap="1">
                    <wp:simplePos x="0" y="0"/>
                    <wp:positionH relativeFrom="column">
                      <wp:posOffset>3600884</wp:posOffset>
                    </wp:positionH>
                    <wp:positionV relativeFrom="paragraph">
                      <wp:posOffset>-71366</wp:posOffset>
                    </wp:positionV>
                    <wp:extent cx="360720" cy="176040"/>
                    <wp:effectExtent l="57150" t="38100" r="0" b="52705"/>
                    <wp:wrapNone/>
                    <wp:docPr id="91" name="墨迹 91"/>
                    <wp:cNvGraphicFramePr/>
                    <a:graphic xmlns:a="http://schemas.openxmlformats.org/drawingml/2006/main">
                      <a:graphicData uri="http://schemas.microsoft.com/office/word/2010/wordprocessingInk">
                        <w14:contentPart bwMode="auto" r:id="rId249">
                          <w14:nvContentPartPr>
                            <w14:cNvContentPartPr/>
                          </w14:nvContentPartPr>
                          <w14:xfrm>
                            <a:off x="0" y="0"/>
                            <a:ext cx="360720" cy="176040"/>
                          </w14:xfrm>
                        </w14:contentPart>
                      </a:graphicData>
                    </a:graphic>
                  </wp:anchor>
                </w:drawing>
              </mc:Choice>
              <mc:Fallback>
                <w:pict>
                  <v:shape w14:anchorId="4B304A2E" id="墨迹 91" o:spid="_x0000_s1026" type="#_x0000_t75" style="position:absolute;left:0;text-align:left;margin-left:282.9pt;margin-top:-6.25pt;width:29.7pt;height:15.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">
                    <v:imagedata r:id="rId2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49376" behindDoc="0" locked="0" layoutInCell="1" allowOverlap="1">
                    <wp:simplePos x="0" y="0"/>
                    <wp:positionH relativeFrom="column">
                      <wp:posOffset>3652364</wp:posOffset>
                    </wp:positionH>
                    <wp:positionV relativeFrom="paragraph">
                      <wp:posOffset>-77846</wp:posOffset>
                    </wp:positionV>
                    <wp:extent cx="193320" cy="240480"/>
                    <wp:effectExtent l="38100" t="57150" r="54610" b="45720"/>
                    <wp:wrapNone/>
                    <wp:docPr id="90" name="墨迹 90"/>
                    <wp:cNvGraphicFramePr/>
                    <a:graphic xmlns:a="http://schemas.openxmlformats.org/drawingml/2006/main">
                      <a:graphicData uri="http://schemas.microsoft.com/office/word/2010/wordprocessingInk">
                        <w14:contentPart bwMode="auto" r:id="rId251">
                          <w14:nvContentPartPr>
                            <w14:cNvContentPartPr/>
                          </w14:nvContentPartPr>
                          <w14:xfrm>
                            <a:off x="0" y="0"/>
                            <a:ext cx="193320" cy="240480"/>
                          </w14:xfrm>
                        </w14:contentPart>
                      </a:graphicData>
                    </a:graphic>
                  </wp:anchor>
                </w:drawing>
              </mc:Choice>
              <mc:Fallback>
                <w:pict>
                  <v:shape w14:anchorId="2F148F40" id="墨迹 90" o:spid="_x0000_s1026" type="#_x0000_t75" style="position:absolute;left:0;text-align:left;margin-left:286.95pt;margin-top:-6.8pt;width:16.55pt;height:20.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">
                    <v:imagedata r:id="rId2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48352" behindDoc="0" locked="0" layoutInCell="1" allowOverlap="1">
                    <wp:simplePos x="0" y="0"/>
                    <wp:positionH relativeFrom="column">
                      <wp:posOffset>3648044</wp:posOffset>
                    </wp:positionH>
                    <wp:positionV relativeFrom="paragraph">
                      <wp:posOffset>-23126</wp:posOffset>
                    </wp:positionV>
                    <wp:extent cx="9000" cy="153720"/>
                    <wp:effectExtent l="57150" t="38100" r="48260" b="55880"/>
                    <wp:wrapNone/>
                    <wp:docPr id="89" name="墨迹 89"/>
                    <wp:cNvGraphicFramePr/>
                    <a:graphic xmlns:a="http://schemas.openxmlformats.org/drawingml/2006/main">
                      <a:graphicData uri="http://schemas.microsoft.com/office/word/2010/wordprocessingInk">
                        <w14:contentPart bwMode="auto" r:id="rId253">
                          <w14:nvContentPartPr>
                            <w14:cNvContentPartPr/>
                          </w14:nvContentPartPr>
                          <w14:xfrm>
                            <a:off x="0" y="0"/>
                            <a:ext cx="9000" cy="153720"/>
                          </w14:xfrm>
                        </w14:contentPart>
                      </a:graphicData>
                    </a:graphic>
                  </wp:anchor>
                </w:drawing>
              </mc:Choice>
              <mc:Fallback>
                <w:pict>
                  <v:shape w14:anchorId="47C95DBE" id="墨迹 89" o:spid="_x0000_s1026" type="#_x0000_t75" style="position:absolute;left:0;text-align:left;margin-left:286.6pt;margin-top:-2.45pt;width:2pt;height:13.4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">
                    <v:imagedata r:id="rId2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46304" behindDoc="0" locked="0" layoutInCell="1" allowOverlap="1">
                    <wp:simplePos x="0" y="0"/>
                    <wp:positionH relativeFrom="column">
                      <wp:posOffset>3642644</wp:posOffset>
                    </wp:positionH>
                    <wp:positionV relativeFrom="paragraph">
                      <wp:posOffset>-71366</wp:posOffset>
                    </wp:positionV>
                    <wp:extent cx="27000" cy="180360"/>
                    <wp:effectExtent l="38100" t="38100" r="49530" b="48260"/>
                    <wp:wrapNone/>
                    <wp:docPr id="87" name="墨迹 87"/>
                    <wp:cNvGraphicFramePr/>
                    <a:graphic xmlns:a="http://schemas.openxmlformats.org/drawingml/2006/main">
                      <a:graphicData uri="http://schemas.microsoft.com/office/word/2010/wordprocessingInk">
                        <w14:contentPart bwMode="auto" r:id="rId255">
                          <w14:nvContentPartPr>
                            <w14:cNvContentPartPr/>
                          </w14:nvContentPartPr>
                          <w14:xfrm>
                            <a:off x="0" y="0"/>
                            <a:ext cx="27000" cy="180360"/>
                          </w14:xfrm>
                        </w14:contentPart>
                      </a:graphicData>
                    </a:graphic>
                  </wp:anchor>
                </w:drawing>
              </mc:Choice>
              <mc:Fallback>
                <w:pict>
                  <v:shape w14:anchorId="66F0E401" id="墨迹 87" o:spid="_x0000_s1026" type="#_x0000_t75" style="position:absolute;left:0;text-align:left;margin-left:286.15pt;margin-top:-6.25pt;width:3.5pt;height:1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">
                    <v:imagedata r:id="rId256" o:title=""/>
                  </v:shape>
                </w:pict>
              </mc:Fallback>
            </mc:AlternateContent>
          </w:r>
          <w:r w:rsidR="00EE222B" w:rsidRPr="00365B5B">
            <w:rPr>
              <w:rFonts w:ascii="楷体" w:eastAsia="楷体" w:hAnsi="楷体" w:cs="宋体" w:hint="eastAsia"/>
              <w:color w:val="auto"/>
              <w:sz w:val="24"/>
              <w:szCs w:val="24"/>
            </w:rPr>
            <w:t>关键词</w:t>
          </w:r>
          <w:r w:rsidR="00EE222B" w:rsidRPr="00365B5B">
            <w:rPr>
              <w:rFonts w:ascii="楷体" w:eastAsia="楷体" w:hAnsi="楷体" w:cs="宋体"/>
              <w:color w:val="auto"/>
              <w:sz w:val="24"/>
              <w:szCs w:val="24"/>
            </w:rPr>
            <w:t>：</w:t>
          </w:r>
          <w:r w:rsidR="008602C4" w:rsidRPr="00365B5B">
            <w:rPr>
              <w:rFonts w:ascii="楷体" w:eastAsia="楷体" w:hAnsi="楷体" w:cs="宋体" w:hint="eastAsia"/>
              <w:color w:val="auto"/>
              <w:sz w:val="24"/>
              <w:szCs w:val="24"/>
            </w:rPr>
            <w:t>复杂</w:t>
          </w:r>
          <w:r w:rsidR="008602C4" w:rsidRPr="00365B5B">
            <w:rPr>
              <w:rFonts w:ascii="楷体" w:eastAsia="楷体" w:hAnsi="楷体" w:cs="宋体"/>
              <w:color w:val="auto"/>
              <w:sz w:val="24"/>
              <w:szCs w:val="24"/>
            </w:rPr>
            <w:t>事件处理</w:t>
          </w:r>
          <w:r w:rsidR="00686B1C" w:rsidRPr="00365B5B">
            <w:rPr>
              <w:rFonts w:ascii="楷体" w:eastAsia="楷体" w:hAnsi="楷体" w:cs="宋体" w:hint="eastAsia"/>
              <w:color w:val="auto"/>
              <w:sz w:val="24"/>
              <w:szCs w:val="24"/>
            </w:rPr>
            <w:t>CEP</w:t>
          </w:r>
          <w:r w:rsidR="008602C4" w:rsidRPr="00365B5B">
            <w:rPr>
              <w:rFonts w:ascii="楷体" w:eastAsia="楷体" w:hAnsi="楷体" w:cs="宋体"/>
              <w:color w:val="auto"/>
              <w:sz w:val="24"/>
              <w:szCs w:val="24"/>
            </w:rPr>
            <w:t>、事件驱动架构</w:t>
          </w:r>
          <w:r w:rsidR="00686B1C" w:rsidRPr="00365B5B">
            <w:rPr>
              <w:rFonts w:ascii="楷体" w:eastAsia="楷体" w:hAnsi="楷体" w:cs="宋体" w:hint="eastAsia"/>
              <w:color w:val="auto"/>
              <w:sz w:val="24"/>
              <w:szCs w:val="24"/>
            </w:rPr>
            <w:t>EDA</w:t>
          </w:r>
          <w:r w:rsidR="000A2402" w:rsidRPr="00365B5B">
            <w:rPr>
              <w:rFonts w:ascii="楷体" w:eastAsia="楷体" w:hAnsi="楷体" w:cs="宋体"/>
              <w:color w:val="auto"/>
              <w:sz w:val="24"/>
              <w:szCs w:val="24"/>
            </w:rPr>
            <w:t xml:space="preserve">  </w:t>
          </w:r>
        </w:p>
        <w:p w:rsidR="000A2402" w:rsidRPr="00365B5B" w:rsidRDefault="0023349A" w:rsidP="00017896">
          <w:pPr>
            <w:spacing w:before="0" w:after="0" w:line="276" w:lineRule="auto"/>
            <w:ind w:firstLineChars="200"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1877376" behindDoc="0" locked="0" layoutInCell="1" allowOverlap="1">
                    <wp:simplePos x="0" y="0"/>
                    <wp:positionH relativeFrom="column">
                      <wp:posOffset>5013164</wp:posOffset>
                    </wp:positionH>
                    <wp:positionV relativeFrom="paragraph">
                      <wp:posOffset>817343</wp:posOffset>
                    </wp:positionV>
                    <wp:extent cx="60120" cy="99000"/>
                    <wp:effectExtent l="38100" t="38100" r="35560" b="53975"/>
                    <wp:wrapNone/>
                    <wp:docPr id="215" name="墨迹 215"/>
                    <wp:cNvGraphicFramePr/>
                    <a:graphic xmlns:a="http://schemas.openxmlformats.org/drawingml/2006/main">
                      <a:graphicData uri="http://schemas.microsoft.com/office/word/2010/wordprocessingInk">
                        <w14:contentPart bwMode="auto" r:id="rId257">
                          <w14:nvContentPartPr>
                            <w14:cNvContentPartPr/>
                          </w14:nvContentPartPr>
                          <w14:xfrm>
                            <a:off x="0" y="0"/>
                            <a:ext cx="60120" cy="99000"/>
                          </w14:xfrm>
                        </w14:contentPart>
                      </a:graphicData>
                    </a:graphic>
                  </wp:anchor>
                </w:drawing>
              </mc:Choice>
              <mc:Fallback>
                <w:pict>
                  <v:shape w14:anchorId="66644F72" id="墨迹 215" o:spid="_x0000_s1026" type="#_x0000_t75" style="position:absolute;left:0;text-align:left;margin-left:394.1pt;margin-top:63.7pt;width:6.1pt;height:9.1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">
                    <v:imagedata r:id="rId2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76352" behindDoc="0" locked="0" layoutInCell="1" allowOverlap="1">
                    <wp:simplePos x="0" y="0"/>
                    <wp:positionH relativeFrom="column">
                      <wp:posOffset>5023604</wp:posOffset>
                    </wp:positionH>
                    <wp:positionV relativeFrom="paragraph">
                      <wp:posOffset>821663</wp:posOffset>
                    </wp:positionV>
                    <wp:extent cx="11160" cy="21960"/>
                    <wp:effectExtent l="57150" t="38100" r="46355" b="54610"/>
                    <wp:wrapNone/>
                    <wp:docPr id="214" name="墨迹 214"/>
                    <wp:cNvGraphicFramePr/>
                    <a:graphic xmlns:a="http://schemas.openxmlformats.org/drawingml/2006/main">
                      <a:graphicData uri="http://schemas.microsoft.com/office/word/2010/wordprocessingInk">
                        <w14:contentPart bwMode="auto" r:id="rId259">
                          <w14:nvContentPartPr>
                            <w14:cNvContentPartPr/>
                          </w14:nvContentPartPr>
                          <w14:xfrm>
                            <a:off x="0" y="0"/>
                            <a:ext cx="11160" cy="21960"/>
                          </w14:xfrm>
                        </w14:contentPart>
                      </a:graphicData>
                    </a:graphic>
                  </wp:anchor>
                </w:drawing>
              </mc:Choice>
              <mc:Fallback>
                <w:pict>
                  <v:shape w14:anchorId="4AB45A73" id="墨迹 214" o:spid="_x0000_s1026" type="#_x0000_t75" style="position:absolute;left:0;text-align:left;margin-left:394.9pt;margin-top:64.05pt;width:2.3pt;height:3.1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">
                    <v:imagedata r:id="rId2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75328" behindDoc="0" locked="0" layoutInCell="1" allowOverlap="1">
                    <wp:simplePos x="0" y="0"/>
                    <wp:positionH relativeFrom="column">
                      <wp:posOffset>4995884</wp:posOffset>
                    </wp:positionH>
                    <wp:positionV relativeFrom="paragraph">
                      <wp:posOffset>830303</wp:posOffset>
                    </wp:positionV>
                    <wp:extent cx="17640" cy="17280"/>
                    <wp:effectExtent l="57150" t="57150" r="40005" b="40005"/>
                    <wp:wrapNone/>
                    <wp:docPr id="213" name="墨迹 213"/>
                    <wp:cNvGraphicFramePr/>
                    <a:graphic xmlns:a="http://schemas.openxmlformats.org/drawingml/2006/main">
                      <a:graphicData uri="http://schemas.microsoft.com/office/word/2010/wordprocessingInk">
                        <w14:contentPart bwMode="auto" r:id="rId261">
                          <w14:nvContentPartPr>
                            <w14:cNvContentPartPr/>
                          </w14:nvContentPartPr>
                          <w14:xfrm>
                            <a:off x="0" y="0"/>
                            <a:ext cx="17640" cy="17280"/>
                          </w14:xfrm>
                        </w14:contentPart>
                      </a:graphicData>
                    </a:graphic>
                  </wp:anchor>
                </w:drawing>
              </mc:Choice>
              <mc:Fallback>
                <w:pict>
                  <v:shape w14:anchorId="0145BD6C" id="墨迹 213" o:spid="_x0000_s1026" type="#_x0000_t75" style="position:absolute;left:0;text-align:left;margin-left:392.75pt;margin-top:64.75pt;width:2.75pt;height:2.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">
                    <v:imagedata r:id="rId2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74304" behindDoc="0" locked="0" layoutInCell="1" allowOverlap="1">
                    <wp:simplePos x="0" y="0"/>
                    <wp:positionH relativeFrom="column">
                      <wp:posOffset>4974644</wp:posOffset>
                    </wp:positionH>
                    <wp:positionV relativeFrom="paragraph">
                      <wp:posOffset>726983</wp:posOffset>
                    </wp:positionV>
                    <wp:extent cx="56160" cy="146520"/>
                    <wp:effectExtent l="57150" t="38100" r="39370" b="44450"/>
                    <wp:wrapNone/>
                    <wp:docPr id="212" name="墨迹 212"/>
                    <wp:cNvGraphicFramePr/>
                    <a:graphic xmlns:a="http://schemas.openxmlformats.org/drawingml/2006/main">
                      <a:graphicData uri="http://schemas.microsoft.com/office/word/2010/wordprocessingInk">
                        <w14:contentPart bwMode="auto" r:id="rId263">
                          <w14:nvContentPartPr>
                            <w14:cNvContentPartPr/>
                          </w14:nvContentPartPr>
                          <w14:xfrm>
                            <a:off x="0" y="0"/>
                            <a:ext cx="56160" cy="146520"/>
                          </w14:xfrm>
                        </w14:contentPart>
                      </a:graphicData>
                    </a:graphic>
                  </wp:anchor>
                </w:drawing>
              </mc:Choice>
              <mc:Fallback>
                <w:pict>
                  <v:shape w14:anchorId="019DB23C" id="墨迹 212" o:spid="_x0000_s1026" type="#_x0000_t75" style="position:absolute;left:0;text-align:left;margin-left:391.05pt;margin-top:56.6pt;width:5.75pt;height:12.9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">
                    <v:imagedata r:id="rId2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73280" behindDoc="0" locked="0" layoutInCell="1" allowOverlap="1">
                    <wp:simplePos x="0" y="0"/>
                    <wp:positionH relativeFrom="column">
                      <wp:posOffset>5004524</wp:posOffset>
                    </wp:positionH>
                    <wp:positionV relativeFrom="paragraph">
                      <wp:posOffset>718703</wp:posOffset>
                    </wp:positionV>
                    <wp:extent cx="360" cy="12960"/>
                    <wp:effectExtent l="38100" t="57150" r="57150" b="44450"/>
                    <wp:wrapNone/>
                    <wp:docPr id="211" name="墨迹 211"/>
                    <wp:cNvGraphicFramePr/>
                    <a:graphic xmlns:a="http://schemas.openxmlformats.org/drawingml/2006/main">
                      <a:graphicData uri="http://schemas.microsoft.com/office/word/2010/wordprocessingInk">
                        <w14:contentPart bwMode="auto" r:id="rId265">
                          <w14:nvContentPartPr>
                            <w14:cNvContentPartPr/>
                          </w14:nvContentPartPr>
                          <w14:xfrm>
                            <a:off x="0" y="0"/>
                            <a:ext cx="360" cy="12960"/>
                          </w14:xfrm>
                        </w14:contentPart>
                      </a:graphicData>
                    </a:graphic>
                  </wp:anchor>
                </w:drawing>
              </mc:Choice>
              <mc:Fallback>
                <w:pict>
                  <v:shape w14:anchorId="6539C59A" id="墨迹 211" o:spid="_x0000_s1026" type="#_x0000_t75" style="position:absolute;left:0;text-align:left;margin-left:393.4pt;margin-top:55.95pt;width:1.4pt;height:2.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">
                    <v:imagedata r:id="rId2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52800" behindDoc="0" locked="0" layoutInCell="1" allowOverlap="1">
                    <wp:simplePos x="0" y="0"/>
                    <wp:positionH relativeFrom="column">
                      <wp:posOffset>6348044</wp:posOffset>
                    </wp:positionH>
                    <wp:positionV relativeFrom="paragraph">
                      <wp:posOffset>1049183</wp:posOffset>
                    </wp:positionV>
                    <wp:extent cx="13680" cy="51840"/>
                    <wp:effectExtent l="57150" t="57150" r="43815" b="43815"/>
                    <wp:wrapNone/>
                    <wp:docPr id="191" name="墨迹 191"/>
                    <wp:cNvGraphicFramePr/>
                    <a:graphic xmlns:a="http://schemas.openxmlformats.org/drawingml/2006/main">
                      <a:graphicData uri="http://schemas.microsoft.com/office/word/2010/wordprocessingInk">
                        <w14:contentPart bwMode="auto" r:id="rId267">
                          <w14:nvContentPartPr>
                            <w14:cNvContentPartPr/>
                          </w14:nvContentPartPr>
                          <w14:xfrm>
                            <a:off x="0" y="0"/>
                            <a:ext cx="13680" cy="51840"/>
                          </w14:xfrm>
                        </w14:contentPart>
                      </a:graphicData>
                    </a:graphic>
                  </wp:anchor>
                </w:drawing>
              </mc:Choice>
              <mc:Fallback>
                <w:pict>
                  <v:shape w14:anchorId="74EE084F" id="墨迹 191" o:spid="_x0000_s1026" type="#_x0000_t75" style="position:absolute;left:0;text-align:left;margin-left:499.2pt;margin-top:81.95pt;width:2.45pt;height:5.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">
                    <v:imagedata r:id="rId26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51776" behindDoc="0" locked="0" layoutInCell="1" allowOverlap="1">
                    <wp:simplePos x="0" y="0"/>
                    <wp:positionH relativeFrom="column">
                      <wp:posOffset>6150764</wp:posOffset>
                    </wp:positionH>
                    <wp:positionV relativeFrom="paragraph">
                      <wp:posOffset>834623</wp:posOffset>
                    </wp:positionV>
                    <wp:extent cx="150480" cy="257760"/>
                    <wp:effectExtent l="38100" t="38100" r="21590" b="47625"/>
                    <wp:wrapNone/>
                    <wp:docPr id="190" name="墨迹 190"/>
                    <wp:cNvGraphicFramePr/>
                    <a:graphic xmlns:a="http://schemas.openxmlformats.org/drawingml/2006/main">
                      <a:graphicData uri="http://schemas.microsoft.com/office/word/2010/wordprocessingInk">
                        <w14:contentPart bwMode="auto" r:id="rId269">
                          <w14:nvContentPartPr>
                            <w14:cNvContentPartPr/>
                          </w14:nvContentPartPr>
                          <w14:xfrm>
                            <a:off x="0" y="0"/>
                            <a:ext cx="150480" cy="257760"/>
                          </w14:xfrm>
                        </w14:contentPart>
                      </a:graphicData>
                    </a:graphic>
                  </wp:anchor>
                </w:drawing>
              </mc:Choice>
              <mc:Fallback>
                <w:pict>
                  <v:shape w14:anchorId="37303C7A" id="墨迹 190" o:spid="_x0000_s1026" type="#_x0000_t75" style="position:absolute;left:0;text-align:left;margin-left:483.65pt;margin-top:65.05pt;width:13.2pt;height:21.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">
                    <v:imagedata r:id="rId2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50752" behindDoc="0" locked="0" layoutInCell="1" allowOverlap="1">
                    <wp:simplePos x="0" y="0"/>
                    <wp:positionH relativeFrom="column">
                      <wp:posOffset>6163724</wp:posOffset>
                    </wp:positionH>
                    <wp:positionV relativeFrom="paragraph">
                      <wp:posOffset>761543</wp:posOffset>
                    </wp:positionV>
                    <wp:extent cx="39960" cy="34560"/>
                    <wp:effectExtent l="38100" t="38100" r="55880" b="41910"/>
                    <wp:wrapNone/>
                    <wp:docPr id="189" name="墨迹 189"/>
                    <wp:cNvGraphicFramePr/>
                    <a:graphic xmlns:a="http://schemas.openxmlformats.org/drawingml/2006/main">
                      <a:graphicData uri="http://schemas.microsoft.com/office/word/2010/wordprocessingInk">
                        <w14:contentPart bwMode="auto" r:id="rId271">
                          <w14:nvContentPartPr>
                            <w14:cNvContentPartPr/>
                          </w14:nvContentPartPr>
                          <w14:xfrm>
                            <a:off x="0" y="0"/>
                            <a:ext cx="39960" cy="34560"/>
                          </w14:xfrm>
                        </w14:contentPart>
                      </a:graphicData>
                    </a:graphic>
                  </wp:anchor>
                </w:drawing>
              </mc:Choice>
              <mc:Fallback>
                <w:pict>
                  <v:shape w14:anchorId="2CC5B65C" id="墨迹 189" o:spid="_x0000_s1026" type="#_x0000_t75" style="position:absolute;left:0;text-align:left;margin-left:484.7pt;margin-top:59.3pt;width:4.5pt;height:4.0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">
                    <v:imagedata r:id="rId2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9728" behindDoc="0" locked="0" layoutInCell="1" allowOverlap="1">
                    <wp:simplePos x="0" y="0"/>
                    <wp:positionH relativeFrom="column">
                      <wp:posOffset>5965724</wp:posOffset>
                    </wp:positionH>
                    <wp:positionV relativeFrom="paragraph">
                      <wp:posOffset>915983</wp:posOffset>
                    </wp:positionV>
                    <wp:extent cx="103680" cy="99720"/>
                    <wp:effectExtent l="38100" t="38100" r="48895" b="52705"/>
                    <wp:wrapNone/>
                    <wp:docPr id="188" name="墨迹 188"/>
                    <wp:cNvGraphicFramePr/>
                    <a:graphic xmlns:a="http://schemas.openxmlformats.org/drawingml/2006/main">
                      <a:graphicData uri="http://schemas.microsoft.com/office/word/2010/wordprocessingInk">
                        <w14:contentPart bwMode="auto" r:id="rId273">
                          <w14:nvContentPartPr>
                            <w14:cNvContentPartPr/>
                          </w14:nvContentPartPr>
                          <w14:xfrm>
                            <a:off x="0" y="0"/>
                            <a:ext cx="103680" cy="99720"/>
                          </w14:xfrm>
                        </w14:contentPart>
                      </a:graphicData>
                    </a:graphic>
                  </wp:anchor>
                </w:drawing>
              </mc:Choice>
              <mc:Fallback>
                <w:pict>
                  <v:shape w14:anchorId="75E12767" id="墨迹 188" o:spid="_x0000_s1026" type="#_x0000_t75" style="position:absolute;left:0;text-align:left;margin-left:469.1pt;margin-top:71.45pt;width:9.45pt;height:9.1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">
                    <v:imagedata r:id="rId2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8704" behindDoc="0" locked="0" layoutInCell="1" allowOverlap="1">
                    <wp:simplePos x="0" y="0"/>
                    <wp:positionH relativeFrom="column">
                      <wp:posOffset>5948804</wp:posOffset>
                    </wp:positionH>
                    <wp:positionV relativeFrom="paragraph">
                      <wp:posOffset>932183</wp:posOffset>
                    </wp:positionV>
                    <wp:extent cx="133560" cy="142920"/>
                    <wp:effectExtent l="38100" t="38100" r="57150" b="47625"/>
                    <wp:wrapNone/>
                    <wp:docPr id="187" name="墨迹 187"/>
                    <wp:cNvGraphicFramePr/>
                    <a:graphic xmlns:a="http://schemas.openxmlformats.org/drawingml/2006/main">
                      <a:graphicData uri="http://schemas.microsoft.com/office/word/2010/wordprocessingInk">
                        <w14:contentPart bwMode="auto" r:id="rId275">
                          <w14:nvContentPartPr>
                            <w14:cNvContentPartPr/>
                          </w14:nvContentPartPr>
                          <w14:xfrm>
                            <a:off x="0" y="0"/>
                            <a:ext cx="133560" cy="142920"/>
                          </w14:xfrm>
                        </w14:contentPart>
                      </a:graphicData>
                    </a:graphic>
                  </wp:anchor>
                </w:drawing>
              </mc:Choice>
              <mc:Fallback>
                <w:pict>
                  <v:shape w14:anchorId="279C1569" id="墨迹 187" o:spid="_x0000_s1026" type="#_x0000_t75" style="position:absolute;left:0;text-align:left;margin-left:467.75pt;margin-top:72.75pt;width:11.8pt;height:12.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">
                    <v:imagedata r:id="rId2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7680" behindDoc="0" locked="0" layoutInCell="1" allowOverlap="1">
                    <wp:simplePos x="0" y="0"/>
                    <wp:positionH relativeFrom="column">
                      <wp:posOffset>5918564</wp:posOffset>
                    </wp:positionH>
                    <wp:positionV relativeFrom="paragraph">
                      <wp:posOffset>1014623</wp:posOffset>
                    </wp:positionV>
                    <wp:extent cx="18000" cy="47880"/>
                    <wp:effectExtent l="38100" t="57150" r="39370" b="47625"/>
                    <wp:wrapNone/>
                    <wp:docPr id="186" name="墨迹 186"/>
                    <wp:cNvGraphicFramePr/>
                    <a:graphic xmlns:a="http://schemas.openxmlformats.org/drawingml/2006/main">
                      <a:graphicData uri="http://schemas.microsoft.com/office/word/2010/wordprocessingInk">
                        <w14:contentPart bwMode="auto" r:id="rId277">
                          <w14:nvContentPartPr>
                            <w14:cNvContentPartPr/>
                          </w14:nvContentPartPr>
                          <w14:xfrm>
                            <a:off x="0" y="0"/>
                            <a:ext cx="18000" cy="47880"/>
                          </w14:xfrm>
                        </w14:contentPart>
                      </a:graphicData>
                    </a:graphic>
                  </wp:anchor>
                </w:drawing>
              </mc:Choice>
              <mc:Fallback>
                <w:pict>
                  <v:shape w14:anchorId="3603AA8E" id="墨迹 186" o:spid="_x0000_s1026" type="#_x0000_t75" style="position:absolute;left:0;text-align:left;margin-left:465.4pt;margin-top:79.25pt;width:2.7pt;height:5.0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">
                    <v:imagedata r:id="rId27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6656" behindDoc="0" locked="0" layoutInCell="1" allowOverlap="1">
                    <wp:simplePos x="0" y="0"/>
                    <wp:positionH relativeFrom="column">
                      <wp:posOffset>5905964</wp:posOffset>
                    </wp:positionH>
                    <wp:positionV relativeFrom="paragraph">
                      <wp:posOffset>920303</wp:posOffset>
                    </wp:positionV>
                    <wp:extent cx="21960" cy="26280"/>
                    <wp:effectExtent l="38100" t="38100" r="54610" b="50165"/>
                    <wp:wrapNone/>
                    <wp:docPr id="185" name="墨迹 185"/>
                    <wp:cNvGraphicFramePr/>
                    <a:graphic xmlns:a="http://schemas.openxmlformats.org/drawingml/2006/main">
                      <a:graphicData uri="http://schemas.microsoft.com/office/word/2010/wordprocessingInk">
                        <w14:contentPart bwMode="auto" r:id="rId279">
                          <w14:nvContentPartPr>
                            <w14:cNvContentPartPr/>
                          </w14:nvContentPartPr>
                          <w14:xfrm>
                            <a:off x="0" y="0"/>
                            <a:ext cx="21960" cy="26280"/>
                          </w14:xfrm>
                        </w14:contentPart>
                      </a:graphicData>
                    </a:graphic>
                  </wp:anchor>
                </w:drawing>
              </mc:Choice>
              <mc:Fallback>
                <w:pict>
                  <v:shape w14:anchorId="4B4C3B13" id="墨迹 185" o:spid="_x0000_s1026" type="#_x0000_t75" style="position:absolute;left:0;text-align:left;margin-left:464.4pt;margin-top:71.8pt;width:3.1pt;height:3.4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">
                    <v:imagedata r:id="rId2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5632" behindDoc="0" locked="0" layoutInCell="1" allowOverlap="1">
                    <wp:simplePos x="0" y="0"/>
                    <wp:positionH relativeFrom="column">
                      <wp:posOffset>5803004</wp:posOffset>
                    </wp:positionH>
                    <wp:positionV relativeFrom="paragraph">
                      <wp:posOffset>873143</wp:posOffset>
                    </wp:positionV>
                    <wp:extent cx="70200" cy="199440"/>
                    <wp:effectExtent l="38100" t="57150" r="44450" b="48260"/>
                    <wp:wrapNone/>
                    <wp:docPr id="184" name="墨迹 184"/>
                    <wp:cNvGraphicFramePr/>
                    <a:graphic xmlns:a="http://schemas.openxmlformats.org/drawingml/2006/main">
                      <a:graphicData uri="http://schemas.microsoft.com/office/word/2010/wordprocessingInk">
                        <w14:contentPart bwMode="auto" r:id="rId281">
                          <w14:nvContentPartPr>
                            <w14:cNvContentPartPr/>
                          </w14:nvContentPartPr>
                          <w14:xfrm>
                            <a:off x="0" y="0"/>
                            <a:ext cx="70200" cy="199440"/>
                          </w14:xfrm>
                        </w14:contentPart>
                      </a:graphicData>
                    </a:graphic>
                  </wp:anchor>
                </w:drawing>
              </mc:Choice>
              <mc:Fallback>
                <w:pict>
                  <v:shape w14:anchorId="06D59C9A" id="墨迹 184" o:spid="_x0000_s1026" type="#_x0000_t75" style="position:absolute;left:0;text-align:left;margin-left:456.3pt;margin-top:68.1pt;width:6.9pt;height:1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">
                    <v:imagedata r:id="rId2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4608" behindDoc="0" locked="0" layoutInCell="1" allowOverlap="1">
                    <wp:simplePos x="0" y="0"/>
                    <wp:positionH relativeFrom="column">
                      <wp:posOffset>5742884</wp:posOffset>
                    </wp:positionH>
                    <wp:positionV relativeFrom="paragraph">
                      <wp:posOffset>958823</wp:posOffset>
                    </wp:positionV>
                    <wp:extent cx="21960" cy="155160"/>
                    <wp:effectExtent l="38100" t="38100" r="54610" b="54610"/>
                    <wp:wrapNone/>
                    <wp:docPr id="183" name="墨迹 183"/>
                    <wp:cNvGraphicFramePr/>
                    <a:graphic xmlns:a="http://schemas.openxmlformats.org/drawingml/2006/main">
                      <a:graphicData uri="http://schemas.microsoft.com/office/word/2010/wordprocessingInk">
                        <w14:contentPart bwMode="auto" r:id="rId283">
                          <w14:nvContentPartPr>
                            <w14:cNvContentPartPr/>
                          </w14:nvContentPartPr>
                          <w14:xfrm>
                            <a:off x="0" y="0"/>
                            <a:ext cx="21960" cy="155160"/>
                          </w14:xfrm>
                        </w14:contentPart>
                      </a:graphicData>
                    </a:graphic>
                  </wp:anchor>
                </w:drawing>
              </mc:Choice>
              <mc:Fallback>
                <w:pict>
                  <v:shape w14:anchorId="244681DD" id="墨迹 183" o:spid="_x0000_s1026" type="#_x0000_t75" style="position:absolute;left:0;text-align:left;margin-left:451.55pt;margin-top:74.85pt;width:3.1pt;height:1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">
                    <v:imagedata r:id="rId28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3584" behindDoc="0" locked="0" layoutInCell="1" allowOverlap="1">
                    <wp:simplePos x="0" y="0"/>
                    <wp:positionH relativeFrom="column">
                      <wp:posOffset>5675204</wp:posOffset>
                    </wp:positionH>
                    <wp:positionV relativeFrom="paragraph">
                      <wp:posOffset>886103</wp:posOffset>
                    </wp:positionV>
                    <wp:extent cx="61200" cy="151920"/>
                    <wp:effectExtent l="38100" t="38100" r="53340" b="38735"/>
                    <wp:wrapNone/>
                    <wp:docPr id="182" name="墨迹 182"/>
                    <wp:cNvGraphicFramePr/>
                    <a:graphic xmlns:a="http://schemas.openxmlformats.org/drawingml/2006/main">
                      <a:graphicData uri="http://schemas.microsoft.com/office/word/2010/wordprocessingInk">
                        <w14:contentPart bwMode="auto" r:id="rId285">
                          <w14:nvContentPartPr>
                            <w14:cNvContentPartPr/>
                          </w14:nvContentPartPr>
                          <w14:xfrm>
                            <a:off x="0" y="0"/>
                            <a:ext cx="61200" cy="151920"/>
                          </w14:xfrm>
                        </w14:contentPart>
                      </a:graphicData>
                    </a:graphic>
                  </wp:anchor>
                </w:drawing>
              </mc:Choice>
              <mc:Fallback>
                <w:pict>
                  <v:shape w14:anchorId="34C78C1B" id="墨迹 182" o:spid="_x0000_s1026" type="#_x0000_t75" style="position:absolute;left:0;text-align:left;margin-left:446.2pt;margin-top:69.1pt;width:6.1pt;height:13.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">
                    <v:imagedata r:id="rId28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2560" behindDoc="0" locked="0" layoutInCell="1" allowOverlap="1">
                    <wp:simplePos x="0" y="0"/>
                    <wp:positionH relativeFrom="column">
                      <wp:posOffset>5579804</wp:posOffset>
                    </wp:positionH>
                    <wp:positionV relativeFrom="paragraph">
                      <wp:posOffset>1010303</wp:posOffset>
                    </wp:positionV>
                    <wp:extent cx="38880" cy="90720"/>
                    <wp:effectExtent l="38100" t="57150" r="56515" b="43180"/>
                    <wp:wrapNone/>
                    <wp:docPr id="181" name="墨迹 181"/>
                    <wp:cNvGraphicFramePr/>
                    <a:graphic xmlns:a="http://schemas.openxmlformats.org/drawingml/2006/main">
                      <a:graphicData uri="http://schemas.microsoft.com/office/word/2010/wordprocessingInk">
                        <w14:contentPart bwMode="auto" r:id="rId287">
                          <w14:nvContentPartPr>
                            <w14:cNvContentPartPr/>
                          </w14:nvContentPartPr>
                          <w14:xfrm>
                            <a:off x="0" y="0"/>
                            <a:ext cx="38880" cy="90720"/>
                          </w14:xfrm>
                        </w14:contentPart>
                      </a:graphicData>
                    </a:graphic>
                  </wp:anchor>
                </w:drawing>
              </mc:Choice>
              <mc:Fallback>
                <w:pict>
                  <v:shape w14:anchorId="4EBE6086" id="墨迹 181" o:spid="_x0000_s1026" type="#_x0000_t75" style="position:absolute;left:0;text-align:left;margin-left:438.7pt;margin-top:78.9pt;width:4.35pt;height:8.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">
                    <v:imagedata r:id="rId28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1536" behindDoc="0" locked="0" layoutInCell="1" allowOverlap="1">
                    <wp:simplePos x="0" y="0"/>
                    <wp:positionH relativeFrom="column">
                      <wp:posOffset>5558204</wp:posOffset>
                    </wp:positionH>
                    <wp:positionV relativeFrom="paragraph">
                      <wp:posOffset>946223</wp:posOffset>
                    </wp:positionV>
                    <wp:extent cx="60480" cy="100080"/>
                    <wp:effectExtent l="38100" t="38100" r="53975" b="52705"/>
                    <wp:wrapNone/>
                    <wp:docPr id="180" name="墨迹 180"/>
                    <wp:cNvGraphicFramePr/>
                    <a:graphic xmlns:a="http://schemas.openxmlformats.org/drawingml/2006/main">
                      <a:graphicData uri="http://schemas.microsoft.com/office/word/2010/wordprocessingInk">
                        <w14:contentPart bwMode="auto" r:id="rId289">
                          <w14:nvContentPartPr>
                            <w14:cNvContentPartPr/>
                          </w14:nvContentPartPr>
                          <w14:xfrm>
                            <a:off x="0" y="0"/>
                            <a:ext cx="60480" cy="100080"/>
                          </w14:xfrm>
                        </w14:contentPart>
                      </a:graphicData>
                    </a:graphic>
                  </wp:anchor>
                </w:drawing>
              </mc:Choice>
              <mc:Fallback>
                <w:pict>
                  <v:shape w14:anchorId="0690084F" id="墨迹 180" o:spid="_x0000_s1026" type="#_x0000_t75" style="position:absolute;left:0;text-align:left;margin-left:437pt;margin-top:73.85pt;width:6.05pt;height:9.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">
                    <v:imagedata r:id="rId29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40512" behindDoc="0" locked="0" layoutInCell="1" allowOverlap="1">
                    <wp:simplePos x="0" y="0"/>
                    <wp:positionH relativeFrom="column">
                      <wp:posOffset>5322044</wp:posOffset>
                    </wp:positionH>
                    <wp:positionV relativeFrom="paragraph">
                      <wp:posOffset>958463</wp:posOffset>
                    </wp:positionV>
                    <wp:extent cx="150840" cy="194040"/>
                    <wp:effectExtent l="38100" t="57150" r="40005" b="53975"/>
                    <wp:wrapNone/>
                    <wp:docPr id="179" name="墨迹 179"/>
                    <wp:cNvGraphicFramePr/>
                    <a:graphic xmlns:a="http://schemas.openxmlformats.org/drawingml/2006/main">
                      <a:graphicData uri="http://schemas.microsoft.com/office/word/2010/wordprocessingInk">
                        <w14:contentPart bwMode="auto" r:id="rId291">
                          <w14:nvContentPartPr>
                            <w14:cNvContentPartPr/>
                          </w14:nvContentPartPr>
                          <w14:xfrm>
                            <a:off x="0" y="0"/>
                            <a:ext cx="150840" cy="194040"/>
                          </w14:xfrm>
                        </w14:contentPart>
                      </a:graphicData>
                    </a:graphic>
                  </wp:anchor>
                </w:drawing>
              </mc:Choice>
              <mc:Fallback>
                <w:pict>
                  <v:shape w14:anchorId="38163438" id="墨迹 179" o:spid="_x0000_s1026" type="#_x0000_t75" style="position:absolute;left:0;text-align:left;margin-left:418.4pt;margin-top:74.8pt;width:13.25pt;height:16.6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">
                    <v:imagedata r:id="rId29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9488" behindDoc="0" locked="0" layoutInCell="1" allowOverlap="1">
                    <wp:simplePos x="0" y="0"/>
                    <wp:positionH relativeFrom="column">
                      <wp:posOffset>5317724</wp:posOffset>
                    </wp:positionH>
                    <wp:positionV relativeFrom="paragraph">
                      <wp:posOffset>946223</wp:posOffset>
                    </wp:positionV>
                    <wp:extent cx="87840" cy="167760"/>
                    <wp:effectExtent l="57150" t="57150" r="45720" b="41910"/>
                    <wp:wrapNone/>
                    <wp:docPr id="178" name="墨迹 178"/>
                    <wp:cNvGraphicFramePr/>
                    <a:graphic xmlns:a="http://schemas.openxmlformats.org/drawingml/2006/main">
                      <a:graphicData uri="http://schemas.microsoft.com/office/word/2010/wordprocessingInk">
                        <w14:contentPart bwMode="auto" r:id="rId293">
                          <w14:nvContentPartPr>
                            <w14:cNvContentPartPr/>
                          </w14:nvContentPartPr>
                          <w14:xfrm>
                            <a:off x="0" y="0"/>
                            <a:ext cx="87840" cy="167760"/>
                          </w14:xfrm>
                        </w14:contentPart>
                      </a:graphicData>
                    </a:graphic>
                  </wp:anchor>
                </w:drawing>
              </mc:Choice>
              <mc:Fallback>
                <w:pict>
                  <v:shape w14:anchorId="5C8C4D08" id="墨迹 178" o:spid="_x0000_s1026" type="#_x0000_t75" style="position:absolute;left:0;text-align:left;margin-left:418.05pt;margin-top:73.85pt;width:8.2pt;height:1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">
                    <v:imagedata r:id="rId29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8464" behindDoc="0" locked="0" layoutInCell="1" allowOverlap="1">
                    <wp:simplePos x="0" y="0"/>
                    <wp:positionH relativeFrom="column">
                      <wp:posOffset>5163284</wp:posOffset>
                    </wp:positionH>
                    <wp:positionV relativeFrom="paragraph">
                      <wp:posOffset>1044863</wp:posOffset>
                    </wp:positionV>
                    <wp:extent cx="51840" cy="60480"/>
                    <wp:effectExtent l="57150" t="38100" r="43815" b="53975"/>
                    <wp:wrapNone/>
                    <wp:docPr id="177" name="墨迹 177"/>
                    <wp:cNvGraphicFramePr/>
                    <a:graphic xmlns:a="http://schemas.openxmlformats.org/drawingml/2006/main">
                      <a:graphicData uri="http://schemas.microsoft.com/office/word/2010/wordprocessingInk">
                        <w14:contentPart bwMode="auto" r:id="rId295">
                          <w14:nvContentPartPr>
                            <w14:cNvContentPartPr/>
                          </w14:nvContentPartPr>
                          <w14:xfrm>
                            <a:off x="0" y="0"/>
                            <a:ext cx="51840" cy="60480"/>
                          </w14:xfrm>
                        </w14:contentPart>
                      </a:graphicData>
                    </a:graphic>
                  </wp:anchor>
                </w:drawing>
              </mc:Choice>
              <mc:Fallback>
                <w:pict>
                  <v:shape w14:anchorId="3FFE9A1B" id="墨迹 177" o:spid="_x0000_s1026" type="#_x0000_t75" style="position:absolute;left:0;text-align:left;margin-left:405.9pt;margin-top:81.6pt;width:5.45pt;height:6.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">
                    <v:imagedata r:id="rId29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7440" behindDoc="0" locked="0" layoutInCell="1" allowOverlap="1">
                    <wp:simplePos x="0" y="0"/>
                    <wp:positionH relativeFrom="column">
                      <wp:posOffset>5150324</wp:posOffset>
                    </wp:positionH>
                    <wp:positionV relativeFrom="paragraph">
                      <wp:posOffset>1054223</wp:posOffset>
                    </wp:positionV>
                    <wp:extent cx="30600" cy="16560"/>
                    <wp:effectExtent l="38100" t="57150" r="45720" b="40640"/>
                    <wp:wrapNone/>
                    <wp:docPr id="176" name="墨迹 176"/>
                    <wp:cNvGraphicFramePr/>
                    <a:graphic xmlns:a="http://schemas.openxmlformats.org/drawingml/2006/main">
                      <a:graphicData uri="http://schemas.microsoft.com/office/word/2010/wordprocessingInk">
                        <w14:contentPart bwMode="auto" r:id="rId297">
                          <w14:nvContentPartPr>
                            <w14:cNvContentPartPr/>
                          </w14:nvContentPartPr>
                          <w14:xfrm>
                            <a:off x="0" y="0"/>
                            <a:ext cx="30600" cy="16560"/>
                          </w14:xfrm>
                        </w14:contentPart>
                      </a:graphicData>
                    </a:graphic>
                  </wp:anchor>
                </w:drawing>
              </mc:Choice>
              <mc:Fallback>
                <w:pict>
                  <v:shape w14:anchorId="0F4FE340" id="墨迹 176" o:spid="_x0000_s1026" type="#_x0000_t75" style="position:absolute;left:0;text-align:left;margin-left:404.9pt;margin-top:82.35pt;width:3.7pt;height:2.6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">
                    <v:imagedata r:id="rId29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6416" behindDoc="0" locked="0" layoutInCell="1" allowOverlap="1">
                    <wp:simplePos x="0" y="0"/>
                    <wp:positionH relativeFrom="column">
                      <wp:posOffset>5154644</wp:posOffset>
                    </wp:positionH>
                    <wp:positionV relativeFrom="paragraph">
                      <wp:posOffset>992303</wp:posOffset>
                    </wp:positionV>
                    <wp:extent cx="65880" cy="154440"/>
                    <wp:effectExtent l="19050" t="38100" r="48895" b="55245"/>
                    <wp:wrapNone/>
                    <wp:docPr id="175" name="墨迹 175"/>
                    <wp:cNvGraphicFramePr/>
                    <a:graphic xmlns:a="http://schemas.openxmlformats.org/drawingml/2006/main">
                      <a:graphicData uri="http://schemas.microsoft.com/office/word/2010/wordprocessingInk">
                        <w14:contentPart bwMode="auto" r:id="rId299">
                          <w14:nvContentPartPr>
                            <w14:cNvContentPartPr/>
                          </w14:nvContentPartPr>
                          <w14:xfrm>
                            <a:off x="0" y="0"/>
                            <a:ext cx="65880" cy="154440"/>
                          </w14:xfrm>
                        </w14:contentPart>
                      </a:graphicData>
                    </a:graphic>
                  </wp:anchor>
                </w:drawing>
              </mc:Choice>
              <mc:Fallback>
                <w:pict>
                  <v:shape w14:anchorId="3A4308B5" id="墨迹 175" o:spid="_x0000_s1026" type="#_x0000_t75" style="position:absolute;left:0;text-align:left;margin-left:405.25pt;margin-top:77.5pt;width:6.55pt;height:13.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">
                    <v:imagedata r:id="rId30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5392" behindDoc="0" locked="0" layoutInCell="1" allowOverlap="1">
                    <wp:simplePos x="0" y="0"/>
                    <wp:positionH relativeFrom="column">
                      <wp:posOffset>5148164</wp:posOffset>
                    </wp:positionH>
                    <wp:positionV relativeFrom="paragraph">
                      <wp:posOffset>1031903</wp:posOffset>
                    </wp:positionV>
                    <wp:extent cx="31320" cy="99000"/>
                    <wp:effectExtent l="38100" t="38100" r="45085" b="53975"/>
                    <wp:wrapNone/>
                    <wp:docPr id="174" name="墨迹 174"/>
                    <wp:cNvGraphicFramePr/>
                    <a:graphic xmlns:a="http://schemas.openxmlformats.org/drawingml/2006/main">
                      <a:graphicData uri="http://schemas.microsoft.com/office/word/2010/wordprocessingInk">
                        <w14:contentPart bwMode="auto" r:id="rId301">
                          <w14:nvContentPartPr>
                            <w14:cNvContentPartPr/>
                          </w14:nvContentPartPr>
                          <w14:xfrm>
                            <a:off x="0" y="0"/>
                            <a:ext cx="31320" cy="99000"/>
                          </w14:xfrm>
                        </w14:contentPart>
                      </a:graphicData>
                    </a:graphic>
                  </wp:anchor>
                </w:drawing>
              </mc:Choice>
              <mc:Fallback>
                <w:pict>
                  <v:shape w14:anchorId="2B858C61" id="墨迹 174" o:spid="_x0000_s1026" type="#_x0000_t75" style="position:absolute;left:0;text-align:left;margin-left:404.7pt;margin-top:80.6pt;width:3.8pt;height:9.1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">
                    <v:imagedata r:id="rId30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4368" behindDoc="0" locked="0" layoutInCell="1" allowOverlap="1">
                    <wp:simplePos x="0" y="0"/>
                    <wp:positionH relativeFrom="column">
                      <wp:posOffset>5088044</wp:posOffset>
                    </wp:positionH>
                    <wp:positionV relativeFrom="paragraph">
                      <wp:posOffset>924623</wp:posOffset>
                    </wp:positionV>
                    <wp:extent cx="88560" cy="177480"/>
                    <wp:effectExtent l="57150" t="38100" r="45085" b="51435"/>
                    <wp:wrapNone/>
                    <wp:docPr id="173" name="墨迹 173"/>
                    <wp:cNvGraphicFramePr/>
                    <a:graphic xmlns:a="http://schemas.openxmlformats.org/drawingml/2006/main">
                      <a:graphicData uri="http://schemas.microsoft.com/office/word/2010/wordprocessingInk">
                        <w14:contentPart bwMode="auto" r:id="rId303">
                          <w14:nvContentPartPr>
                            <w14:cNvContentPartPr/>
                          </w14:nvContentPartPr>
                          <w14:xfrm>
                            <a:off x="0" y="0"/>
                            <a:ext cx="88560" cy="177480"/>
                          </w14:xfrm>
                        </w14:contentPart>
                      </a:graphicData>
                    </a:graphic>
                  </wp:anchor>
                </w:drawing>
              </mc:Choice>
              <mc:Fallback>
                <w:pict>
                  <v:shape w14:anchorId="5ED2613A" id="墨迹 173" o:spid="_x0000_s1026" type="#_x0000_t75" style="position:absolute;left:0;text-align:left;margin-left:400pt;margin-top:72.15pt;width:8.3pt;height:15.3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">
                    <v:imagedata r:id="rId30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3344" behindDoc="0" locked="0" layoutInCell="1" allowOverlap="1">
                    <wp:simplePos x="0" y="0"/>
                    <wp:positionH relativeFrom="column">
                      <wp:posOffset>4974644</wp:posOffset>
                    </wp:positionH>
                    <wp:positionV relativeFrom="paragraph">
                      <wp:posOffset>1062143</wp:posOffset>
                    </wp:positionV>
                    <wp:extent cx="43200" cy="34560"/>
                    <wp:effectExtent l="57150" t="38100" r="52070" b="41910"/>
                    <wp:wrapNone/>
                    <wp:docPr id="172" name="墨迹 172"/>
                    <wp:cNvGraphicFramePr/>
                    <a:graphic xmlns:a="http://schemas.openxmlformats.org/drawingml/2006/main">
                      <a:graphicData uri="http://schemas.microsoft.com/office/word/2010/wordprocessingInk">
                        <w14:contentPart bwMode="auto" r:id="rId305">
                          <w14:nvContentPartPr>
                            <w14:cNvContentPartPr/>
                          </w14:nvContentPartPr>
                          <w14:xfrm>
                            <a:off x="0" y="0"/>
                            <a:ext cx="43200" cy="34560"/>
                          </w14:xfrm>
                        </w14:contentPart>
                      </a:graphicData>
                    </a:graphic>
                  </wp:anchor>
                </w:drawing>
              </mc:Choice>
              <mc:Fallback>
                <w:pict>
                  <v:shape w14:anchorId="62ED137B" id="墨迹 172" o:spid="_x0000_s1026" type="#_x0000_t75" style="position:absolute;left:0;text-align:left;margin-left:391.05pt;margin-top:83pt;width:4.7pt;height:4.0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">
                    <v:imagedata r:id="rId30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2320" behindDoc="0" locked="0" layoutInCell="1" allowOverlap="1">
                    <wp:simplePos x="0" y="0"/>
                    <wp:positionH relativeFrom="column">
                      <wp:posOffset>4922084</wp:posOffset>
                    </wp:positionH>
                    <wp:positionV relativeFrom="paragraph">
                      <wp:posOffset>1010303</wp:posOffset>
                    </wp:positionV>
                    <wp:extent cx="27000" cy="101160"/>
                    <wp:effectExtent l="38100" t="38100" r="49530" b="51435"/>
                    <wp:wrapNone/>
                    <wp:docPr id="171" name="墨迹 171"/>
                    <wp:cNvGraphicFramePr/>
                    <a:graphic xmlns:a="http://schemas.openxmlformats.org/drawingml/2006/main">
                      <a:graphicData uri="http://schemas.microsoft.com/office/word/2010/wordprocessingInk">
                        <w14:contentPart bwMode="auto" r:id="rId307">
                          <w14:nvContentPartPr>
                            <w14:cNvContentPartPr/>
                          </w14:nvContentPartPr>
                          <w14:xfrm>
                            <a:off x="0" y="0"/>
                            <a:ext cx="27000" cy="101160"/>
                          </w14:xfrm>
                        </w14:contentPart>
                      </a:graphicData>
                    </a:graphic>
                  </wp:anchor>
                </w:drawing>
              </mc:Choice>
              <mc:Fallback>
                <w:pict>
                  <v:shape w14:anchorId="52AF9B06" id="墨迹 171" o:spid="_x0000_s1026" type="#_x0000_t75" style="position:absolute;left:0;text-align:left;margin-left:386.9pt;margin-top:78.9pt;width:3.5pt;height:9.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">
                    <v:imagedata r:id="rId30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1296" behindDoc="0" locked="0" layoutInCell="1" allowOverlap="1">
                    <wp:simplePos x="0" y="0"/>
                    <wp:positionH relativeFrom="column">
                      <wp:posOffset>4905524</wp:posOffset>
                    </wp:positionH>
                    <wp:positionV relativeFrom="paragraph">
                      <wp:posOffset>920303</wp:posOffset>
                    </wp:positionV>
                    <wp:extent cx="61200" cy="81720"/>
                    <wp:effectExtent l="38100" t="57150" r="15240" b="52070"/>
                    <wp:wrapNone/>
                    <wp:docPr id="170" name="墨迹 170"/>
                    <wp:cNvGraphicFramePr/>
                    <a:graphic xmlns:a="http://schemas.openxmlformats.org/drawingml/2006/main">
                      <a:graphicData uri="http://schemas.microsoft.com/office/word/2010/wordprocessingInk">
                        <w14:contentPart bwMode="auto" r:id="rId309">
                          <w14:nvContentPartPr>
                            <w14:cNvContentPartPr/>
                          </w14:nvContentPartPr>
                          <w14:xfrm>
                            <a:off x="0" y="0"/>
                            <a:ext cx="61200" cy="81720"/>
                          </w14:xfrm>
                        </w14:contentPart>
                      </a:graphicData>
                    </a:graphic>
                  </wp:anchor>
                </w:drawing>
              </mc:Choice>
              <mc:Fallback>
                <w:pict>
                  <v:shape w14:anchorId="1E88CDF4" id="墨迹 170" o:spid="_x0000_s1026" type="#_x0000_t75" style="position:absolute;left:0;text-align:left;margin-left:385.6pt;margin-top:71.8pt;width:6.15pt;height:7.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">
                    <v:imagedata r:id="rId31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30272" behindDoc="0" locked="0" layoutInCell="1" allowOverlap="1">
                    <wp:simplePos x="0" y="0"/>
                    <wp:positionH relativeFrom="column">
                      <wp:posOffset>4862684</wp:posOffset>
                    </wp:positionH>
                    <wp:positionV relativeFrom="paragraph">
                      <wp:posOffset>1066463</wp:posOffset>
                    </wp:positionV>
                    <wp:extent cx="9000" cy="69480"/>
                    <wp:effectExtent l="57150" t="38100" r="48260" b="45085"/>
                    <wp:wrapNone/>
                    <wp:docPr id="169" name="墨迹 169"/>
                    <wp:cNvGraphicFramePr/>
                    <a:graphic xmlns:a="http://schemas.openxmlformats.org/drawingml/2006/main">
                      <a:graphicData uri="http://schemas.microsoft.com/office/word/2010/wordprocessingInk">
                        <w14:contentPart bwMode="auto" r:id="rId311">
                          <w14:nvContentPartPr>
                            <w14:cNvContentPartPr/>
                          </w14:nvContentPartPr>
                          <w14:xfrm>
                            <a:off x="0" y="0"/>
                            <a:ext cx="9000" cy="69480"/>
                          </w14:xfrm>
                        </w14:contentPart>
                      </a:graphicData>
                    </a:graphic>
                  </wp:anchor>
                </w:drawing>
              </mc:Choice>
              <mc:Fallback>
                <w:pict>
                  <v:shape w14:anchorId="239E19BF" id="墨迹 169" o:spid="_x0000_s1026" type="#_x0000_t75" style="position:absolute;left:0;text-align:left;margin-left:382.25pt;margin-top:83.3pt;width:2pt;height:6.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">
                    <v:imagedata r:id="rId31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9248" behindDoc="0" locked="0" layoutInCell="1" allowOverlap="1">
                    <wp:simplePos x="0" y="0"/>
                    <wp:positionH relativeFrom="column">
                      <wp:posOffset>4828484</wp:posOffset>
                    </wp:positionH>
                    <wp:positionV relativeFrom="paragraph">
                      <wp:posOffset>1018943</wp:posOffset>
                    </wp:positionV>
                    <wp:extent cx="64800" cy="86400"/>
                    <wp:effectExtent l="38100" t="57150" r="49530" b="46990"/>
                    <wp:wrapNone/>
                    <wp:docPr id="168" name="墨迹 168"/>
                    <wp:cNvGraphicFramePr/>
                    <a:graphic xmlns:a="http://schemas.openxmlformats.org/drawingml/2006/main">
                      <a:graphicData uri="http://schemas.microsoft.com/office/word/2010/wordprocessingInk">
                        <w14:contentPart bwMode="auto" r:id="rId313">
                          <w14:nvContentPartPr>
                            <w14:cNvContentPartPr/>
                          </w14:nvContentPartPr>
                          <w14:xfrm>
                            <a:off x="0" y="0"/>
                            <a:ext cx="64800" cy="86400"/>
                          </w14:xfrm>
                        </w14:contentPart>
                      </a:graphicData>
                    </a:graphic>
                  </wp:anchor>
                </w:drawing>
              </mc:Choice>
              <mc:Fallback>
                <w:pict>
                  <v:shape w14:anchorId="152D9293" id="墨迹 168" o:spid="_x0000_s1026" type="#_x0000_t75" style="position:absolute;left:0;text-align:left;margin-left:379.55pt;margin-top:79.6pt;width:6.4pt;height:8.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">
                    <v:imagedata r:id="rId31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8224" behindDoc="0" locked="0" layoutInCell="1" allowOverlap="1">
                    <wp:simplePos x="0" y="0"/>
                    <wp:positionH relativeFrom="column">
                      <wp:posOffset>4802924</wp:posOffset>
                    </wp:positionH>
                    <wp:positionV relativeFrom="paragraph">
                      <wp:posOffset>946021</wp:posOffset>
                    </wp:positionV>
                    <wp:extent cx="51840" cy="201600"/>
                    <wp:effectExtent l="57150" t="57150" r="43815" b="46355"/>
                    <wp:wrapNone/>
                    <wp:docPr id="167" name="墨迹 167"/>
                    <wp:cNvGraphicFramePr/>
                    <a:graphic xmlns:a="http://schemas.openxmlformats.org/drawingml/2006/main">
                      <a:graphicData uri="http://schemas.microsoft.com/office/word/2010/wordprocessingInk">
                        <w14:contentPart bwMode="auto" r:id="rId315">
                          <w14:nvContentPartPr>
                            <w14:cNvContentPartPr/>
                          </w14:nvContentPartPr>
                          <w14:xfrm>
                            <a:off x="0" y="0"/>
                            <a:ext cx="51840" cy="201600"/>
                          </w14:xfrm>
                        </w14:contentPart>
                      </a:graphicData>
                    </a:graphic>
                  </wp:anchor>
                </w:drawing>
              </mc:Choice>
              <mc:Fallback>
                <w:pict>
                  <v:shape w14:anchorId="36476BE9" id="墨迹 167" o:spid="_x0000_s1026" type="#_x0000_t75" style="position:absolute;left:0;text-align:left;margin-left:377.55pt;margin-top:73.85pt;width:5.45pt;height:17.2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">
                    <v:imagedata r:id="rId3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7200" behindDoc="0" locked="0" layoutInCell="1" allowOverlap="1">
                    <wp:simplePos x="0" y="0"/>
                    <wp:positionH relativeFrom="column">
                      <wp:posOffset>4734164</wp:posOffset>
                    </wp:positionH>
                    <wp:positionV relativeFrom="paragraph">
                      <wp:posOffset>967649</wp:posOffset>
                    </wp:positionV>
                    <wp:extent cx="9000" cy="193320"/>
                    <wp:effectExtent l="57150" t="57150" r="48260" b="54610"/>
                    <wp:wrapNone/>
                    <wp:docPr id="166" name="墨迹 166"/>
                    <wp:cNvGraphicFramePr/>
                    <a:graphic xmlns:a="http://schemas.openxmlformats.org/drawingml/2006/main">
                      <a:graphicData uri="http://schemas.microsoft.com/office/word/2010/wordprocessingInk">
                        <w14:contentPart bwMode="auto" r:id="rId317">
                          <w14:nvContentPartPr>
                            <w14:cNvContentPartPr/>
                          </w14:nvContentPartPr>
                          <w14:xfrm>
                            <a:off x="0" y="0"/>
                            <a:ext cx="9000" cy="193320"/>
                          </w14:xfrm>
                        </w14:contentPart>
                      </a:graphicData>
                    </a:graphic>
                  </wp:anchor>
                </w:drawing>
              </mc:Choice>
              <mc:Fallback>
                <w:pict>
                  <v:shape w14:anchorId="5C7ED540" id="墨迹 166" o:spid="_x0000_s1026" type="#_x0000_t75" style="position:absolute;left:0;text-align:left;margin-left:372.1pt;margin-top:75.55pt;width:2pt;height:16.5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">
                    <v:imagedata r:id="rId3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6176" behindDoc="0" locked="0" layoutInCell="1" allowOverlap="1">
                    <wp:simplePos x="0" y="0"/>
                    <wp:positionH relativeFrom="column">
                      <wp:posOffset>4702484</wp:posOffset>
                    </wp:positionH>
                    <wp:positionV relativeFrom="paragraph">
                      <wp:posOffset>1018904</wp:posOffset>
                    </wp:positionV>
                    <wp:extent cx="6120" cy="9000"/>
                    <wp:effectExtent l="57150" t="57150" r="51435" b="48260"/>
                    <wp:wrapNone/>
                    <wp:docPr id="165" name="墨迹 165"/>
                    <wp:cNvGraphicFramePr/>
                    <a:graphic xmlns:a="http://schemas.openxmlformats.org/drawingml/2006/main">
                      <a:graphicData uri="http://schemas.microsoft.com/office/word/2010/wordprocessingInk">
                        <w14:contentPart bwMode="auto" r:id="rId319">
                          <w14:nvContentPartPr>
                            <w14:cNvContentPartPr/>
                          </w14:nvContentPartPr>
                          <w14:xfrm>
                            <a:off x="0" y="0"/>
                            <a:ext cx="6120" cy="9000"/>
                          </w14:xfrm>
                        </w14:contentPart>
                      </a:graphicData>
                    </a:graphic>
                  </wp:anchor>
                </w:drawing>
              </mc:Choice>
              <mc:Fallback>
                <w:pict>
                  <v:shape w14:anchorId="7E5A6B0D" id="墨迹 165" o:spid="_x0000_s1026" type="#_x0000_t75" style="position:absolute;left:0;text-align:left;margin-left:369.55pt;margin-top:79.6pt;width:1.9pt;height:2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">
                    <v:imagedata r:id="rId3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5152" behindDoc="0" locked="0" layoutInCell="1" allowOverlap="1">
                    <wp:simplePos x="0" y="0"/>
                    <wp:positionH relativeFrom="column">
                      <wp:posOffset>4703924</wp:posOffset>
                    </wp:positionH>
                    <wp:positionV relativeFrom="paragraph">
                      <wp:posOffset>984704</wp:posOffset>
                    </wp:positionV>
                    <wp:extent cx="4680" cy="26280"/>
                    <wp:effectExtent l="57150" t="38100" r="52705" b="50165"/>
                    <wp:wrapNone/>
                    <wp:docPr id="164" name="墨迹 164"/>
                    <wp:cNvGraphicFramePr/>
                    <a:graphic xmlns:a="http://schemas.openxmlformats.org/drawingml/2006/main">
                      <a:graphicData uri="http://schemas.microsoft.com/office/word/2010/wordprocessingInk">
                        <w14:contentPart bwMode="auto" r:id="rId321">
                          <w14:nvContentPartPr>
                            <w14:cNvContentPartPr/>
                          </w14:nvContentPartPr>
                          <w14:xfrm>
                            <a:off x="0" y="0"/>
                            <a:ext cx="4680" cy="26280"/>
                          </w14:xfrm>
                        </w14:contentPart>
                      </a:graphicData>
                    </a:graphic>
                  </wp:anchor>
                </w:drawing>
              </mc:Choice>
              <mc:Fallback>
                <w:pict>
                  <v:shape w14:anchorId="40446D11" id="墨迹 164" o:spid="_x0000_s1026" type="#_x0000_t75" style="position:absolute;left:0;text-align:left;margin-left:369.75pt;margin-top:76.9pt;width:1.65pt;height:3.3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">
                    <v:imagedata r:id="rId3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4128" behindDoc="0" locked="0" layoutInCell="1" allowOverlap="1">
                    <wp:simplePos x="0" y="0"/>
                    <wp:positionH relativeFrom="column">
                      <wp:posOffset>4609604</wp:posOffset>
                    </wp:positionH>
                    <wp:positionV relativeFrom="paragraph">
                      <wp:posOffset>1014944</wp:posOffset>
                    </wp:positionV>
                    <wp:extent cx="69120" cy="38880"/>
                    <wp:effectExtent l="38100" t="38100" r="45720" b="56515"/>
                    <wp:wrapNone/>
                    <wp:docPr id="163" name="墨迹 163"/>
                    <wp:cNvGraphicFramePr/>
                    <a:graphic xmlns:a="http://schemas.openxmlformats.org/drawingml/2006/main">
                      <a:graphicData uri="http://schemas.microsoft.com/office/word/2010/wordprocessingInk">
                        <w14:contentPart bwMode="auto" r:id="rId323">
                          <w14:nvContentPartPr>
                            <w14:cNvContentPartPr/>
                          </w14:nvContentPartPr>
                          <w14:xfrm>
                            <a:off x="0" y="0"/>
                            <a:ext cx="69120" cy="38880"/>
                          </w14:xfrm>
                        </w14:contentPart>
                      </a:graphicData>
                    </a:graphic>
                  </wp:anchor>
                </w:drawing>
              </mc:Choice>
              <mc:Fallback>
                <w:pict>
                  <v:shape w14:anchorId="29084FB0" id="墨迹 163" o:spid="_x0000_s1026" type="#_x0000_t75" style="position:absolute;left:0;text-align:left;margin-left:362.3pt;margin-top:79.25pt;width:6.8pt;height:4.3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">
                    <v:imagedata r:id="rId3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3104" behindDoc="0" locked="0" layoutInCell="1" allowOverlap="1">
                    <wp:simplePos x="0" y="0"/>
                    <wp:positionH relativeFrom="column">
                      <wp:posOffset>4605284</wp:posOffset>
                    </wp:positionH>
                    <wp:positionV relativeFrom="paragraph">
                      <wp:posOffset>961664</wp:posOffset>
                    </wp:positionV>
                    <wp:extent cx="59400" cy="144360"/>
                    <wp:effectExtent l="38100" t="38100" r="55245" b="46355"/>
                    <wp:wrapNone/>
                    <wp:docPr id="162" name="墨迹 162"/>
                    <wp:cNvGraphicFramePr/>
                    <a:graphic xmlns:a="http://schemas.openxmlformats.org/drawingml/2006/main">
                      <a:graphicData uri="http://schemas.microsoft.com/office/word/2010/wordprocessingInk">
                        <w14:contentPart bwMode="auto" r:id="rId325">
                          <w14:nvContentPartPr>
                            <w14:cNvContentPartPr/>
                          </w14:nvContentPartPr>
                          <w14:xfrm>
                            <a:off x="0" y="0"/>
                            <a:ext cx="59400" cy="144360"/>
                          </w14:xfrm>
                        </w14:contentPart>
                      </a:graphicData>
                    </a:graphic>
                  </wp:anchor>
                </w:drawing>
              </mc:Choice>
              <mc:Fallback>
                <w:pict>
                  <v:shape w14:anchorId="699CA6E7" id="墨迹 162" o:spid="_x0000_s1026" type="#_x0000_t75" style="position:absolute;left:0;text-align:left;margin-left:361.95pt;margin-top:75.05pt;width:6.05pt;height:1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">
                    <v:imagedata r:id="rId3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2080" behindDoc="0" locked="0" layoutInCell="1" allowOverlap="1">
                    <wp:simplePos x="0" y="0"/>
                    <wp:positionH relativeFrom="column">
                      <wp:posOffset>4618244</wp:posOffset>
                    </wp:positionH>
                    <wp:positionV relativeFrom="paragraph">
                      <wp:posOffset>941864</wp:posOffset>
                    </wp:positionV>
                    <wp:extent cx="13320" cy="30240"/>
                    <wp:effectExtent l="57150" t="38100" r="44450" b="46355"/>
                    <wp:wrapNone/>
                    <wp:docPr id="161" name="墨迹 161"/>
                    <wp:cNvGraphicFramePr/>
                    <a:graphic xmlns:a="http://schemas.openxmlformats.org/drawingml/2006/main">
                      <a:graphicData uri="http://schemas.microsoft.com/office/word/2010/wordprocessingInk">
                        <w14:contentPart bwMode="auto" r:id="rId327">
                          <w14:nvContentPartPr>
                            <w14:cNvContentPartPr/>
                          </w14:nvContentPartPr>
                          <w14:xfrm>
                            <a:off x="0" y="0"/>
                            <a:ext cx="13320" cy="30240"/>
                          </w14:xfrm>
                        </w14:contentPart>
                      </a:graphicData>
                    </a:graphic>
                  </wp:anchor>
                </w:drawing>
              </mc:Choice>
              <mc:Fallback>
                <w:pict>
                  <v:shape w14:anchorId="5160251B" id="墨迹 161" o:spid="_x0000_s1026" type="#_x0000_t75" style="position:absolute;left:0;text-align:left;margin-left:362.95pt;margin-top:73.5pt;width:2.5pt;height:3.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">
                    <v:imagedata r:id="rId3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1056" behindDoc="0" locked="0" layoutInCell="1" allowOverlap="1">
                    <wp:simplePos x="0" y="0"/>
                    <wp:positionH relativeFrom="column">
                      <wp:posOffset>3793844</wp:posOffset>
                    </wp:positionH>
                    <wp:positionV relativeFrom="paragraph">
                      <wp:posOffset>967424</wp:posOffset>
                    </wp:positionV>
                    <wp:extent cx="686160" cy="69120"/>
                    <wp:effectExtent l="38100" t="38100" r="57150" b="45720"/>
                    <wp:wrapNone/>
                    <wp:docPr id="160" name="墨迹 160"/>
                    <wp:cNvGraphicFramePr/>
                    <a:graphic xmlns:a="http://schemas.openxmlformats.org/drawingml/2006/main">
                      <a:graphicData uri="http://schemas.microsoft.com/office/word/2010/wordprocessingInk">
                        <w14:contentPart bwMode="auto" r:id="rId329">
                          <w14:nvContentPartPr>
                            <w14:cNvContentPartPr/>
                          </w14:nvContentPartPr>
                          <w14:xfrm>
                            <a:off x="0" y="0"/>
                            <a:ext cx="686160" cy="69120"/>
                          </w14:xfrm>
                        </w14:contentPart>
                      </a:graphicData>
                    </a:graphic>
                  </wp:anchor>
                </w:drawing>
              </mc:Choice>
              <mc:Fallback>
                <w:pict>
                  <v:shape w14:anchorId="03A0EF72" id="墨迹 160" o:spid="_x0000_s1026" type="#_x0000_t75" style="position:absolute;left:0;text-align:left;margin-left:298.1pt;margin-top:75.55pt;width:55.4pt;height:6.8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">
                    <v:imagedata r:id="rId3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20032" behindDoc="0" locked="0" layoutInCell="1" allowOverlap="1">
                    <wp:simplePos x="0" y="0"/>
                    <wp:positionH relativeFrom="column">
                      <wp:posOffset>1990964</wp:posOffset>
                    </wp:positionH>
                    <wp:positionV relativeFrom="paragraph">
                      <wp:posOffset>495464</wp:posOffset>
                    </wp:positionV>
                    <wp:extent cx="141840" cy="150480"/>
                    <wp:effectExtent l="38100" t="38100" r="0" b="40640"/>
                    <wp:wrapNone/>
                    <wp:docPr id="159" name="墨迹 159"/>
                    <wp:cNvGraphicFramePr/>
                    <a:graphic xmlns:a="http://schemas.openxmlformats.org/drawingml/2006/main">
                      <a:graphicData uri="http://schemas.microsoft.com/office/word/2010/wordprocessingInk">
                        <w14:contentPart bwMode="auto" r:id="rId331">
                          <w14:nvContentPartPr>
                            <w14:cNvContentPartPr/>
                          </w14:nvContentPartPr>
                          <w14:xfrm>
                            <a:off x="0" y="0"/>
                            <a:ext cx="141840" cy="150480"/>
                          </w14:xfrm>
                        </w14:contentPart>
                      </a:graphicData>
                    </a:graphic>
                  </wp:anchor>
                </w:drawing>
              </mc:Choice>
              <mc:Fallback>
                <w:pict>
                  <v:shape w14:anchorId="2FA6DA7C" id="墨迹 159" o:spid="_x0000_s1026" type="#_x0000_t75" style="position:absolute;left:0;text-align:left;margin-left:156.1pt;margin-top:38.35pt;width:12.5pt;height:13.2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">
                    <v:imagedata r:id="rId3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9008" behindDoc="0" locked="0" layoutInCell="1" allowOverlap="1">
                    <wp:simplePos x="0" y="0"/>
                    <wp:positionH relativeFrom="column">
                      <wp:posOffset>1317044</wp:posOffset>
                    </wp:positionH>
                    <wp:positionV relativeFrom="paragraph">
                      <wp:posOffset>521024</wp:posOffset>
                    </wp:positionV>
                    <wp:extent cx="60120" cy="147240"/>
                    <wp:effectExtent l="38100" t="38100" r="16510" b="43815"/>
                    <wp:wrapNone/>
                    <wp:docPr id="158" name="墨迹 158"/>
                    <wp:cNvGraphicFramePr/>
                    <a:graphic xmlns:a="http://schemas.openxmlformats.org/drawingml/2006/main">
                      <a:graphicData uri="http://schemas.microsoft.com/office/word/2010/wordprocessingInk">
                        <w14:contentPart bwMode="auto" r:id="rId333">
                          <w14:nvContentPartPr>
                            <w14:cNvContentPartPr/>
                          </w14:nvContentPartPr>
                          <w14:xfrm>
                            <a:off x="0" y="0"/>
                            <a:ext cx="60120" cy="147240"/>
                          </w14:xfrm>
                        </w14:contentPart>
                      </a:graphicData>
                    </a:graphic>
                  </wp:anchor>
                </w:drawing>
              </mc:Choice>
              <mc:Fallback>
                <w:pict>
                  <v:shape w14:anchorId="5DA49E6F" id="墨迹 158" o:spid="_x0000_s1026" type="#_x0000_t75" style="position:absolute;left:0;text-align:left;margin-left:103.05pt;margin-top:40.4pt;width:6.1pt;height:12.9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">
                    <v:imagedata r:id="rId3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7984" behindDoc="0" locked="0" layoutInCell="1" allowOverlap="1">
                    <wp:simplePos x="0" y="0"/>
                    <wp:positionH relativeFrom="column">
                      <wp:posOffset>428564</wp:posOffset>
                    </wp:positionH>
                    <wp:positionV relativeFrom="paragraph">
                      <wp:posOffset>495464</wp:posOffset>
                    </wp:positionV>
                    <wp:extent cx="99360" cy="137880"/>
                    <wp:effectExtent l="38100" t="38100" r="15240" b="52705"/>
                    <wp:wrapNone/>
                    <wp:docPr id="157" name="墨迹 157"/>
                    <wp:cNvGraphicFramePr/>
                    <a:graphic xmlns:a="http://schemas.openxmlformats.org/drawingml/2006/main">
                      <a:graphicData uri="http://schemas.microsoft.com/office/word/2010/wordprocessingInk">
                        <w14:contentPart bwMode="auto" r:id="rId335">
                          <w14:nvContentPartPr>
                            <w14:cNvContentPartPr/>
                          </w14:nvContentPartPr>
                          <w14:xfrm>
                            <a:off x="0" y="0"/>
                            <a:ext cx="99360" cy="137880"/>
                          </w14:xfrm>
                        </w14:contentPart>
                      </a:graphicData>
                    </a:graphic>
                  </wp:anchor>
                </w:drawing>
              </mc:Choice>
              <mc:Fallback>
                <w:pict>
                  <v:shape w14:anchorId="1E4836FD" id="墨迹 157" o:spid="_x0000_s1026" type="#_x0000_t75" style="position:absolute;left:0;text-align:left;margin-left:33.1pt;margin-top:38.35pt;width:9.15pt;height:12.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">
                    <v:imagedata r:id="rId3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6960" behindDoc="0" locked="0" layoutInCell="1" allowOverlap="1">
                    <wp:simplePos x="0" y="0"/>
                    <wp:positionH relativeFrom="column">
                      <wp:posOffset>88724</wp:posOffset>
                    </wp:positionH>
                    <wp:positionV relativeFrom="paragraph">
                      <wp:posOffset>503744</wp:posOffset>
                    </wp:positionV>
                    <wp:extent cx="4117680" cy="685800"/>
                    <wp:effectExtent l="57150" t="38100" r="54610" b="57150"/>
                    <wp:wrapNone/>
                    <wp:docPr id="156" name="墨迹 156"/>
                    <wp:cNvGraphicFramePr/>
                    <a:graphic xmlns:a="http://schemas.openxmlformats.org/drawingml/2006/main">
                      <a:graphicData uri="http://schemas.microsoft.com/office/word/2010/wordprocessingInk">
                        <w14:contentPart bwMode="auto" r:id="rId337">
                          <w14:nvContentPartPr>
                            <w14:cNvContentPartPr/>
                          </w14:nvContentPartPr>
                          <w14:xfrm>
                            <a:off x="0" y="0"/>
                            <a:ext cx="4117680" cy="685800"/>
                          </w14:xfrm>
                        </w14:contentPart>
                      </a:graphicData>
                    </a:graphic>
                  </wp:anchor>
                </w:drawing>
              </mc:Choice>
              <mc:Fallback>
                <w:pict>
                  <v:shape w14:anchorId="5772546A" id="墨迹 156" o:spid="_x0000_s1026" type="#_x0000_t75" style="position:absolute;left:0;text-align:left;margin-left:6.35pt;margin-top:39pt;width:325.6pt;height:5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">
                    <v:imagedata r:id="rId3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5936" behindDoc="0" locked="0" layoutInCell="1" allowOverlap="1">
                    <wp:simplePos x="0" y="0"/>
                    <wp:positionH relativeFrom="column">
                      <wp:posOffset>3948284</wp:posOffset>
                    </wp:positionH>
                    <wp:positionV relativeFrom="paragraph">
                      <wp:posOffset>486824</wp:posOffset>
                    </wp:positionV>
                    <wp:extent cx="125640" cy="172080"/>
                    <wp:effectExtent l="57150" t="57150" r="46355" b="38100"/>
                    <wp:wrapNone/>
                    <wp:docPr id="155" name="墨迹 155"/>
                    <wp:cNvGraphicFramePr/>
                    <a:graphic xmlns:a="http://schemas.openxmlformats.org/drawingml/2006/main">
                      <a:graphicData uri="http://schemas.microsoft.com/office/word/2010/wordprocessingInk">
                        <w14:contentPart bwMode="auto" r:id="rId339">
                          <w14:nvContentPartPr>
                            <w14:cNvContentPartPr/>
                          </w14:nvContentPartPr>
                          <w14:xfrm>
                            <a:off x="0" y="0"/>
                            <a:ext cx="125640" cy="172080"/>
                          </w14:xfrm>
                        </w14:contentPart>
                      </a:graphicData>
                    </a:graphic>
                  </wp:anchor>
                </w:drawing>
              </mc:Choice>
              <mc:Fallback>
                <w:pict>
                  <v:shape w14:anchorId="4D1F6BC4" id="墨迹 155" o:spid="_x0000_s1026" type="#_x0000_t75" style="position:absolute;left:0;text-align:left;margin-left:310.25pt;margin-top:37.7pt;width:11.25pt;height:14.9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">
                    <v:imagedata r:id="rId3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4912" behindDoc="0" locked="0" layoutInCell="1" allowOverlap="1">
                    <wp:simplePos x="0" y="0"/>
                    <wp:positionH relativeFrom="column">
                      <wp:posOffset>3987164</wp:posOffset>
                    </wp:positionH>
                    <wp:positionV relativeFrom="paragraph">
                      <wp:posOffset>409424</wp:posOffset>
                    </wp:positionV>
                    <wp:extent cx="111600" cy="104760"/>
                    <wp:effectExtent l="38100" t="38100" r="3175" b="48260"/>
                    <wp:wrapNone/>
                    <wp:docPr id="154" name="墨迹 154"/>
                    <wp:cNvGraphicFramePr/>
                    <a:graphic xmlns:a="http://schemas.openxmlformats.org/drawingml/2006/main">
                      <a:graphicData uri="http://schemas.microsoft.com/office/word/2010/wordprocessingInk">
                        <w14:contentPart bwMode="auto" r:id="rId341">
                          <w14:nvContentPartPr>
                            <w14:cNvContentPartPr/>
                          </w14:nvContentPartPr>
                          <w14:xfrm>
                            <a:off x="0" y="0"/>
                            <a:ext cx="111600" cy="104760"/>
                          </w14:xfrm>
                        </w14:contentPart>
                      </a:graphicData>
                    </a:graphic>
                  </wp:anchor>
                </w:drawing>
              </mc:Choice>
              <mc:Fallback>
                <w:pict>
                  <v:shape w14:anchorId="4EF03C7E" id="墨迹 154" o:spid="_x0000_s1026" type="#_x0000_t75" style="position:absolute;left:0;text-align:left;margin-left:313.3pt;margin-top:31.6pt;width:10.15pt;height:9.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">
                    <v:imagedata r:id="rId3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3888" behindDoc="0" locked="0" layoutInCell="1" allowOverlap="1">
                    <wp:simplePos x="0" y="0"/>
                    <wp:positionH relativeFrom="column">
                      <wp:posOffset>3932444</wp:posOffset>
                    </wp:positionH>
                    <wp:positionV relativeFrom="paragraph">
                      <wp:posOffset>418064</wp:posOffset>
                    </wp:positionV>
                    <wp:extent cx="76320" cy="172080"/>
                    <wp:effectExtent l="38100" t="57150" r="38100" b="38100"/>
                    <wp:wrapNone/>
                    <wp:docPr id="153" name="墨迹 153"/>
                    <wp:cNvGraphicFramePr/>
                    <a:graphic xmlns:a="http://schemas.openxmlformats.org/drawingml/2006/main">
                      <a:graphicData uri="http://schemas.microsoft.com/office/word/2010/wordprocessingInk">
                        <w14:contentPart bwMode="auto" r:id="rId343">
                          <w14:nvContentPartPr>
                            <w14:cNvContentPartPr/>
                          </w14:nvContentPartPr>
                          <w14:xfrm>
                            <a:off x="0" y="0"/>
                            <a:ext cx="76320" cy="172080"/>
                          </w14:xfrm>
                        </w14:contentPart>
                      </a:graphicData>
                    </a:graphic>
                  </wp:anchor>
                </w:drawing>
              </mc:Choice>
              <mc:Fallback>
                <w:pict>
                  <v:shape w14:anchorId="587AFC8A" id="墨迹 153" o:spid="_x0000_s1026" type="#_x0000_t75" style="position:absolute;left:0;text-align:left;margin-left:309pt;margin-top:32.25pt;width:7.3pt;height:1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">
                    <v:imagedata r:id="rId3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2864" behindDoc="0" locked="0" layoutInCell="1" allowOverlap="1">
                    <wp:simplePos x="0" y="0"/>
                    <wp:positionH relativeFrom="column">
                      <wp:posOffset>3789524</wp:posOffset>
                    </wp:positionH>
                    <wp:positionV relativeFrom="paragraph">
                      <wp:posOffset>581144</wp:posOffset>
                    </wp:positionV>
                    <wp:extent cx="64800" cy="15480"/>
                    <wp:effectExtent l="38100" t="57150" r="49530" b="41910"/>
                    <wp:wrapNone/>
                    <wp:docPr id="152" name="墨迹 152"/>
                    <wp:cNvGraphicFramePr/>
                    <a:graphic xmlns:a="http://schemas.openxmlformats.org/drawingml/2006/main">
                      <a:graphicData uri="http://schemas.microsoft.com/office/word/2010/wordprocessingInk">
                        <w14:contentPart bwMode="auto" r:id="rId345">
                          <w14:nvContentPartPr>
                            <w14:cNvContentPartPr/>
                          </w14:nvContentPartPr>
                          <w14:xfrm>
                            <a:off x="0" y="0"/>
                            <a:ext cx="64800" cy="15480"/>
                          </w14:xfrm>
                        </w14:contentPart>
                      </a:graphicData>
                    </a:graphic>
                  </wp:anchor>
                </w:drawing>
              </mc:Choice>
              <mc:Fallback>
                <w:pict>
                  <v:shape w14:anchorId="6AE81991" id="墨迹 152" o:spid="_x0000_s1026" type="#_x0000_t75" style="position:absolute;left:0;text-align:left;margin-left:297.75pt;margin-top:45.1pt;width:6.4pt;height: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">
                    <v:imagedata r:id="rId3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1840" behindDoc="0" locked="0" layoutInCell="1" allowOverlap="1">
                    <wp:simplePos x="0" y="0"/>
                    <wp:positionH relativeFrom="column">
                      <wp:posOffset>3768284</wp:posOffset>
                    </wp:positionH>
                    <wp:positionV relativeFrom="paragraph">
                      <wp:posOffset>439664</wp:posOffset>
                    </wp:positionV>
                    <wp:extent cx="137520" cy="184680"/>
                    <wp:effectExtent l="38100" t="38100" r="34290" b="44450"/>
                    <wp:wrapNone/>
                    <wp:docPr id="151" name="墨迹 151"/>
                    <wp:cNvGraphicFramePr/>
                    <a:graphic xmlns:a="http://schemas.openxmlformats.org/drawingml/2006/main">
                      <a:graphicData uri="http://schemas.microsoft.com/office/word/2010/wordprocessingInk">
                        <w14:contentPart bwMode="auto" r:id="rId347">
                          <w14:nvContentPartPr>
                            <w14:cNvContentPartPr/>
                          </w14:nvContentPartPr>
                          <w14:xfrm>
                            <a:off x="0" y="0"/>
                            <a:ext cx="137520" cy="184680"/>
                          </w14:xfrm>
                        </w14:contentPart>
                      </a:graphicData>
                    </a:graphic>
                  </wp:anchor>
                </w:drawing>
              </mc:Choice>
              <mc:Fallback>
                <w:pict>
                  <v:shape w14:anchorId="5EB444A6" id="墨迹 151" o:spid="_x0000_s1026" type="#_x0000_t75" style="position:absolute;left:0;text-align:left;margin-left:296.05pt;margin-top:33.95pt;width:12.2pt;height:15.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">
                    <v:imagedata r:id="rId3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10816" behindDoc="0" locked="0" layoutInCell="1" allowOverlap="1">
                    <wp:simplePos x="0" y="0"/>
                    <wp:positionH relativeFrom="column">
                      <wp:posOffset>3673604</wp:posOffset>
                    </wp:positionH>
                    <wp:positionV relativeFrom="paragraph">
                      <wp:posOffset>452264</wp:posOffset>
                    </wp:positionV>
                    <wp:extent cx="107640" cy="193680"/>
                    <wp:effectExtent l="38100" t="57150" r="45085" b="53975"/>
                    <wp:wrapNone/>
                    <wp:docPr id="150" name="墨迹 150"/>
                    <wp:cNvGraphicFramePr/>
                    <a:graphic xmlns:a="http://schemas.openxmlformats.org/drawingml/2006/main">
                      <a:graphicData uri="http://schemas.microsoft.com/office/word/2010/wordprocessingInk">
                        <w14:contentPart bwMode="auto" r:id="rId349">
                          <w14:nvContentPartPr>
                            <w14:cNvContentPartPr/>
                          </w14:nvContentPartPr>
                          <w14:xfrm>
                            <a:off x="0" y="0"/>
                            <a:ext cx="107640" cy="193680"/>
                          </w14:xfrm>
                        </w14:contentPart>
                      </a:graphicData>
                    </a:graphic>
                  </wp:anchor>
                </w:drawing>
              </mc:Choice>
              <mc:Fallback>
                <w:pict>
                  <v:shape w14:anchorId="49BB2C52" id="墨迹 150" o:spid="_x0000_s1026" type="#_x0000_t75" style="position:absolute;left:0;text-align:left;margin-left:288.6pt;margin-top:34.95pt;width:9.85pt;height:16.5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">
                    <v:imagedata r:id="rId3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9792" behindDoc="0" locked="0" layoutInCell="1" allowOverlap="1">
                    <wp:simplePos x="0" y="0"/>
                    <wp:positionH relativeFrom="column">
                      <wp:posOffset>3690884</wp:posOffset>
                    </wp:positionH>
                    <wp:positionV relativeFrom="paragraph">
                      <wp:posOffset>464144</wp:posOffset>
                    </wp:positionV>
                    <wp:extent cx="47880" cy="186120"/>
                    <wp:effectExtent l="38100" t="38100" r="47625" b="42545"/>
                    <wp:wrapNone/>
                    <wp:docPr id="149" name="墨迹 149"/>
                    <wp:cNvGraphicFramePr/>
                    <a:graphic xmlns:a="http://schemas.openxmlformats.org/drawingml/2006/main">
                      <a:graphicData uri="http://schemas.microsoft.com/office/word/2010/wordprocessingInk">
                        <w14:contentPart bwMode="auto" r:id="rId351">
                          <w14:nvContentPartPr>
                            <w14:cNvContentPartPr/>
                          </w14:nvContentPartPr>
                          <w14:xfrm>
                            <a:off x="0" y="0"/>
                            <a:ext cx="47880" cy="186120"/>
                          </w14:xfrm>
                        </w14:contentPart>
                      </a:graphicData>
                    </a:graphic>
                  </wp:anchor>
                </w:drawing>
              </mc:Choice>
              <mc:Fallback>
                <w:pict>
                  <v:shape w14:anchorId="7065F190" id="墨迹 149" o:spid="_x0000_s1026" type="#_x0000_t75" style="position:absolute;left:0;text-align:left;margin-left:289.95pt;margin-top:35.9pt;width:5.05pt;height:15.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">
                    <v:imagedata r:id="rId3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8768" behindDoc="0" locked="0" layoutInCell="1" allowOverlap="1">
                    <wp:simplePos x="0" y="0"/>
                    <wp:positionH relativeFrom="column">
                      <wp:posOffset>3579284</wp:posOffset>
                    </wp:positionH>
                    <wp:positionV relativeFrom="paragraph">
                      <wp:posOffset>476744</wp:posOffset>
                    </wp:positionV>
                    <wp:extent cx="81360" cy="177840"/>
                    <wp:effectExtent l="38100" t="38100" r="0" b="50800"/>
                    <wp:wrapNone/>
                    <wp:docPr id="148" name="墨迹 148"/>
                    <wp:cNvGraphicFramePr/>
                    <a:graphic xmlns:a="http://schemas.openxmlformats.org/drawingml/2006/main">
                      <a:graphicData uri="http://schemas.microsoft.com/office/word/2010/wordprocessingInk">
                        <w14:contentPart bwMode="auto" r:id="rId353">
                          <w14:nvContentPartPr>
                            <w14:cNvContentPartPr/>
                          </w14:nvContentPartPr>
                          <w14:xfrm>
                            <a:off x="0" y="0"/>
                            <a:ext cx="81360" cy="177840"/>
                          </w14:xfrm>
                        </w14:contentPart>
                      </a:graphicData>
                    </a:graphic>
                  </wp:anchor>
                </w:drawing>
              </mc:Choice>
              <mc:Fallback>
                <w:pict>
                  <v:shape w14:anchorId="7204EFF7" id="墨迹 148" o:spid="_x0000_s1026" type="#_x0000_t75" style="position:absolute;left:0;text-align:left;margin-left:281.2pt;margin-top:36.9pt;width:7.7pt;height:15.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">
                    <v:imagedata r:id="rId3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7744" behindDoc="0" locked="0" layoutInCell="1" allowOverlap="1">
                    <wp:simplePos x="0" y="0"/>
                    <wp:positionH relativeFrom="column">
                      <wp:posOffset>3579284</wp:posOffset>
                    </wp:positionH>
                    <wp:positionV relativeFrom="paragraph">
                      <wp:posOffset>396464</wp:posOffset>
                    </wp:positionV>
                    <wp:extent cx="9720" cy="39240"/>
                    <wp:effectExtent l="57150" t="38100" r="47625" b="56515"/>
                    <wp:wrapNone/>
                    <wp:docPr id="147" name="墨迹 147"/>
                    <wp:cNvGraphicFramePr/>
                    <a:graphic xmlns:a="http://schemas.openxmlformats.org/drawingml/2006/main">
                      <a:graphicData uri="http://schemas.microsoft.com/office/word/2010/wordprocessingInk">
                        <w14:contentPart bwMode="auto" r:id="rId355">
                          <w14:nvContentPartPr>
                            <w14:cNvContentPartPr/>
                          </w14:nvContentPartPr>
                          <w14:xfrm>
                            <a:off x="0" y="0"/>
                            <a:ext cx="9720" cy="39240"/>
                          </w14:xfrm>
                        </w14:contentPart>
                      </a:graphicData>
                    </a:graphic>
                  </wp:anchor>
                </w:drawing>
              </mc:Choice>
              <mc:Fallback>
                <w:pict>
                  <v:shape w14:anchorId="2F464131" id="墨迹 147" o:spid="_x0000_s1026" type="#_x0000_t75" style="position:absolute;left:0;text-align:left;margin-left:281.15pt;margin-top:30.55pt;width:2.1pt;height:4.4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">
                    <v:imagedata r:id="rId35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6720" behindDoc="0" locked="0" layoutInCell="1" allowOverlap="1">
                    <wp:simplePos x="0" y="0"/>
                    <wp:positionH relativeFrom="column">
                      <wp:posOffset>3510164</wp:posOffset>
                    </wp:positionH>
                    <wp:positionV relativeFrom="paragraph">
                      <wp:posOffset>426704</wp:posOffset>
                    </wp:positionV>
                    <wp:extent cx="47880" cy="296640"/>
                    <wp:effectExtent l="57150" t="38100" r="47625" b="46355"/>
                    <wp:wrapNone/>
                    <wp:docPr id="146" name="墨迹 146"/>
                    <wp:cNvGraphicFramePr/>
                    <a:graphic xmlns:a="http://schemas.openxmlformats.org/drawingml/2006/main">
                      <a:graphicData uri="http://schemas.microsoft.com/office/word/2010/wordprocessingInk">
                        <w14:contentPart bwMode="auto" r:id="rId357">
                          <w14:nvContentPartPr>
                            <w14:cNvContentPartPr/>
                          </w14:nvContentPartPr>
                          <w14:xfrm>
                            <a:off x="0" y="0"/>
                            <a:ext cx="47880" cy="296640"/>
                          </w14:xfrm>
                        </w14:contentPart>
                      </a:graphicData>
                    </a:graphic>
                  </wp:anchor>
                </w:drawing>
              </mc:Choice>
              <mc:Fallback>
                <w:pict>
                  <v:shape w14:anchorId="27D3ACB6" id="墨迹 146" o:spid="_x0000_s1026" type="#_x0000_t75" style="position:absolute;left:0;text-align:left;margin-left:275.75pt;margin-top:32.95pt;width:5.05pt;height:24.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">
                    <v:imagedata r:id="rId3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5696" behindDoc="0" locked="0" layoutInCell="1" allowOverlap="1">
                    <wp:simplePos x="0" y="0"/>
                    <wp:positionH relativeFrom="column">
                      <wp:posOffset>3484964</wp:posOffset>
                    </wp:positionH>
                    <wp:positionV relativeFrom="paragraph">
                      <wp:posOffset>508064</wp:posOffset>
                    </wp:positionV>
                    <wp:extent cx="38880" cy="82080"/>
                    <wp:effectExtent l="38100" t="57150" r="56515" b="51435"/>
                    <wp:wrapNone/>
                    <wp:docPr id="145" name="墨迹 145"/>
                    <wp:cNvGraphicFramePr/>
                    <a:graphic xmlns:a="http://schemas.openxmlformats.org/drawingml/2006/main">
                      <a:graphicData uri="http://schemas.microsoft.com/office/word/2010/wordprocessingInk">
                        <w14:contentPart bwMode="auto" r:id="rId359">
                          <w14:nvContentPartPr>
                            <w14:cNvContentPartPr/>
                          </w14:nvContentPartPr>
                          <w14:xfrm>
                            <a:off x="0" y="0"/>
                            <a:ext cx="38880" cy="82080"/>
                          </w14:xfrm>
                        </w14:contentPart>
                      </a:graphicData>
                    </a:graphic>
                  </wp:anchor>
                </w:drawing>
              </mc:Choice>
              <mc:Fallback>
                <w:pict>
                  <v:shape w14:anchorId="4A707B6C" id="墨迹 145" o:spid="_x0000_s1026" type="#_x0000_t75" style="position:absolute;left:0;text-align:left;margin-left:273.75pt;margin-top:39.35pt;width:4.35pt;height:7.7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">
                    <v:imagedata r:id="rId3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4672" behindDoc="0" locked="0" layoutInCell="1" allowOverlap="1">
                    <wp:simplePos x="0" y="0"/>
                    <wp:positionH relativeFrom="column">
                      <wp:posOffset>3272204</wp:posOffset>
                    </wp:positionH>
                    <wp:positionV relativeFrom="paragraph">
                      <wp:posOffset>478184</wp:posOffset>
                    </wp:positionV>
                    <wp:extent cx="123480" cy="210600"/>
                    <wp:effectExtent l="57150" t="38100" r="29210" b="56515"/>
                    <wp:wrapNone/>
                    <wp:docPr id="144" name="墨迹 144"/>
                    <wp:cNvGraphicFramePr/>
                    <a:graphic xmlns:a="http://schemas.openxmlformats.org/drawingml/2006/main">
                      <a:graphicData uri="http://schemas.microsoft.com/office/word/2010/wordprocessingInk">
                        <w14:contentPart bwMode="auto" r:id="rId361">
                          <w14:nvContentPartPr>
                            <w14:cNvContentPartPr/>
                          </w14:nvContentPartPr>
                          <w14:xfrm>
                            <a:off x="0" y="0"/>
                            <a:ext cx="123480" cy="210600"/>
                          </w14:xfrm>
                        </w14:contentPart>
                      </a:graphicData>
                    </a:graphic>
                  </wp:anchor>
                </w:drawing>
              </mc:Choice>
              <mc:Fallback>
                <w:pict>
                  <v:shape w14:anchorId="644A0073" id="墨迹 144" o:spid="_x0000_s1026" type="#_x0000_t75" style="position:absolute;left:0;text-align:left;margin-left:257pt;margin-top:37pt;width:11.05pt;height:17.9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">
                    <v:imagedata r:id="rId3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3648" behindDoc="0" locked="0" layoutInCell="1" allowOverlap="1">
                    <wp:simplePos x="0" y="0"/>
                    <wp:positionH relativeFrom="column">
                      <wp:posOffset>3162764</wp:posOffset>
                    </wp:positionH>
                    <wp:positionV relativeFrom="paragraph">
                      <wp:posOffset>405104</wp:posOffset>
                    </wp:positionV>
                    <wp:extent cx="202320" cy="279360"/>
                    <wp:effectExtent l="57150" t="57150" r="45720" b="45085"/>
                    <wp:wrapNone/>
                    <wp:docPr id="143" name="墨迹 143"/>
                    <wp:cNvGraphicFramePr/>
                    <a:graphic xmlns:a="http://schemas.openxmlformats.org/drawingml/2006/main">
                      <a:graphicData uri="http://schemas.microsoft.com/office/word/2010/wordprocessingInk">
                        <w14:contentPart bwMode="auto" r:id="rId363">
                          <w14:nvContentPartPr>
                            <w14:cNvContentPartPr/>
                          </w14:nvContentPartPr>
                          <w14:xfrm>
                            <a:off x="0" y="0"/>
                            <a:ext cx="202320" cy="279360"/>
                          </w14:xfrm>
                        </w14:contentPart>
                      </a:graphicData>
                    </a:graphic>
                  </wp:anchor>
                </w:drawing>
              </mc:Choice>
              <mc:Fallback>
                <w:pict>
                  <v:shape w14:anchorId="41AC36C9" id="墨迹 143" o:spid="_x0000_s1026" type="#_x0000_t75" style="position:absolute;left:0;text-align:left;margin-left:248.4pt;margin-top:31.25pt;width:17.3pt;height:23.3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">
                    <v:imagedata r:id="rId3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2624" behindDoc="0" locked="0" layoutInCell="1" allowOverlap="1">
                    <wp:simplePos x="0" y="0"/>
                    <wp:positionH relativeFrom="column">
                      <wp:posOffset>2871884</wp:posOffset>
                    </wp:positionH>
                    <wp:positionV relativeFrom="paragraph">
                      <wp:posOffset>510944</wp:posOffset>
                    </wp:positionV>
                    <wp:extent cx="209880" cy="27720"/>
                    <wp:effectExtent l="38100" t="38100" r="57150" b="48895"/>
                    <wp:wrapNone/>
                    <wp:docPr id="142" name="墨迹 142"/>
                    <wp:cNvGraphicFramePr/>
                    <a:graphic xmlns:a="http://schemas.openxmlformats.org/drawingml/2006/main">
                      <a:graphicData uri="http://schemas.microsoft.com/office/word/2010/wordprocessingInk">
                        <w14:contentPart bwMode="auto" r:id="rId365">
                          <w14:nvContentPartPr>
                            <w14:cNvContentPartPr/>
                          </w14:nvContentPartPr>
                          <w14:xfrm>
                            <a:off x="0" y="0"/>
                            <a:ext cx="209880" cy="27720"/>
                          </w14:xfrm>
                        </w14:contentPart>
                      </a:graphicData>
                    </a:graphic>
                  </wp:anchor>
                </w:drawing>
              </mc:Choice>
              <mc:Fallback>
                <w:pict>
                  <v:shape w14:anchorId="3CD0137E" id="墨迹 142" o:spid="_x0000_s1026" type="#_x0000_t75" style="position:absolute;left:0;text-align:left;margin-left:225.5pt;margin-top:39.6pt;width:17.9pt;height:3.5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">
                    <v:imagedata r:id="rId3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1600" behindDoc="0" locked="0" layoutInCell="1" allowOverlap="1">
                    <wp:simplePos x="0" y="0"/>
                    <wp:positionH relativeFrom="column">
                      <wp:posOffset>5704364</wp:posOffset>
                    </wp:positionH>
                    <wp:positionV relativeFrom="paragraph">
                      <wp:posOffset>242024</wp:posOffset>
                    </wp:positionV>
                    <wp:extent cx="202320" cy="121680"/>
                    <wp:effectExtent l="57150" t="57150" r="7620" b="50165"/>
                    <wp:wrapNone/>
                    <wp:docPr id="141" name="墨迹 141"/>
                    <wp:cNvGraphicFramePr/>
                    <a:graphic xmlns:a="http://schemas.openxmlformats.org/drawingml/2006/main">
                      <a:graphicData uri="http://schemas.microsoft.com/office/word/2010/wordprocessingInk">
                        <w14:contentPart bwMode="auto" r:id="rId367">
                          <w14:nvContentPartPr>
                            <w14:cNvContentPartPr/>
                          </w14:nvContentPartPr>
                          <w14:xfrm>
                            <a:off x="0" y="0"/>
                            <a:ext cx="202320" cy="121680"/>
                          </w14:xfrm>
                        </w14:contentPart>
                      </a:graphicData>
                    </a:graphic>
                  </wp:anchor>
                </w:drawing>
              </mc:Choice>
              <mc:Fallback>
                <w:pict>
                  <v:shape w14:anchorId="7873F23A" id="墨迹 141" o:spid="_x0000_s1026" type="#_x0000_t75" style="position:absolute;left:0;text-align:left;margin-left:448.5pt;margin-top:18.4pt;width:17.3pt;height:10.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">
                    <v:imagedata r:id="rId36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00576" behindDoc="0" locked="0" layoutInCell="1" allowOverlap="1">
                    <wp:simplePos x="0" y="0"/>
                    <wp:positionH relativeFrom="column">
                      <wp:posOffset>5768804</wp:posOffset>
                    </wp:positionH>
                    <wp:positionV relativeFrom="paragraph">
                      <wp:posOffset>224744</wp:posOffset>
                    </wp:positionV>
                    <wp:extent cx="21600" cy="34920"/>
                    <wp:effectExtent l="38100" t="38100" r="54610" b="41910"/>
                    <wp:wrapNone/>
                    <wp:docPr id="140" name="墨迹 140"/>
                    <wp:cNvGraphicFramePr/>
                    <a:graphic xmlns:a="http://schemas.openxmlformats.org/drawingml/2006/main">
                      <a:graphicData uri="http://schemas.microsoft.com/office/word/2010/wordprocessingInk">
                        <w14:contentPart bwMode="auto" r:id="rId369">
                          <w14:nvContentPartPr>
                            <w14:cNvContentPartPr/>
                          </w14:nvContentPartPr>
                          <w14:xfrm>
                            <a:off x="0" y="0"/>
                            <a:ext cx="21600" cy="34920"/>
                          </w14:xfrm>
                        </w14:contentPart>
                      </a:graphicData>
                    </a:graphic>
                  </wp:anchor>
                </w:drawing>
              </mc:Choice>
              <mc:Fallback>
                <w:pict>
                  <v:shape w14:anchorId="77987825" id="墨迹 140" o:spid="_x0000_s1026" type="#_x0000_t75" style="position:absolute;left:0;text-align:left;margin-left:453.6pt;margin-top:17.05pt;width:3pt;height:4.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">
                    <v:imagedata r:id="rId3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9552" behindDoc="0" locked="0" layoutInCell="1" allowOverlap="1">
                    <wp:simplePos x="0" y="0"/>
                    <wp:positionH relativeFrom="column">
                      <wp:posOffset>5742884</wp:posOffset>
                    </wp:positionH>
                    <wp:positionV relativeFrom="paragraph">
                      <wp:posOffset>164624</wp:posOffset>
                    </wp:positionV>
                    <wp:extent cx="51480" cy="134280"/>
                    <wp:effectExtent l="57150" t="38100" r="43815" b="56515"/>
                    <wp:wrapNone/>
                    <wp:docPr id="139" name="墨迹 139"/>
                    <wp:cNvGraphicFramePr/>
                    <a:graphic xmlns:a="http://schemas.openxmlformats.org/drawingml/2006/main">
                      <a:graphicData uri="http://schemas.microsoft.com/office/word/2010/wordprocessingInk">
                        <w14:contentPart bwMode="auto" r:id="rId371">
                          <w14:nvContentPartPr>
                            <w14:cNvContentPartPr/>
                          </w14:nvContentPartPr>
                          <w14:xfrm>
                            <a:off x="0" y="0"/>
                            <a:ext cx="51480" cy="134280"/>
                          </w14:xfrm>
                        </w14:contentPart>
                      </a:graphicData>
                    </a:graphic>
                  </wp:anchor>
                </w:drawing>
              </mc:Choice>
              <mc:Fallback>
                <w:pict>
                  <v:shape w14:anchorId="05D96883" id="墨迹 139" o:spid="_x0000_s1026" type="#_x0000_t75" style="position:absolute;left:0;text-align:left;margin-left:451.55pt;margin-top:12.3pt;width:5.35pt;height:11.9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">
                    <v:imagedata r:id="rId3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8528" behindDoc="0" locked="0" layoutInCell="1" allowOverlap="1">
                    <wp:simplePos x="0" y="0"/>
                    <wp:positionH relativeFrom="column">
                      <wp:posOffset>5734244</wp:posOffset>
                    </wp:positionH>
                    <wp:positionV relativeFrom="paragraph">
                      <wp:posOffset>44744</wp:posOffset>
                    </wp:positionV>
                    <wp:extent cx="62280" cy="133200"/>
                    <wp:effectExtent l="38100" t="57150" r="52070" b="38735"/>
                    <wp:wrapNone/>
                    <wp:docPr id="138" name="墨迹 138"/>
                    <wp:cNvGraphicFramePr/>
                    <a:graphic xmlns:a="http://schemas.openxmlformats.org/drawingml/2006/main">
                      <a:graphicData uri="http://schemas.microsoft.com/office/word/2010/wordprocessingInk">
                        <w14:contentPart bwMode="auto" r:id="rId373">
                          <w14:nvContentPartPr>
                            <w14:cNvContentPartPr/>
                          </w14:nvContentPartPr>
                          <w14:xfrm>
                            <a:off x="0" y="0"/>
                            <a:ext cx="62280" cy="133200"/>
                          </w14:xfrm>
                        </w14:contentPart>
                      </a:graphicData>
                    </a:graphic>
                  </wp:anchor>
                </w:drawing>
              </mc:Choice>
              <mc:Fallback>
                <w:pict>
                  <v:shape w14:anchorId="44E7351E" id="墨迹 138" o:spid="_x0000_s1026" type="#_x0000_t75" style="position:absolute;left:0;text-align:left;margin-left:450.85pt;margin-top:2.85pt;width:6.2pt;height:11.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">
                    <v:imagedata r:id="rId3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7504" behindDoc="0" locked="0" layoutInCell="1" allowOverlap="1">
                    <wp:simplePos x="0" y="0"/>
                    <wp:positionH relativeFrom="column">
                      <wp:posOffset>5626964</wp:posOffset>
                    </wp:positionH>
                    <wp:positionV relativeFrom="paragraph">
                      <wp:posOffset>126104</wp:posOffset>
                    </wp:positionV>
                    <wp:extent cx="107640" cy="137880"/>
                    <wp:effectExtent l="38100" t="38100" r="45085" b="52705"/>
                    <wp:wrapNone/>
                    <wp:docPr id="137" name="墨迹 137"/>
                    <wp:cNvGraphicFramePr/>
                    <a:graphic xmlns:a="http://schemas.openxmlformats.org/drawingml/2006/main">
                      <a:graphicData uri="http://schemas.microsoft.com/office/word/2010/wordprocessingInk">
                        <w14:contentPart bwMode="auto" r:id="rId375">
                          <w14:nvContentPartPr>
                            <w14:cNvContentPartPr/>
                          </w14:nvContentPartPr>
                          <w14:xfrm>
                            <a:off x="0" y="0"/>
                            <a:ext cx="107640" cy="137880"/>
                          </w14:xfrm>
                        </w14:contentPart>
                      </a:graphicData>
                    </a:graphic>
                  </wp:anchor>
                </w:drawing>
              </mc:Choice>
              <mc:Fallback>
                <w:pict>
                  <v:shape w14:anchorId="76DA9220" id="墨迹 137" o:spid="_x0000_s1026" type="#_x0000_t75" style="position:absolute;left:0;text-align:left;margin-left:442.4pt;margin-top:9.3pt;width:9.85pt;height:12.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">
                    <v:imagedata r:id="rId3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6480" behindDoc="0" locked="0" layoutInCell="1" allowOverlap="1">
                    <wp:simplePos x="0" y="0"/>
                    <wp:positionH relativeFrom="column">
                      <wp:posOffset>5687084</wp:posOffset>
                    </wp:positionH>
                    <wp:positionV relativeFrom="paragraph">
                      <wp:posOffset>43304</wp:posOffset>
                    </wp:positionV>
                    <wp:extent cx="30960" cy="199080"/>
                    <wp:effectExtent l="38100" t="57150" r="45720" b="48895"/>
                    <wp:wrapNone/>
                    <wp:docPr id="136" name="墨迹 136"/>
                    <wp:cNvGraphicFramePr/>
                    <a:graphic xmlns:a="http://schemas.openxmlformats.org/drawingml/2006/main">
                      <a:graphicData uri="http://schemas.microsoft.com/office/word/2010/wordprocessingInk">
                        <w14:contentPart bwMode="auto" r:id="rId377">
                          <w14:nvContentPartPr>
                            <w14:cNvContentPartPr/>
                          </w14:nvContentPartPr>
                          <w14:xfrm>
                            <a:off x="0" y="0"/>
                            <a:ext cx="30960" cy="199080"/>
                          </w14:xfrm>
                        </w14:contentPart>
                      </a:graphicData>
                    </a:graphic>
                  </wp:anchor>
                </w:drawing>
              </mc:Choice>
              <mc:Fallback>
                <w:pict>
                  <v:shape w14:anchorId="67A385CA" id="墨迹 136" o:spid="_x0000_s1026" type="#_x0000_t75" style="position:absolute;left:0;text-align:left;margin-left:447.15pt;margin-top:2.75pt;width:3.8pt;height:17.0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">
                    <v:imagedata r:id="rId37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5456" behindDoc="0" locked="0" layoutInCell="1" allowOverlap="1">
                    <wp:simplePos x="0" y="0"/>
                    <wp:positionH relativeFrom="column">
                      <wp:posOffset>5691404</wp:posOffset>
                    </wp:positionH>
                    <wp:positionV relativeFrom="paragraph">
                      <wp:posOffset>100544</wp:posOffset>
                    </wp:positionV>
                    <wp:extent cx="51840" cy="64440"/>
                    <wp:effectExtent l="38100" t="38100" r="43815" b="50165"/>
                    <wp:wrapNone/>
                    <wp:docPr id="135" name="墨迹 135"/>
                    <wp:cNvGraphicFramePr/>
                    <a:graphic xmlns:a="http://schemas.openxmlformats.org/drawingml/2006/main">
                      <a:graphicData uri="http://schemas.microsoft.com/office/word/2010/wordprocessingInk">
                        <w14:contentPart bwMode="auto" r:id="rId379">
                          <w14:nvContentPartPr>
                            <w14:cNvContentPartPr/>
                          </w14:nvContentPartPr>
                          <w14:xfrm>
                            <a:off x="0" y="0"/>
                            <a:ext cx="51840" cy="64440"/>
                          </w14:xfrm>
                        </w14:contentPart>
                      </a:graphicData>
                    </a:graphic>
                  </wp:anchor>
                </w:drawing>
              </mc:Choice>
              <mc:Fallback>
                <w:pict>
                  <v:shape w14:anchorId="6F524C69" id="墨迹 135" o:spid="_x0000_s1026" type="#_x0000_t75" style="position:absolute;left:0;text-align:left;margin-left:447.5pt;margin-top:7.25pt;width:5.45pt;height:6.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">
                    <v:imagedata r:id="rId3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4432" behindDoc="0" locked="0" layoutInCell="1" allowOverlap="1">
                    <wp:simplePos x="0" y="0"/>
                    <wp:positionH relativeFrom="column">
                      <wp:posOffset>5687084</wp:posOffset>
                    </wp:positionH>
                    <wp:positionV relativeFrom="paragraph">
                      <wp:posOffset>70304</wp:posOffset>
                    </wp:positionV>
                    <wp:extent cx="34560" cy="21960"/>
                    <wp:effectExtent l="38100" t="38100" r="41910" b="54610"/>
                    <wp:wrapNone/>
                    <wp:docPr id="134" name="墨迹 134"/>
                    <wp:cNvGraphicFramePr/>
                    <a:graphic xmlns:a="http://schemas.openxmlformats.org/drawingml/2006/main">
                      <a:graphicData uri="http://schemas.microsoft.com/office/word/2010/wordprocessingInk">
                        <w14:contentPart bwMode="auto" r:id="rId381">
                          <w14:nvContentPartPr>
                            <w14:cNvContentPartPr/>
                          </w14:nvContentPartPr>
                          <w14:xfrm>
                            <a:off x="0" y="0"/>
                            <a:ext cx="34560" cy="21960"/>
                          </w14:xfrm>
                        </w14:contentPart>
                      </a:graphicData>
                    </a:graphic>
                  </wp:anchor>
                </w:drawing>
              </mc:Choice>
              <mc:Fallback>
                <w:pict>
                  <v:shape w14:anchorId="77E4FDE8" id="墨迹 134" o:spid="_x0000_s1026" type="#_x0000_t75" style="position:absolute;left:0;text-align:left;margin-left:447.15pt;margin-top:4.9pt;width:4.05pt;height:3.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">
                    <v:imagedata r:id="rId3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3408" behindDoc="0" locked="0" layoutInCell="1" allowOverlap="1">
                    <wp:simplePos x="0" y="0"/>
                    <wp:positionH relativeFrom="column">
                      <wp:posOffset>5570444</wp:posOffset>
                    </wp:positionH>
                    <wp:positionV relativeFrom="paragraph">
                      <wp:posOffset>284864</wp:posOffset>
                    </wp:positionV>
                    <wp:extent cx="87120" cy="51120"/>
                    <wp:effectExtent l="57150" t="57150" r="46355" b="44450"/>
                    <wp:wrapNone/>
                    <wp:docPr id="133" name="墨迹 133"/>
                    <wp:cNvGraphicFramePr/>
                    <a:graphic xmlns:a="http://schemas.openxmlformats.org/drawingml/2006/main">
                      <a:graphicData uri="http://schemas.microsoft.com/office/word/2010/wordprocessingInk">
                        <w14:contentPart bwMode="auto" r:id="rId383">
                          <w14:nvContentPartPr>
                            <w14:cNvContentPartPr/>
                          </w14:nvContentPartPr>
                          <w14:xfrm>
                            <a:off x="0" y="0"/>
                            <a:ext cx="87120" cy="51120"/>
                          </w14:xfrm>
                        </w14:contentPart>
                      </a:graphicData>
                    </a:graphic>
                  </wp:anchor>
                </w:drawing>
              </mc:Choice>
              <mc:Fallback>
                <w:pict>
                  <v:shape w14:anchorId="62C477E2" id="墨迹 133" o:spid="_x0000_s1026" type="#_x0000_t75" style="position:absolute;left:0;text-align:left;margin-left:437.95pt;margin-top:21.8pt;width:8.15pt;height:5.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">
                    <v:imagedata r:id="rId38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2384" behindDoc="0" locked="0" layoutInCell="1" allowOverlap="1">
                    <wp:simplePos x="0" y="0"/>
                    <wp:positionH relativeFrom="column">
                      <wp:posOffset>5531924</wp:posOffset>
                    </wp:positionH>
                    <wp:positionV relativeFrom="paragraph">
                      <wp:posOffset>237704</wp:posOffset>
                    </wp:positionV>
                    <wp:extent cx="65520" cy="95040"/>
                    <wp:effectExtent l="38100" t="57150" r="48895" b="38735"/>
                    <wp:wrapNone/>
                    <wp:docPr id="132" name="墨迹 132"/>
                    <wp:cNvGraphicFramePr/>
                    <a:graphic xmlns:a="http://schemas.openxmlformats.org/drawingml/2006/main">
                      <a:graphicData uri="http://schemas.microsoft.com/office/word/2010/wordprocessingInk">
                        <w14:contentPart bwMode="auto" r:id="rId385">
                          <w14:nvContentPartPr>
                            <w14:cNvContentPartPr/>
                          </w14:nvContentPartPr>
                          <w14:xfrm>
                            <a:off x="0" y="0"/>
                            <a:ext cx="65520" cy="95040"/>
                          </w14:xfrm>
                        </w14:contentPart>
                      </a:graphicData>
                    </a:graphic>
                  </wp:anchor>
                </w:drawing>
              </mc:Choice>
              <mc:Fallback>
                <w:pict>
                  <v:shape w14:anchorId="15D066C0" id="墨迹 132" o:spid="_x0000_s1026" type="#_x0000_t75" style="position:absolute;left:0;text-align:left;margin-left:434.95pt;margin-top:18.05pt;width:6.45pt;height:8.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">
                    <v:imagedata r:id="rId38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1360" behindDoc="0" locked="0" layoutInCell="1" allowOverlap="1">
                    <wp:simplePos x="0" y="0"/>
                    <wp:positionH relativeFrom="column">
                      <wp:posOffset>5532644</wp:posOffset>
                    </wp:positionH>
                    <wp:positionV relativeFrom="paragraph">
                      <wp:posOffset>204224</wp:posOffset>
                    </wp:positionV>
                    <wp:extent cx="43200" cy="36360"/>
                    <wp:effectExtent l="57150" t="38100" r="52070" b="40005"/>
                    <wp:wrapNone/>
                    <wp:docPr id="131" name="墨迹 131"/>
                    <wp:cNvGraphicFramePr/>
                    <a:graphic xmlns:a="http://schemas.openxmlformats.org/drawingml/2006/main">
                      <a:graphicData uri="http://schemas.microsoft.com/office/word/2010/wordprocessingInk">
                        <w14:contentPart bwMode="auto" r:id="rId387">
                          <w14:nvContentPartPr>
                            <w14:cNvContentPartPr/>
                          </w14:nvContentPartPr>
                          <w14:xfrm>
                            <a:off x="0" y="0"/>
                            <a:ext cx="43200" cy="36360"/>
                          </w14:xfrm>
                        </w14:contentPart>
                      </a:graphicData>
                    </a:graphic>
                  </wp:anchor>
                </w:drawing>
              </mc:Choice>
              <mc:Fallback>
                <w:pict>
                  <v:shape w14:anchorId="040EAA71" id="墨迹 131" o:spid="_x0000_s1026" type="#_x0000_t75" style="position:absolute;left:0;text-align:left;margin-left:435pt;margin-top:15.45pt;width:4.7pt;height:4.1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">
                    <v:imagedata r:id="rId38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90336" behindDoc="0" locked="0" layoutInCell="1" allowOverlap="1">
                    <wp:simplePos x="0" y="0"/>
                    <wp:positionH relativeFrom="column">
                      <wp:posOffset>5506724</wp:posOffset>
                    </wp:positionH>
                    <wp:positionV relativeFrom="paragraph">
                      <wp:posOffset>123224</wp:posOffset>
                    </wp:positionV>
                    <wp:extent cx="113040" cy="101880"/>
                    <wp:effectExtent l="38100" t="38100" r="39370" b="50800"/>
                    <wp:wrapNone/>
                    <wp:docPr id="130" name="墨迹 130"/>
                    <wp:cNvGraphicFramePr/>
                    <a:graphic xmlns:a="http://schemas.openxmlformats.org/drawingml/2006/main">
                      <a:graphicData uri="http://schemas.microsoft.com/office/word/2010/wordprocessingInk">
                        <w14:contentPart bwMode="auto" r:id="rId389">
                          <w14:nvContentPartPr>
                            <w14:cNvContentPartPr/>
                          </w14:nvContentPartPr>
                          <w14:xfrm>
                            <a:off x="0" y="0"/>
                            <a:ext cx="113040" cy="101880"/>
                          </w14:xfrm>
                        </w14:contentPart>
                      </a:graphicData>
                    </a:graphic>
                  </wp:anchor>
                </w:drawing>
              </mc:Choice>
              <mc:Fallback>
                <w:pict>
                  <v:shape w14:anchorId="3A5301BB" id="墨迹 130" o:spid="_x0000_s1026" type="#_x0000_t75" style="position:absolute;left:0;text-align:left;margin-left:432.95pt;margin-top:9.05pt;width:10.2pt;height:9.3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">
                    <v:imagedata r:id="rId39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89312" behindDoc="0" locked="0" layoutInCell="1" allowOverlap="1">
                    <wp:simplePos x="0" y="0"/>
                    <wp:positionH relativeFrom="column">
                      <wp:posOffset>5597084</wp:posOffset>
                    </wp:positionH>
                    <wp:positionV relativeFrom="paragraph">
                      <wp:posOffset>69584</wp:posOffset>
                    </wp:positionV>
                    <wp:extent cx="8280" cy="35280"/>
                    <wp:effectExtent l="57150" t="38100" r="48895" b="41275"/>
                    <wp:wrapNone/>
                    <wp:docPr id="129" name="墨迹 129"/>
                    <wp:cNvGraphicFramePr/>
                    <a:graphic xmlns:a="http://schemas.openxmlformats.org/drawingml/2006/main">
                      <a:graphicData uri="http://schemas.microsoft.com/office/word/2010/wordprocessingInk">
                        <w14:contentPart bwMode="auto" r:id="rId391">
                          <w14:nvContentPartPr>
                            <w14:cNvContentPartPr/>
                          </w14:nvContentPartPr>
                          <w14:xfrm>
                            <a:off x="0" y="0"/>
                            <a:ext cx="8280" cy="35280"/>
                          </w14:xfrm>
                        </w14:contentPart>
                      </a:graphicData>
                    </a:graphic>
                  </wp:anchor>
                </w:drawing>
              </mc:Choice>
              <mc:Fallback>
                <w:pict>
                  <v:shape w14:anchorId="22DBF145" id="墨迹 129" o:spid="_x0000_s1026" type="#_x0000_t75" style="position:absolute;left:0;text-align:left;margin-left:440.05pt;margin-top:4.85pt;width:1.95pt;height:4.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">
                    <v:imagedata r:id="rId39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744256" behindDoc="0" locked="0" layoutInCell="1" allowOverlap="1">
                    <wp:simplePos x="0" y="0"/>
                    <wp:positionH relativeFrom="column">
                      <wp:posOffset>2720684</wp:posOffset>
                    </wp:positionH>
                    <wp:positionV relativeFrom="paragraph">
                      <wp:posOffset>-84136</wp:posOffset>
                    </wp:positionV>
                    <wp:extent cx="820440" cy="687240"/>
                    <wp:effectExtent l="38100" t="38100" r="55880" b="55880"/>
                    <wp:wrapNone/>
                    <wp:docPr id="85" name="墨迹 85"/>
                    <wp:cNvGraphicFramePr/>
                    <a:graphic xmlns:a="http://schemas.openxmlformats.org/drawingml/2006/main">
                      <a:graphicData uri="http://schemas.microsoft.com/office/word/2010/wordprocessingInk">
                        <w14:contentPart bwMode="auto" r:id="rId393">
                          <w14:nvContentPartPr>
                            <w14:cNvContentPartPr/>
                          </w14:nvContentPartPr>
                          <w14:xfrm>
                            <a:off x="0" y="0"/>
                            <a:ext cx="820440" cy="687240"/>
                          </w14:xfrm>
                        </w14:contentPart>
                      </a:graphicData>
                    </a:graphic>
                  </wp:anchor>
                </w:drawing>
              </mc:Choice>
              <mc:Fallback>
                <w:pict>
                  <v:shape w14:anchorId="4F80D53C" id="墨迹 85" o:spid="_x0000_s1026" type="#_x0000_t75" style="position:absolute;left:0;text-align:left;margin-left:213.6pt;margin-top:-7.25pt;width:65.9pt;height:55.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">
                    <v:imagedata r:id="rId394" o:title=""/>
                  </v:shape>
                </w:pict>
              </mc:Fallback>
            </mc:AlternateContent>
          </w:r>
          <w:r w:rsidR="000A2402" w:rsidRPr="00365B5B">
            <w:rPr>
              <w:rFonts w:ascii="楷体" w:eastAsia="楷体" w:hAnsi="楷体" w:cs="宋体" w:hint="eastAsia"/>
              <w:color w:val="auto"/>
              <w:sz w:val="24"/>
              <w:szCs w:val="24"/>
            </w:rPr>
            <w:t>文章</w:t>
          </w:r>
          <w:r w:rsidR="000A2402" w:rsidRPr="00365B5B">
            <w:rPr>
              <w:rFonts w:ascii="楷体" w:eastAsia="楷体" w:hAnsi="楷体" w:cs="宋体"/>
              <w:color w:val="auto"/>
              <w:sz w:val="24"/>
              <w:szCs w:val="24"/>
            </w:rPr>
            <w:t>中通过引入复杂事件处理</w:t>
          </w:r>
          <w:r w:rsidR="000A2402" w:rsidRPr="00365B5B">
            <w:rPr>
              <w:rFonts w:ascii="楷体" w:eastAsia="楷体" w:hAnsi="楷体" w:cs="宋体" w:hint="eastAsia"/>
              <w:color w:val="auto"/>
              <w:sz w:val="24"/>
              <w:szCs w:val="24"/>
            </w:rPr>
            <w:t>和</w:t>
          </w:r>
          <w:r w:rsidR="000A2402" w:rsidRPr="00365B5B">
            <w:rPr>
              <w:rFonts w:ascii="楷体" w:eastAsia="楷体" w:hAnsi="楷体" w:cs="宋体"/>
              <w:color w:val="auto"/>
              <w:sz w:val="24"/>
              <w:szCs w:val="24"/>
            </w:rPr>
            <w:t>事件驱动软件</w:t>
          </w:r>
          <w:r w:rsidR="000A2402" w:rsidRPr="00365B5B">
            <w:rPr>
              <w:rFonts w:ascii="楷体" w:eastAsia="楷体" w:hAnsi="楷体" w:cs="宋体" w:hint="eastAsia"/>
              <w:color w:val="auto"/>
              <w:sz w:val="24"/>
              <w:szCs w:val="24"/>
            </w:rPr>
            <w:t>框架</w:t>
          </w:r>
          <w:r w:rsidR="000A2402" w:rsidRPr="00365B5B">
            <w:rPr>
              <w:rFonts w:ascii="楷体" w:eastAsia="楷体" w:hAnsi="楷体" w:cs="宋体"/>
              <w:color w:val="auto"/>
              <w:sz w:val="24"/>
              <w:szCs w:val="24"/>
            </w:rPr>
            <w:t>，通过</w:t>
          </w:r>
          <w:r w:rsidR="000A2402" w:rsidRPr="00365B5B">
            <w:rPr>
              <w:rFonts w:ascii="楷体" w:eastAsia="楷体" w:hAnsi="楷体" w:cs="宋体" w:hint="eastAsia"/>
              <w:color w:val="auto"/>
              <w:sz w:val="24"/>
              <w:szCs w:val="24"/>
            </w:rPr>
            <w:t>面向</w:t>
          </w:r>
          <w:r w:rsidR="000A2402" w:rsidRPr="00365B5B">
            <w:rPr>
              <w:rFonts w:ascii="楷体" w:eastAsia="楷体" w:hAnsi="楷体" w:cs="宋体"/>
              <w:color w:val="auto"/>
              <w:sz w:val="24"/>
              <w:szCs w:val="24"/>
            </w:rPr>
            <w:t>事件的数据处理</w:t>
          </w:r>
          <w:r w:rsidR="000A2402" w:rsidRPr="00365B5B">
            <w:rPr>
              <w:rFonts w:ascii="楷体" w:eastAsia="楷体" w:hAnsi="楷体" w:cs="宋体" w:hint="eastAsia"/>
              <w:color w:val="auto"/>
              <w:sz w:val="24"/>
              <w:szCs w:val="24"/>
            </w:rPr>
            <w:t>方式</w:t>
          </w:r>
          <w:r w:rsidR="000A2402" w:rsidRPr="00365B5B">
            <w:rPr>
              <w:rFonts w:ascii="楷体" w:eastAsia="楷体" w:hAnsi="楷体" w:cs="宋体"/>
              <w:color w:val="auto"/>
              <w:sz w:val="24"/>
              <w:szCs w:val="24"/>
            </w:rPr>
            <w:t>改善了MES的设计方式</w:t>
          </w:r>
          <w:r w:rsidR="000A2402" w:rsidRPr="00365B5B">
            <w:rPr>
              <w:rFonts w:ascii="楷体" w:eastAsia="楷体" w:hAnsi="楷体" w:cs="宋体" w:hint="eastAsia"/>
              <w:color w:val="auto"/>
              <w:sz w:val="24"/>
              <w:szCs w:val="24"/>
            </w:rPr>
            <w:t>，</w:t>
          </w:r>
          <w:r w:rsidR="000A2402" w:rsidRPr="00365B5B">
            <w:rPr>
              <w:rFonts w:ascii="楷体" w:eastAsia="楷体" w:hAnsi="楷体" w:cs="宋体"/>
              <w:color w:val="auto"/>
              <w:sz w:val="24"/>
              <w:szCs w:val="24"/>
            </w:rPr>
            <w:t>提高了MES系统的</w:t>
          </w:r>
          <w:proofErr w:type="gramStart"/>
          <w:r w:rsidR="000A2402" w:rsidRPr="00365B5B">
            <w:rPr>
              <w:rFonts w:ascii="楷体" w:eastAsia="楷体" w:hAnsi="楷体" w:cs="宋体"/>
              <w:color w:val="auto"/>
              <w:sz w:val="24"/>
              <w:szCs w:val="24"/>
            </w:rPr>
            <w:t>的</w:t>
          </w:r>
          <w:proofErr w:type="gramEnd"/>
          <w:r w:rsidR="000A2402" w:rsidRPr="00365B5B">
            <w:rPr>
              <w:rFonts w:ascii="楷体" w:eastAsia="楷体" w:hAnsi="楷体" w:cs="宋体"/>
              <w:color w:val="auto"/>
              <w:sz w:val="24"/>
              <w:szCs w:val="24"/>
            </w:rPr>
            <w:t>自适应、自</w:t>
          </w:r>
          <w:r w:rsidR="000A2402" w:rsidRPr="00365B5B">
            <w:rPr>
              <w:rFonts w:ascii="楷体" w:eastAsia="楷体" w:hAnsi="楷体" w:cs="宋体" w:hint="eastAsia"/>
              <w:color w:val="auto"/>
              <w:sz w:val="24"/>
              <w:szCs w:val="24"/>
            </w:rPr>
            <w:t>处理</w:t>
          </w:r>
          <w:r w:rsidR="000A2402" w:rsidRPr="00365B5B">
            <w:rPr>
              <w:rFonts w:ascii="楷体" w:eastAsia="楷体" w:hAnsi="楷体" w:cs="宋体"/>
              <w:color w:val="auto"/>
              <w:sz w:val="24"/>
              <w:szCs w:val="24"/>
            </w:rPr>
            <w:t>能力</w:t>
          </w:r>
          <w:r w:rsidR="000A2402" w:rsidRPr="00365B5B">
            <w:rPr>
              <w:rFonts w:ascii="楷体" w:eastAsia="楷体" w:hAnsi="楷体" w:cs="宋体" w:hint="eastAsia"/>
              <w:color w:val="auto"/>
              <w:sz w:val="24"/>
              <w:szCs w:val="24"/>
            </w:rPr>
            <w:t>，</w:t>
          </w:r>
          <w:r w:rsidR="000A2402" w:rsidRPr="00365B5B">
            <w:rPr>
              <w:rFonts w:ascii="楷体" w:eastAsia="楷体" w:hAnsi="楷体" w:cs="宋体"/>
              <w:color w:val="auto"/>
              <w:sz w:val="24"/>
              <w:szCs w:val="24"/>
            </w:rPr>
            <w:t>实现了</w:t>
          </w:r>
          <w:bookmarkStart w:id="0" w:name="_GoBack"/>
          <w:bookmarkEnd w:id="0"/>
          <w:r w:rsidR="000A2402" w:rsidRPr="00365B5B">
            <w:rPr>
              <w:rFonts w:ascii="楷体" w:eastAsia="楷体" w:hAnsi="楷体" w:cs="宋体" w:hint="eastAsia"/>
              <w:color w:val="auto"/>
              <w:sz w:val="24"/>
              <w:szCs w:val="24"/>
            </w:rPr>
            <w:t>MES的</w:t>
          </w:r>
          <w:r w:rsidR="000A2402" w:rsidRPr="00365B5B">
            <w:rPr>
              <w:rFonts w:ascii="楷体" w:eastAsia="楷体" w:hAnsi="楷体" w:cs="宋体"/>
              <w:color w:val="auto"/>
              <w:sz w:val="24"/>
              <w:szCs w:val="24"/>
            </w:rPr>
            <w:t>“物理感知—信息融合—决策响应”。[</w:t>
          </w:r>
          <w:r w:rsidR="000A2402" w:rsidRPr="00365B5B">
            <w:rPr>
              <w:rFonts w:ascii="楷体" w:eastAsia="楷体" w:hAnsi="楷体" w:cs="宋体" w:hint="eastAsia"/>
              <w:color w:val="auto"/>
              <w:sz w:val="24"/>
              <w:szCs w:val="24"/>
            </w:rPr>
            <w:t>好像</w:t>
          </w:r>
          <w:r w:rsidR="000A2402" w:rsidRPr="00365B5B">
            <w:rPr>
              <w:rFonts w:ascii="楷体" w:eastAsia="楷体" w:hAnsi="楷体" w:cs="宋体"/>
              <w:color w:val="auto"/>
              <w:sz w:val="24"/>
              <w:szCs w:val="24"/>
            </w:rPr>
            <w:t>在</w:t>
          </w:r>
          <w:r w:rsidR="000A2402" w:rsidRPr="00365B5B">
            <w:rPr>
              <w:rFonts w:ascii="楷体" w:eastAsia="楷体" w:hAnsi="楷体" w:cs="宋体" w:hint="eastAsia"/>
              <w:color w:val="auto"/>
              <w:sz w:val="24"/>
              <w:szCs w:val="24"/>
            </w:rPr>
            <w:t>晨晖</w:t>
          </w:r>
          <w:r w:rsidR="000A2402" w:rsidRPr="00365B5B">
            <w:rPr>
              <w:rFonts w:ascii="楷体" w:eastAsia="楷体" w:hAnsi="楷体" w:cs="宋体"/>
              <w:color w:val="auto"/>
              <w:sz w:val="24"/>
              <w:szCs w:val="24"/>
            </w:rPr>
            <w:t>师兄的这一块工作并没有接入MES系统？？？</w:t>
          </w:r>
          <w:r w:rsidR="000A2402" w:rsidRPr="00365B5B">
            <w:rPr>
              <w:rFonts w:ascii="楷体" w:eastAsia="楷体" w:hAnsi="楷体" w:cs="宋体" w:hint="eastAsia"/>
              <w:color w:val="auto"/>
              <w:sz w:val="24"/>
              <w:szCs w:val="24"/>
            </w:rPr>
            <w:t>小方博士</w:t>
          </w:r>
          <w:r w:rsidR="000A2402" w:rsidRPr="00365B5B">
            <w:rPr>
              <w:rFonts w:ascii="楷体" w:eastAsia="楷体" w:hAnsi="楷体" w:cs="宋体"/>
              <w:color w:val="auto"/>
              <w:sz w:val="24"/>
              <w:szCs w:val="24"/>
            </w:rPr>
            <w:t>说</w:t>
          </w:r>
          <w:r w:rsidR="000A2402" w:rsidRPr="00365B5B">
            <w:rPr>
              <w:rFonts w:ascii="楷体" w:eastAsia="楷体" w:hAnsi="楷体" w:cs="宋体" w:hint="eastAsia"/>
              <w:color w:val="auto"/>
              <w:sz w:val="24"/>
              <w:szCs w:val="24"/>
            </w:rPr>
            <w:t>基础</w:t>
          </w:r>
          <w:r w:rsidR="000A2402" w:rsidRPr="00365B5B">
            <w:rPr>
              <w:rFonts w:ascii="楷体" w:eastAsia="楷体" w:hAnsi="楷体" w:cs="宋体"/>
              <w:color w:val="auto"/>
              <w:sz w:val="24"/>
              <w:szCs w:val="24"/>
            </w:rPr>
            <w:t>事件的维护和复杂事件的处理没有配</w:t>
          </w:r>
          <w:r w:rsidR="000A2402" w:rsidRPr="00365B5B">
            <w:rPr>
              <w:rFonts w:ascii="楷体" w:eastAsia="楷体" w:hAnsi="楷体" w:cs="宋体" w:hint="eastAsia"/>
              <w:color w:val="auto"/>
              <w:sz w:val="24"/>
              <w:szCs w:val="24"/>
            </w:rPr>
            <w:t>入当前</w:t>
          </w:r>
          <w:r w:rsidR="000A2402" w:rsidRPr="00365B5B">
            <w:rPr>
              <w:rFonts w:ascii="楷体" w:eastAsia="楷体" w:hAnsi="楷体" w:cs="宋体"/>
              <w:color w:val="auto"/>
              <w:sz w:val="24"/>
              <w:szCs w:val="24"/>
            </w:rPr>
            <w:t>的MES系统</w:t>
          </w:r>
          <w:r w:rsidR="000A2402" w:rsidRPr="00365B5B">
            <w:rPr>
              <w:rFonts w:ascii="楷体" w:eastAsia="楷体" w:hAnsi="楷体" w:cs="宋体" w:hint="eastAsia"/>
              <w:color w:val="auto"/>
              <w:sz w:val="24"/>
              <w:szCs w:val="24"/>
            </w:rPr>
            <w:t>，</w:t>
          </w:r>
          <w:r w:rsidR="000A2402" w:rsidRPr="00365B5B">
            <w:rPr>
              <w:rFonts w:ascii="楷体" w:eastAsia="楷体" w:hAnsi="楷体" w:cs="宋体"/>
              <w:color w:val="auto"/>
              <w:sz w:val="24"/>
              <w:szCs w:val="24"/>
            </w:rPr>
            <w:t>所以这一块的资料还是只能从论文上获取了]</w:t>
          </w:r>
        </w:p>
        <w:p w:rsidR="00B54D84" w:rsidRPr="00365B5B" w:rsidRDefault="00183560" w:rsidP="00017896">
          <w:pPr>
            <w:spacing w:before="0" w:after="0" w:line="276" w:lineRule="auto"/>
            <w:ind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2229632" behindDoc="0" locked="0" layoutInCell="1" allowOverlap="1">
                    <wp:simplePos x="0" y="0"/>
                    <wp:positionH relativeFrom="column">
                      <wp:posOffset>6099284</wp:posOffset>
                    </wp:positionH>
                    <wp:positionV relativeFrom="paragraph">
                      <wp:posOffset>1049316</wp:posOffset>
                    </wp:positionV>
                    <wp:extent cx="91800" cy="112680"/>
                    <wp:effectExtent l="19050" t="38100" r="41910" b="40005"/>
                    <wp:wrapNone/>
                    <wp:docPr id="569" name="墨迹 569"/>
                    <wp:cNvGraphicFramePr/>
                    <a:graphic xmlns:a="http://schemas.openxmlformats.org/drawingml/2006/main">
                      <a:graphicData uri="http://schemas.microsoft.com/office/word/2010/wordprocessingInk">
                        <w14:contentPart bwMode="auto" r:id="rId395">
                          <w14:nvContentPartPr>
                            <w14:cNvContentPartPr/>
                          </w14:nvContentPartPr>
                          <w14:xfrm>
                            <a:off x="0" y="0"/>
                            <a:ext cx="91800" cy="112680"/>
                          </w14:xfrm>
                        </w14:contentPart>
                      </a:graphicData>
                    </a:graphic>
                  </wp:anchor>
                </w:drawing>
              </mc:Choice>
              <mc:Fallback>
                <w:pict>
                  <v:shapetype w14:anchorId="43CC16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69" o:spid="_x0000_s1026" type="#_x0000_t75" style="position:absolute;left:0;text-align:left;margin-left:479.6pt;margin-top:81.95pt;width:8.6pt;height:10.2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">
                    <v:imagedata r:id="rId39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27584" behindDoc="0" locked="0" layoutInCell="1" allowOverlap="1">
                    <wp:simplePos x="0" y="0"/>
                    <wp:positionH relativeFrom="column">
                      <wp:posOffset>5884724</wp:posOffset>
                    </wp:positionH>
                    <wp:positionV relativeFrom="paragraph">
                      <wp:posOffset>1109796</wp:posOffset>
                    </wp:positionV>
                    <wp:extent cx="25920" cy="9360"/>
                    <wp:effectExtent l="38100" t="57150" r="50800" b="48260"/>
                    <wp:wrapNone/>
                    <wp:docPr id="567" name="墨迹 567"/>
                    <wp:cNvGraphicFramePr/>
                    <a:graphic xmlns:a="http://schemas.openxmlformats.org/drawingml/2006/main">
                      <a:graphicData uri="http://schemas.microsoft.com/office/word/2010/wordprocessingInk">
                        <w14:contentPart bwMode="auto" r:id="rId397">
                          <w14:nvContentPartPr>
                            <w14:cNvContentPartPr/>
                          </w14:nvContentPartPr>
                          <w14:xfrm>
                            <a:off x="0" y="0"/>
                            <a:ext cx="25920" cy="9360"/>
                          </w14:xfrm>
                        </w14:contentPart>
                      </a:graphicData>
                    </a:graphic>
                  </wp:anchor>
                </w:drawing>
              </mc:Choice>
              <mc:Fallback>
                <w:pict>
                  <v:shape w14:anchorId="7887B741" id="墨迹 567" o:spid="_x0000_s1026" type="#_x0000_t75" style="position:absolute;left:0;text-align:left;margin-left:462.7pt;margin-top:86.7pt;width:3.4pt;height:2.1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">
                    <v:imagedata r:id="rId39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13248" behindDoc="0" locked="0" layoutInCell="1" allowOverlap="1">
                    <wp:simplePos x="0" y="0"/>
                    <wp:positionH relativeFrom="column">
                      <wp:posOffset>6498524</wp:posOffset>
                    </wp:positionH>
                    <wp:positionV relativeFrom="paragraph">
                      <wp:posOffset>706652</wp:posOffset>
                    </wp:positionV>
                    <wp:extent cx="51480" cy="34560"/>
                    <wp:effectExtent l="57150" t="38100" r="43815" b="41910"/>
                    <wp:wrapNone/>
                    <wp:docPr id="553" name="墨迹 553"/>
                    <wp:cNvGraphicFramePr/>
                    <a:graphic xmlns:a="http://schemas.openxmlformats.org/drawingml/2006/main">
                      <a:graphicData uri="http://schemas.microsoft.com/office/word/2010/wordprocessingInk">
                        <w14:contentPart bwMode="auto" r:id="rId399">
                          <w14:nvContentPartPr>
                            <w14:cNvContentPartPr/>
                          </w14:nvContentPartPr>
                          <w14:xfrm>
                            <a:off x="0" y="0"/>
                            <a:ext cx="51480" cy="34560"/>
                          </w14:xfrm>
                        </w14:contentPart>
                      </a:graphicData>
                    </a:graphic>
                  </wp:anchor>
                </w:drawing>
              </mc:Choice>
              <mc:Fallback>
                <w:pict>
                  <v:shape w14:anchorId="03C5B217" id="墨迹 553" o:spid="_x0000_s1026" type="#_x0000_t75" style="position:absolute;left:0;text-align:left;margin-left:511.05pt;margin-top:55pt;width:5.35pt;height:4.0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">
                    <v:imagedata r:id="rId40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12224" behindDoc="0" locked="0" layoutInCell="1" allowOverlap="1">
                    <wp:simplePos x="0" y="0"/>
                    <wp:positionH relativeFrom="column">
                      <wp:posOffset>6468284</wp:posOffset>
                    </wp:positionH>
                    <wp:positionV relativeFrom="paragraph">
                      <wp:posOffset>680732</wp:posOffset>
                    </wp:positionV>
                    <wp:extent cx="9000" cy="21960"/>
                    <wp:effectExtent l="57150" t="38100" r="48260" b="54610"/>
                    <wp:wrapNone/>
                    <wp:docPr id="552" name="墨迹 552"/>
                    <wp:cNvGraphicFramePr/>
                    <a:graphic xmlns:a="http://schemas.openxmlformats.org/drawingml/2006/main">
                      <a:graphicData uri="http://schemas.microsoft.com/office/word/2010/wordprocessingInk">
                        <w14:contentPart bwMode="auto" r:id="rId401">
                          <w14:nvContentPartPr>
                            <w14:cNvContentPartPr/>
                          </w14:nvContentPartPr>
                          <w14:xfrm>
                            <a:off x="0" y="0"/>
                            <a:ext cx="9000" cy="21960"/>
                          </w14:xfrm>
                        </w14:contentPart>
                      </a:graphicData>
                    </a:graphic>
                  </wp:anchor>
                </w:drawing>
              </mc:Choice>
              <mc:Fallback>
                <w:pict>
                  <v:shape w14:anchorId="3CAEF1C1" id="墨迹 552" o:spid="_x0000_s1026" type="#_x0000_t75" style="position:absolute;left:0;text-align:left;margin-left:508.65pt;margin-top:52.95pt;width:2pt;height:3.1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">
                    <v:imagedata r:id="rId40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11200" behindDoc="0" locked="0" layoutInCell="1" allowOverlap="1">
                    <wp:simplePos x="0" y="0"/>
                    <wp:positionH relativeFrom="column">
                      <wp:posOffset>6309524</wp:posOffset>
                    </wp:positionH>
                    <wp:positionV relativeFrom="paragraph">
                      <wp:posOffset>715292</wp:posOffset>
                    </wp:positionV>
                    <wp:extent cx="133200" cy="150480"/>
                    <wp:effectExtent l="57150" t="38100" r="0" b="40640"/>
                    <wp:wrapNone/>
                    <wp:docPr id="551" name="墨迹 551"/>
                    <wp:cNvGraphicFramePr/>
                    <a:graphic xmlns:a="http://schemas.openxmlformats.org/drawingml/2006/main">
                      <a:graphicData uri="http://schemas.microsoft.com/office/word/2010/wordprocessingInk">
                        <w14:contentPart bwMode="auto" r:id="rId403">
                          <w14:nvContentPartPr>
                            <w14:cNvContentPartPr/>
                          </w14:nvContentPartPr>
                          <w14:xfrm>
                            <a:off x="0" y="0"/>
                            <a:ext cx="133200" cy="150480"/>
                          </w14:xfrm>
                        </w14:contentPart>
                      </a:graphicData>
                    </a:graphic>
                  </wp:anchor>
                </w:drawing>
              </mc:Choice>
              <mc:Fallback>
                <w:pict>
                  <v:shape w14:anchorId="79F87857" id="墨迹 551" o:spid="_x0000_s1026" type="#_x0000_t75" style="position:absolute;left:0;text-align:left;margin-left:496.15pt;margin-top:55.65pt;width:11.85pt;height:13.2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">
                    <v:imagedata r:id="rId40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10176" behindDoc="0" locked="0" layoutInCell="1" allowOverlap="1">
                    <wp:simplePos x="0" y="0"/>
                    <wp:positionH relativeFrom="column">
                      <wp:posOffset>6176324</wp:posOffset>
                    </wp:positionH>
                    <wp:positionV relativeFrom="paragraph">
                      <wp:posOffset>809612</wp:posOffset>
                    </wp:positionV>
                    <wp:extent cx="116280" cy="81360"/>
                    <wp:effectExtent l="38100" t="57150" r="36195" b="52070"/>
                    <wp:wrapNone/>
                    <wp:docPr id="550" name="墨迹 550"/>
                    <wp:cNvGraphicFramePr/>
                    <a:graphic xmlns:a="http://schemas.openxmlformats.org/drawingml/2006/main">
                      <a:graphicData uri="http://schemas.microsoft.com/office/word/2010/wordprocessingInk">
                        <w14:contentPart bwMode="auto" r:id="rId405">
                          <w14:nvContentPartPr>
                            <w14:cNvContentPartPr/>
                          </w14:nvContentPartPr>
                          <w14:xfrm>
                            <a:off x="0" y="0"/>
                            <a:ext cx="116280" cy="81360"/>
                          </w14:xfrm>
                        </w14:contentPart>
                      </a:graphicData>
                    </a:graphic>
                  </wp:anchor>
                </w:drawing>
              </mc:Choice>
              <mc:Fallback>
                <w:pict>
                  <v:shape w14:anchorId="734ABB07" id="墨迹 550" o:spid="_x0000_s1026" type="#_x0000_t75" style="position:absolute;left:0;text-align:left;margin-left:485.65pt;margin-top:63.1pt;width:10.45pt;height:7.7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">
                    <v:imagedata r:id="rId40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9152" behindDoc="0" locked="0" layoutInCell="1" allowOverlap="1">
                    <wp:simplePos x="0" y="0"/>
                    <wp:positionH relativeFrom="column">
                      <wp:posOffset>6176324</wp:posOffset>
                    </wp:positionH>
                    <wp:positionV relativeFrom="paragraph">
                      <wp:posOffset>761372</wp:posOffset>
                    </wp:positionV>
                    <wp:extent cx="52200" cy="23040"/>
                    <wp:effectExtent l="57150" t="38100" r="43180" b="53340"/>
                    <wp:wrapNone/>
                    <wp:docPr id="549" name="墨迹 549"/>
                    <wp:cNvGraphicFramePr/>
                    <a:graphic xmlns:a="http://schemas.openxmlformats.org/drawingml/2006/main">
                      <a:graphicData uri="http://schemas.microsoft.com/office/word/2010/wordprocessingInk">
                        <w14:contentPart bwMode="auto" r:id="rId407">
                          <w14:nvContentPartPr>
                            <w14:cNvContentPartPr/>
                          </w14:nvContentPartPr>
                          <w14:xfrm>
                            <a:off x="0" y="0"/>
                            <a:ext cx="52200" cy="23040"/>
                          </w14:xfrm>
                        </w14:contentPart>
                      </a:graphicData>
                    </a:graphic>
                  </wp:anchor>
                </w:drawing>
              </mc:Choice>
              <mc:Fallback>
                <w:pict>
                  <v:shape w14:anchorId="53679F01" id="墨迹 549" o:spid="_x0000_s1026" type="#_x0000_t75" style="position:absolute;left:0;text-align:left;margin-left:485.65pt;margin-top:59.3pt;width:5.4pt;height:3.1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">
                    <v:imagedata r:id="rId40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8128" behindDoc="0" locked="0" layoutInCell="1" allowOverlap="1">
                    <wp:simplePos x="0" y="0"/>
                    <wp:positionH relativeFrom="column">
                      <wp:posOffset>6077684</wp:posOffset>
                    </wp:positionH>
                    <wp:positionV relativeFrom="paragraph">
                      <wp:posOffset>839852</wp:posOffset>
                    </wp:positionV>
                    <wp:extent cx="82080" cy="86040"/>
                    <wp:effectExtent l="57150" t="57150" r="51435" b="47625"/>
                    <wp:wrapNone/>
                    <wp:docPr id="548" name="墨迹 548"/>
                    <wp:cNvGraphicFramePr/>
                    <a:graphic xmlns:a="http://schemas.openxmlformats.org/drawingml/2006/main">
                      <a:graphicData uri="http://schemas.microsoft.com/office/word/2010/wordprocessingInk">
                        <w14:contentPart bwMode="auto" r:id="rId409">
                          <w14:nvContentPartPr>
                            <w14:cNvContentPartPr/>
                          </w14:nvContentPartPr>
                          <w14:xfrm>
                            <a:off x="0" y="0"/>
                            <a:ext cx="82080" cy="86040"/>
                          </w14:xfrm>
                        </w14:contentPart>
                      </a:graphicData>
                    </a:graphic>
                  </wp:anchor>
                </w:drawing>
              </mc:Choice>
              <mc:Fallback>
                <w:pict>
                  <v:shape w14:anchorId="7265604A" id="墨迹 548" o:spid="_x0000_s1026" type="#_x0000_t75" style="position:absolute;left:0;text-align:left;margin-left:477.9pt;margin-top:65.5pt;width:7.75pt;height:8.1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">
                    <v:imagedata r:id="rId41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7104" behindDoc="0" locked="0" layoutInCell="1" allowOverlap="1">
                    <wp:simplePos x="0" y="0"/>
                    <wp:positionH relativeFrom="column">
                      <wp:posOffset>6077684</wp:posOffset>
                    </wp:positionH>
                    <wp:positionV relativeFrom="paragraph">
                      <wp:posOffset>774692</wp:posOffset>
                    </wp:positionV>
                    <wp:extent cx="30600" cy="22320"/>
                    <wp:effectExtent l="38100" t="38100" r="45720" b="53975"/>
                    <wp:wrapNone/>
                    <wp:docPr id="547" name="墨迹 547"/>
                    <wp:cNvGraphicFramePr/>
                    <a:graphic xmlns:a="http://schemas.openxmlformats.org/drawingml/2006/main">
                      <a:graphicData uri="http://schemas.microsoft.com/office/word/2010/wordprocessingInk">
                        <w14:contentPart bwMode="auto" r:id="rId411">
                          <w14:nvContentPartPr>
                            <w14:cNvContentPartPr/>
                          </w14:nvContentPartPr>
                          <w14:xfrm>
                            <a:off x="0" y="0"/>
                            <a:ext cx="30600" cy="22320"/>
                          </w14:xfrm>
                        </w14:contentPart>
                      </a:graphicData>
                    </a:graphic>
                  </wp:anchor>
                </w:drawing>
              </mc:Choice>
              <mc:Fallback>
                <w:pict>
                  <v:shape w14:anchorId="0C0A196F" id="墨迹 547" o:spid="_x0000_s1026" type="#_x0000_t75" style="position:absolute;left:0;text-align:left;margin-left:477.9pt;margin-top:60.35pt;width:3.7pt;height:3.0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">
                    <v:imagedata r:id="rId41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6080" behindDoc="0" locked="0" layoutInCell="1" allowOverlap="1">
                    <wp:simplePos x="0" y="0"/>
                    <wp:positionH relativeFrom="column">
                      <wp:posOffset>5944844</wp:posOffset>
                    </wp:positionH>
                    <wp:positionV relativeFrom="paragraph">
                      <wp:posOffset>882692</wp:posOffset>
                    </wp:positionV>
                    <wp:extent cx="77400" cy="96840"/>
                    <wp:effectExtent l="38100" t="38100" r="37465" b="55880"/>
                    <wp:wrapNone/>
                    <wp:docPr id="546" name="墨迹 546"/>
                    <wp:cNvGraphicFramePr/>
                    <a:graphic xmlns:a="http://schemas.openxmlformats.org/drawingml/2006/main">
                      <a:graphicData uri="http://schemas.microsoft.com/office/word/2010/wordprocessingInk">
                        <w14:contentPart bwMode="auto" r:id="rId413">
                          <w14:nvContentPartPr>
                            <w14:cNvContentPartPr/>
                          </w14:nvContentPartPr>
                          <w14:xfrm>
                            <a:off x="0" y="0"/>
                            <a:ext cx="77400" cy="96840"/>
                          </w14:xfrm>
                        </w14:contentPart>
                      </a:graphicData>
                    </a:graphic>
                  </wp:anchor>
                </w:drawing>
              </mc:Choice>
              <mc:Fallback>
                <w:pict>
                  <v:shape w14:anchorId="4985CCCC" id="墨迹 546" o:spid="_x0000_s1026" type="#_x0000_t75" style="position:absolute;left:0;text-align:left;margin-left:467.45pt;margin-top:68.85pt;width:7.45pt;height:9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">
                    <v:imagedata r:id="rId41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5056" behindDoc="0" locked="0" layoutInCell="1" allowOverlap="1">
                    <wp:simplePos x="0" y="0"/>
                    <wp:positionH relativeFrom="column">
                      <wp:posOffset>5905964</wp:posOffset>
                    </wp:positionH>
                    <wp:positionV relativeFrom="paragraph">
                      <wp:posOffset>792692</wp:posOffset>
                    </wp:positionV>
                    <wp:extent cx="80640" cy="81720"/>
                    <wp:effectExtent l="57150" t="57150" r="34290" b="52070"/>
                    <wp:wrapNone/>
                    <wp:docPr id="545" name="墨迹 545"/>
                    <wp:cNvGraphicFramePr/>
                    <a:graphic xmlns:a="http://schemas.openxmlformats.org/drawingml/2006/main">
                      <a:graphicData uri="http://schemas.microsoft.com/office/word/2010/wordprocessingInk">
                        <w14:contentPart bwMode="auto" r:id="rId415">
                          <w14:nvContentPartPr>
                            <w14:cNvContentPartPr/>
                          </w14:nvContentPartPr>
                          <w14:xfrm>
                            <a:off x="0" y="0"/>
                            <a:ext cx="80640" cy="81720"/>
                          </w14:xfrm>
                        </w14:contentPart>
                      </a:graphicData>
                    </a:graphic>
                  </wp:anchor>
                </w:drawing>
              </mc:Choice>
              <mc:Fallback>
                <w:pict>
                  <v:shape w14:anchorId="69FF57D8" id="墨迹 545" o:spid="_x0000_s1026" type="#_x0000_t75" style="position:absolute;left:0;text-align:left;margin-left:464.4pt;margin-top:61.75pt;width:7.7pt;height:7.8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">
                    <v:imagedata r:id="rId4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4032" behindDoc="0" locked="0" layoutInCell="1" allowOverlap="1">
                    <wp:simplePos x="0" y="0"/>
                    <wp:positionH relativeFrom="column">
                      <wp:posOffset>5847644</wp:posOffset>
                    </wp:positionH>
                    <wp:positionV relativeFrom="paragraph">
                      <wp:posOffset>844172</wp:posOffset>
                    </wp:positionV>
                    <wp:extent cx="54360" cy="90360"/>
                    <wp:effectExtent l="57150" t="57150" r="41275" b="43180"/>
                    <wp:wrapNone/>
                    <wp:docPr id="544" name="墨迹 544"/>
                    <wp:cNvGraphicFramePr/>
                    <a:graphic xmlns:a="http://schemas.openxmlformats.org/drawingml/2006/main">
                      <a:graphicData uri="http://schemas.microsoft.com/office/word/2010/wordprocessingInk">
                        <w14:contentPart bwMode="auto" r:id="rId417">
                          <w14:nvContentPartPr>
                            <w14:cNvContentPartPr/>
                          </w14:nvContentPartPr>
                          <w14:xfrm>
                            <a:off x="0" y="0"/>
                            <a:ext cx="54360" cy="90360"/>
                          </w14:xfrm>
                        </w14:contentPart>
                      </a:graphicData>
                    </a:graphic>
                  </wp:anchor>
                </w:drawing>
              </mc:Choice>
              <mc:Fallback>
                <w:pict>
                  <v:shape w14:anchorId="422DEA0D" id="墨迹 544" o:spid="_x0000_s1026" type="#_x0000_t75" style="position:absolute;left:0;text-align:left;margin-left:459.8pt;margin-top:65.8pt;width:5.65pt;height:8.4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">
                    <v:imagedata r:id="rId4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3008" behindDoc="0" locked="0" layoutInCell="1" allowOverlap="1">
                    <wp:simplePos x="0" y="0"/>
                    <wp:positionH relativeFrom="column">
                      <wp:posOffset>5815964</wp:posOffset>
                    </wp:positionH>
                    <wp:positionV relativeFrom="paragraph">
                      <wp:posOffset>934172</wp:posOffset>
                    </wp:positionV>
                    <wp:extent cx="360" cy="21960"/>
                    <wp:effectExtent l="38100" t="38100" r="57150" b="54610"/>
                    <wp:wrapNone/>
                    <wp:docPr id="543" name="墨迹 543"/>
                    <wp:cNvGraphicFramePr/>
                    <a:graphic xmlns:a="http://schemas.openxmlformats.org/drawingml/2006/main">
                      <a:graphicData uri="http://schemas.microsoft.com/office/word/2010/wordprocessingInk">
                        <w14:contentPart bwMode="auto" r:id="rId419">
                          <w14:nvContentPartPr>
                            <w14:cNvContentPartPr/>
                          </w14:nvContentPartPr>
                          <w14:xfrm>
                            <a:off x="0" y="0"/>
                            <a:ext cx="360" cy="21960"/>
                          </w14:xfrm>
                        </w14:contentPart>
                      </a:graphicData>
                    </a:graphic>
                  </wp:anchor>
                </w:drawing>
              </mc:Choice>
              <mc:Fallback>
                <w:pict>
                  <v:shape w14:anchorId="58575ABC" id="墨迹 543" o:spid="_x0000_s1026" type="#_x0000_t75" style="position:absolute;left:0;text-align:left;margin-left:457.3pt;margin-top:72.9pt;width:1.4pt;height:3.1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">
                    <v:imagedata r:id="rId4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1984" behindDoc="0" locked="0" layoutInCell="1" allowOverlap="1">
                    <wp:simplePos x="0" y="0"/>
                    <wp:positionH relativeFrom="column">
                      <wp:posOffset>5700044</wp:posOffset>
                    </wp:positionH>
                    <wp:positionV relativeFrom="paragraph">
                      <wp:posOffset>826892</wp:posOffset>
                    </wp:positionV>
                    <wp:extent cx="86040" cy="210600"/>
                    <wp:effectExtent l="57150" t="38100" r="47625" b="56515"/>
                    <wp:wrapNone/>
                    <wp:docPr id="542" name="墨迹 542"/>
                    <wp:cNvGraphicFramePr/>
                    <a:graphic xmlns:a="http://schemas.openxmlformats.org/drawingml/2006/main">
                      <a:graphicData uri="http://schemas.microsoft.com/office/word/2010/wordprocessingInk">
                        <w14:contentPart bwMode="auto" r:id="rId421">
                          <w14:nvContentPartPr>
                            <w14:cNvContentPartPr/>
                          </w14:nvContentPartPr>
                          <w14:xfrm>
                            <a:off x="0" y="0"/>
                            <a:ext cx="86040" cy="210600"/>
                          </w14:xfrm>
                        </w14:contentPart>
                      </a:graphicData>
                    </a:graphic>
                  </wp:anchor>
                </w:drawing>
              </mc:Choice>
              <mc:Fallback>
                <w:pict>
                  <v:shape w14:anchorId="48CC14C0" id="墨迹 542" o:spid="_x0000_s1026" type="#_x0000_t75" style="position:absolute;left:0;text-align:left;margin-left:448.15pt;margin-top:64.45pt;width:8.1pt;height:17.9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">
                    <v:imagedata r:id="rId4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00960" behindDoc="0" locked="0" layoutInCell="1" allowOverlap="1">
                    <wp:simplePos x="0" y="0"/>
                    <wp:positionH relativeFrom="column">
                      <wp:posOffset>5687084</wp:posOffset>
                    </wp:positionH>
                    <wp:positionV relativeFrom="paragraph">
                      <wp:posOffset>878372</wp:posOffset>
                    </wp:positionV>
                    <wp:extent cx="9000" cy="30240"/>
                    <wp:effectExtent l="57150" t="38100" r="48260" b="46355"/>
                    <wp:wrapNone/>
                    <wp:docPr id="541" name="墨迹 541"/>
                    <wp:cNvGraphicFramePr/>
                    <a:graphic xmlns:a="http://schemas.openxmlformats.org/drawingml/2006/main">
                      <a:graphicData uri="http://schemas.microsoft.com/office/word/2010/wordprocessingInk">
                        <w14:contentPart bwMode="auto" r:id="rId423">
                          <w14:nvContentPartPr>
                            <w14:cNvContentPartPr/>
                          </w14:nvContentPartPr>
                          <w14:xfrm>
                            <a:off x="0" y="0"/>
                            <a:ext cx="9000" cy="30240"/>
                          </w14:xfrm>
                        </w14:contentPart>
                      </a:graphicData>
                    </a:graphic>
                  </wp:anchor>
                </w:drawing>
              </mc:Choice>
              <mc:Fallback>
                <w:pict>
                  <v:shape w14:anchorId="3BC4EBD9" id="墨迹 541" o:spid="_x0000_s1026" type="#_x0000_t75" style="position:absolute;left:0;text-align:left;margin-left:447.15pt;margin-top:68.5pt;width:2pt;height:3.7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">
                    <v:imagedata r:id="rId4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9936" behindDoc="0" locked="0" layoutInCell="1" allowOverlap="1">
                    <wp:simplePos x="0" y="0"/>
                    <wp:positionH relativeFrom="column">
                      <wp:posOffset>5446604</wp:posOffset>
                    </wp:positionH>
                    <wp:positionV relativeFrom="paragraph">
                      <wp:posOffset>1011572</wp:posOffset>
                    </wp:positionV>
                    <wp:extent cx="103320" cy="97200"/>
                    <wp:effectExtent l="38100" t="38100" r="49530" b="55245"/>
                    <wp:wrapNone/>
                    <wp:docPr id="540" name="墨迹 540"/>
                    <wp:cNvGraphicFramePr/>
                    <a:graphic xmlns:a="http://schemas.openxmlformats.org/drawingml/2006/main">
                      <a:graphicData uri="http://schemas.microsoft.com/office/word/2010/wordprocessingInk">
                        <w14:contentPart bwMode="auto" r:id="rId425">
                          <w14:nvContentPartPr>
                            <w14:cNvContentPartPr/>
                          </w14:nvContentPartPr>
                          <w14:xfrm>
                            <a:off x="0" y="0"/>
                            <a:ext cx="103320" cy="97200"/>
                          </w14:xfrm>
                        </w14:contentPart>
                      </a:graphicData>
                    </a:graphic>
                  </wp:anchor>
                </w:drawing>
              </mc:Choice>
              <mc:Fallback>
                <w:pict>
                  <v:shape w14:anchorId="5405F5C4" id="墨迹 540" o:spid="_x0000_s1026" type="#_x0000_t75" style="position:absolute;left:0;text-align:left;margin-left:428.2pt;margin-top:79pt;width:9.5pt;height:8.9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">
                    <v:imagedata r:id="rId4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8912" behindDoc="0" locked="0" layoutInCell="1" allowOverlap="1">
                    <wp:simplePos x="0" y="0"/>
                    <wp:positionH relativeFrom="column">
                      <wp:posOffset>5511044</wp:posOffset>
                    </wp:positionH>
                    <wp:positionV relativeFrom="paragraph">
                      <wp:posOffset>984572</wp:posOffset>
                    </wp:positionV>
                    <wp:extent cx="67680" cy="57240"/>
                    <wp:effectExtent l="38100" t="38100" r="46990" b="57150"/>
                    <wp:wrapNone/>
                    <wp:docPr id="539" name="墨迹 539"/>
                    <wp:cNvGraphicFramePr/>
                    <a:graphic xmlns:a="http://schemas.openxmlformats.org/drawingml/2006/main">
                      <a:graphicData uri="http://schemas.microsoft.com/office/word/2010/wordprocessingInk">
                        <w14:contentPart bwMode="auto" r:id="rId427">
                          <w14:nvContentPartPr>
                            <w14:cNvContentPartPr/>
                          </w14:nvContentPartPr>
                          <w14:xfrm>
                            <a:off x="0" y="0"/>
                            <a:ext cx="67680" cy="57240"/>
                          </w14:xfrm>
                        </w14:contentPart>
                      </a:graphicData>
                    </a:graphic>
                  </wp:anchor>
                </w:drawing>
              </mc:Choice>
              <mc:Fallback>
                <w:pict>
                  <v:shape w14:anchorId="57ADD151" id="墨迹 539" o:spid="_x0000_s1026" type="#_x0000_t75" style="position:absolute;left:0;text-align:left;margin-left:433.3pt;margin-top:76.9pt;width:6.7pt;height:5.8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">
                    <v:imagedata r:id="rId4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7888" behindDoc="0" locked="0" layoutInCell="1" allowOverlap="1">
                    <wp:simplePos x="0" y="0"/>
                    <wp:positionH relativeFrom="column">
                      <wp:posOffset>5481164</wp:posOffset>
                    </wp:positionH>
                    <wp:positionV relativeFrom="paragraph">
                      <wp:posOffset>874052</wp:posOffset>
                    </wp:positionV>
                    <wp:extent cx="78480" cy="82080"/>
                    <wp:effectExtent l="38100" t="57150" r="36195" b="51435"/>
                    <wp:wrapNone/>
                    <wp:docPr id="538" name="墨迹 538"/>
                    <wp:cNvGraphicFramePr/>
                    <a:graphic xmlns:a="http://schemas.openxmlformats.org/drawingml/2006/main">
                      <a:graphicData uri="http://schemas.microsoft.com/office/word/2010/wordprocessingInk">
                        <w14:contentPart bwMode="auto" r:id="rId429">
                          <w14:nvContentPartPr>
                            <w14:cNvContentPartPr/>
                          </w14:nvContentPartPr>
                          <w14:xfrm>
                            <a:off x="0" y="0"/>
                            <a:ext cx="78480" cy="82080"/>
                          </w14:xfrm>
                        </w14:contentPart>
                      </a:graphicData>
                    </a:graphic>
                  </wp:anchor>
                </w:drawing>
              </mc:Choice>
              <mc:Fallback>
                <w:pict>
                  <v:shape w14:anchorId="168582E0" id="墨迹 538" o:spid="_x0000_s1026" type="#_x0000_t75" style="position:absolute;left:0;text-align:left;margin-left:430.95pt;margin-top:68.15pt;width:7.55pt;height:7.7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">
                    <v:imagedata r:id="rId4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6864" behindDoc="0" locked="0" layoutInCell="1" allowOverlap="1">
                    <wp:simplePos x="0" y="0"/>
                    <wp:positionH relativeFrom="column">
                      <wp:posOffset>5399444</wp:posOffset>
                    </wp:positionH>
                    <wp:positionV relativeFrom="paragraph">
                      <wp:posOffset>972692</wp:posOffset>
                    </wp:positionV>
                    <wp:extent cx="30600" cy="136440"/>
                    <wp:effectExtent l="38100" t="38100" r="45720" b="54610"/>
                    <wp:wrapNone/>
                    <wp:docPr id="537" name="墨迹 537"/>
                    <wp:cNvGraphicFramePr/>
                    <a:graphic xmlns:a="http://schemas.openxmlformats.org/drawingml/2006/main">
                      <a:graphicData uri="http://schemas.microsoft.com/office/word/2010/wordprocessingInk">
                        <w14:contentPart bwMode="auto" r:id="rId431">
                          <w14:nvContentPartPr>
                            <w14:cNvContentPartPr/>
                          </w14:nvContentPartPr>
                          <w14:xfrm>
                            <a:off x="0" y="0"/>
                            <a:ext cx="30600" cy="136440"/>
                          </w14:xfrm>
                        </w14:contentPart>
                      </a:graphicData>
                    </a:graphic>
                  </wp:anchor>
                </w:drawing>
              </mc:Choice>
              <mc:Fallback>
                <w:pict>
                  <v:shape w14:anchorId="06754844" id="墨迹 537" o:spid="_x0000_s1026" type="#_x0000_t75" style="position:absolute;left:0;text-align:left;margin-left:424.5pt;margin-top:75.95pt;width:3.7pt;height:12.1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">
                    <v:imagedata r:id="rId4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5840" behindDoc="0" locked="0" layoutInCell="1" allowOverlap="1">
                    <wp:simplePos x="0" y="0"/>
                    <wp:positionH relativeFrom="column">
                      <wp:posOffset>5197844</wp:posOffset>
                    </wp:positionH>
                    <wp:positionV relativeFrom="paragraph">
                      <wp:posOffset>908612</wp:posOffset>
                    </wp:positionV>
                    <wp:extent cx="232200" cy="159120"/>
                    <wp:effectExtent l="57150" t="57150" r="0" b="50800"/>
                    <wp:wrapNone/>
                    <wp:docPr id="536" name="墨迹 536"/>
                    <wp:cNvGraphicFramePr/>
                    <a:graphic xmlns:a="http://schemas.openxmlformats.org/drawingml/2006/main">
                      <a:graphicData uri="http://schemas.microsoft.com/office/word/2010/wordprocessingInk">
                        <w14:contentPart bwMode="auto" r:id="rId433">
                          <w14:nvContentPartPr>
                            <w14:cNvContentPartPr/>
                          </w14:nvContentPartPr>
                          <w14:xfrm>
                            <a:off x="0" y="0"/>
                            <a:ext cx="232200" cy="159120"/>
                          </w14:xfrm>
                        </w14:contentPart>
                      </a:graphicData>
                    </a:graphic>
                  </wp:anchor>
                </w:drawing>
              </mc:Choice>
              <mc:Fallback>
                <w:pict>
                  <v:shape w14:anchorId="7DB5867C" id="墨迹 536" o:spid="_x0000_s1026" type="#_x0000_t75" style="position:absolute;left:0;text-align:left;margin-left:408.65pt;margin-top:70.9pt;width:19.65pt;height:13.9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">
                    <v:imagedata r:id="rId4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4816" behindDoc="0" locked="0" layoutInCell="1" allowOverlap="1">
                    <wp:simplePos x="0" y="0"/>
                    <wp:positionH relativeFrom="column">
                      <wp:posOffset>5352284</wp:posOffset>
                    </wp:positionH>
                    <wp:positionV relativeFrom="paragraph">
                      <wp:posOffset>887012</wp:posOffset>
                    </wp:positionV>
                    <wp:extent cx="3600" cy="13320"/>
                    <wp:effectExtent l="57150" t="57150" r="53975" b="44450"/>
                    <wp:wrapNone/>
                    <wp:docPr id="535" name="墨迹 535"/>
                    <wp:cNvGraphicFramePr/>
                    <a:graphic xmlns:a="http://schemas.openxmlformats.org/drawingml/2006/main">
                      <a:graphicData uri="http://schemas.microsoft.com/office/word/2010/wordprocessingInk">
                        <w14:contentPart bwMode="auto" r:id="rId435">
                          <w14:nvContentPartPr>
                            <w14:cNvContentPartPr/>
                          </w14:nvContentPartPr>
                          <w14:xfrm>
                            <a:off x="0" y="0"/>
                            <a:ext cx="3600" cy="13320"/>
                          </w14:xfrm>
                        </w14:contentPart>
                      </a:graphicData>
                    </a:graphic>
                  </wp:anchor>
                </w:drawing>
              </mc:Choice>
              <mc:Fallback>
                <w:pict>
                  <v:shape w14:anchorId="654A2162" id="墨迹 535" o:spid="_x0000_s1026" type="#_x0000_t75" style="position:absolute;left:0;text-align:left;margin-left:420.75pt;margin-top:69.15pt;width:1.8pt;height:2.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">
                    <v:imagedata r:id="rId4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3792" behindDoc="0" locked="0" layoutInCell="1" allowOverlap="1">
                    <wp:simplePos x="0" y="0"/>
                    <wp:positionH relativeFrom="column">
                      <wp:posOffset>6373964</wp:posOffset>
                    </wp:positionH>
                    <wp:positionV relativeFrom="paragraph">
                      <wp:posOffset>457532</wp:posOffset>
                    </wp:positionV>
                    <wp:extent cx="64800" cy="30600"/>
                    <wp:effectExtent l="38100" t="38100" r="49530" b="45720"/>
                    <wp:wrapNone/>
                    <wp:docPr id="534" name="墨迹 534"/>
                    <wp:cNvGraphicFramePr/>
                    <a:graphic xmlns:a="http://schemas.openxmlformats.org/drawingml/2006/main">
                      <a:graphicData uri="http://schemas.microsoft.com/office/word/2010/wordprocessingInk">
                        <w14:contentPart bwMode="auto" r:id="rId437">
                          <w14:nvContentPartPr>
                            <w14:cNvContentPartPr/>
                          </w14:nvContentPartPr>
                          <w14:xfrm>
                            <a:off x="0" y="0"/>
                            <a:ext cx="64800" cy="30600"/>
                          </w14:xfrm>
                        </w14:contentPart>
                      </a:graphicData>
                    </a:graphic>
                  </wp:anchor>
                </w:drawing>
              </mc:Choice>
              <mc:Fallback>
                <w:pict>
                  <v:shape w14:anchorId="6B7CCF96" id="墨迹 534" o:spid="_x0000_s1026" type="#_x0000_t75" style="position:absolute;left:0;text-align:left;margin-left:501.25pt;margin-top:35.4pt;width:6.4pt;height:3.7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">
                    <v:imagedata r:id="rId4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2768" behindDoc="0" locked="0" layoutInCell="1" allowOverlap="1">
                    <wp:simplePos x="0" y="0"/>
                    <wp:positionH relativeFrom="column">
                      <wp:posOffset>6230324</wp:posOffset>
                    </wp:positionH>
                    <wp:positionV relativeFrom="paragraph">
                      <wp:posOffset>565172</wp:posOffset>
                    </wp:positionV>
                    <wp:extent cx="109800" cy="43560"/>
                    <wp:effectExtent l="38100" t="57150" r="43180" b="52070"/>
                    <wp:wrapNone/>
                    <wp:docPr id="533" name="墨迹 533"/>
                    <wp:cNvGraphicFramePr/>
                    <a:graphic xmlns:a="http://schemas.openxmlformats.org/drawingml/2006/main">
                      <a:graphicData uri="http://schemas.microsoft.com/office/word/2010/wordprocessingInk">
                        <w14:contentPart bwMode="auto" r:id="rId439">
                          <w14:nvContentPartPr>
                            <w14:cNvContentPartPr/>
                          </w14:nvContentPartPr>
                          <w14:xfrm>
                            <a:off x="0" y="0"/>
                            <a:ext cx="109800" cy="43560"/>
                          </w14:xfrm>
                        </w14:contentPart>
                      </a:graphicData>
                    </a:graphic>
                  </wp:anchor>
                </w:drawing>
              </mc:Choice>
              <mc:Fallback>
                <w:pict>
                  <v:shape w14:anchorId="126F205F" id="墨迹 533" o:spid="_x0000_s1026" type="#_x0000_t75" style="position:absolute;left:0;text-align:left;margin-left:489.95pt;margin-top:43.85pt;width:10pt;height:4.8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">
                    <v:imagedata r:id="rId4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1744" behindDoc="0" locked="0" layoutInCell="1" allowOverlap="1">
                    <wp:simplePos x="0" y="0"/>
                    <wp:positionH relativeFrom="column">
                      <wp:posOffset>6249404</wp:posOffset>
                    </wp:positionH>
                    <wp:positionV relativeFrom="paragraph">
                      <wp:posOffset>517652</wp:posOffset>
                    </wp:positionV>
                    <wp:extent cx="21960" cy="47880"/>
                    <wp:effectExtent l="38100" t="57150" r="54610" b="47625"/>
                    <wp:wrapNone/>
                    <wp:docPr id="532" name="墨迹 532"/>
                    <wp:cNvGraphicFramePr/>
                    <a:graphic xmlns:a="http://schemas.openxmlformats.org/drawingml/2006/main">
                      <a:graphicData uri="http://schemas.microsoft.com/office/word/2010/wordprocessingInk">
                        <w14:contentPart bwMode="auto" r:id="rId441">
                          <w14:nvContentPartPr>
                            <w14:cNvContentPartPr/>
                          </w14:nvContentPartPr>
                          <w14:xfrm>
                            <a:off x="0" y="0"/>
                            <a:ext cx="21960" cy="47880"/>
                          </w14:xfrm>
                        </w14:contentPart>
                      </a:graphicData>
                    </a:graphic>
                  </wp:anchor>
                </w:drawing>
              </mc:Choice>
              <mc:Fallback>
                <w:pict>
                  <v:shape w14:anchorId="14070103" id="墨迹 532" o:spid="_x0000_s1026" type="#_x0000_t75" style="position:absolute;left:0;text-align:left;margin-left:491.45pt;margin-top:40.1pt;width:3.1pt;height:5.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">
                    <v:imagedata r:id="rId4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90720" behindDoc="0" locked="0" layoutInCell="1" allowOverlap="1">
                    <wp:simplePos x="0" y="0"/>
                    <wp:positionH relativeFrom="column">
                      <wp:posOffset>6228164</wp:posOffset>
                    </wp:positionH>
                    <wp:positionV relativeFrom="paragraph">
                      <wp:posOffset>466172</wp:posOffset>
                    </wp:positionV>
                    <wp:extent cx="51840" cy="69120"/>
                    <wp:effectExtent l="57150" t="38100" r="43815" b="45720"/>
                    <wp:wrapNone/>
                    <wp:docPr id="531" name="墨迹 531"/>
                    <wp:cNvGraphicFramePr/>
                    <a:graphic xmlns:a="http://schemas.openxmlformats.org/drawingml/2006/main">
                      <a:graphicData uri="http://schemas.microsoft.com/office/word/2010/wordprocessingInk">
                        <w14:contentPart bwMode="auto" r:id="rId443">
                          <w14:nvContentPartPr>
                            <w14:cNvContentPartPr/>
                          </w14:nvContentPartPr>
                          <w14:xfrm>
                            <a:off x="0" y="0"/>
                            <a:ext cx="51840" cy="69120"/>
                          </w14:xfrm>
                        </w14:contentPart>
                      </a:graphicData>
                    </a:graphic>
                  </wp:anchor>
                </w:drawing>
              </mc:Choice>
              <mc:Fallback>
                <w:pict>
                  <v:shape w14:anchorId="1750977D" id="墨迹 531" o:spid="_x0000_s1026" type="#_x0000_t75" style="position:absolute;left:0;text-align:left;margin-left:489.75pt;margin-top:36.05pt;width:5.45pt;height:6.8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">
                    <v:imagedata r:id="rId4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89696" behindDoc="0" locked="0" layoutInCell="1" allowOverlap="1">
                    <wp:simplePos x="0" y="0"/>
                    <wp:positionH relativeFrom="column">
                      <wp:posOffset>6076964</wp:posOffset>
                    </wp:positionH>
                    <wp:positionV relativeFrom="paragraph">
                      <wp:posOffset>616652</wp:posOffset>
                    </wp:positionV>
                    <wp:extent cx="56880" cy="38880"/>
                    <wp:effectExtent l="57150" t="38100" r="38735" b="56515"/>
                    <wp:wrapNone/>
                    <wp:docPr id="530" name="墨迹 530"/>
                    <wp:cNvGraphicFramePr/>
                    <a:graphic xmlns:a="http://schemas.openxmlformats.org/drawingml/2006/main">
                      <a:graphicData uri="http://schemas.microsoft.com/office/word/2010/wordprocessingInk">
                        <w14:contentPart bwMode="auto" r:id="rId445">
                          <w14:nvContentPartPr>
                            <w14:cNvContentPartPr/>
                          </w14:nvContentPartPr>
                          <w14:xfrm>
                            <a:off x="0" y="0"/>
                            <a:ext cx="56880" cy="38880"/>
                          </w14:xfrm>
                        </w14:contentPart>
                      </a:graphicData>
                    </a:graphic>
                  </wp:anchor>
                </w:drawing>
              </mc:Choice>
              <mc:Fallback>
                <w:pict>
                  <v:shape w14:anchorId="66341D1B" id="墨迹 530" o:spid="_x0000_s1026" type="#_x0000_t75" style="position:absolute;left:0;text-align:left;margin-left:477.85pt;margin-top:47.9pt;width:5.85pt;height:4.3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">
                    <v:imagedata r:id="rId4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88672" behindDoc="0" locked="0" layoutInCell="1" allowOverlap="1">
                    <wp:simplePos x="0" y="0"/>
                    <wp:positionH relativeFrom="column">
                      <wp:posOffset>5996324</wp:posOffset>
                    </wp:positionH>
                    <wp:positionV relativeFrom="paragraph">
                      <wp:posOffset>557252</wp:posOffset>
                    </wp:positionV>
                    <wp:extent cx="187920" cy="137160"/>
                    <wp:effectExtent l="38100" t="38100" r="41275" b="53340"/>
                    <wp:wrapNone/>
                    <wp:docPr id="529" name="墨迹 529"/>
                    <wp:cNvGraphicFramePr/>
                    <a:graphic xmlns:a="http://schemas.openxmlformats.org/drawingml/2006/main">
                      <a:graphicData uri="http://schemas.microsoft.com/office/word/2010/wordprocessingInk">
                        <w14:contentPart bwMode="auto" r:id="rId447">
                          <w14:nvContentPartPr>
                            <w14:cNvContentPartPr/>
                          </w14:nvContentPartPr>
                          <w14:xfrm>
                            <a:off x="0" y="0"/>
                            <a:ext cx="187920" cy="137160"/>
                          </w14:xfrm>
                        </w14:contentPart>
                      </a:graphicData>
                    </a:graphic>
                  </wp:anchor>
                </w:drawing>
              </mc:Choice>
              <mc:Fallback>
                <w:pict>
                  <v:shape w14:anchorId="3D2959A1" id="墨迹 529" o:spid="_x0000_s1026" type="#_x0000_t75" style="position:absolute;left:0;text-align:left;margin-left:471.5pt;margin-top:43.25pt;width:16.15pt;height:12.1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">
                    <v:imagedata r:id="rId4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187648" behindDoc="0" locked="0" layoutInCell="1" allowOverlap="1">
                    <wp:simplePos x="0" y="0"/>
                    <wp:positionH relativeFrom="column">
                      <wp:posOffset>6077684</wp:posOffset>
                    </wp:positionH>
                    <wp:positionV relativeFrom="paragraph">
                      <wp:posOffset>483452</wp:posOffset>
                    </wp:positionV>
                    <wp:extent cx="64800" cy="73440"/>
                    <wp:effectExtent l="38100" t="38100" r="49530" b="41275"/>
                    <wp:wrapNone/>
                    <wp:docPr id="528" name="墨迹 528"/>
                    <wp:cNvGraphicFramePr/>
                    <a:graphic xmlns:a="http://schemas.openxmlformats.org/drawingml/2006/main">
                      <a:graphicData uri="http://schemas.microsoft.com/office/word/2010/wordprocessingInk">
                        <w14:contentPart bwMode="auto" r:id="rId449">
                          <w14:nvContentPartPr>
                            <w14:cNvContentPartPr/>
                          </w14:nvContentPartPr>
                          <w14:xfrm>
                            <a:off x="0" y="0"/>
                            <a:ext cx="64800" cy="73440"/>
                          </w14:xfrm>
                        </w14:contentPart>
                      </a:graphicData>
                    </a:graphic>
                  </wp:anchor>
                </w:drawing>
              </mc:Choice>
              <mc:Fallback>
                <w:pict>
                  <v:shape w14:anchorId="5BAA3127" id="墨迹 528" o:spid="_x0000_s1026" type="#_x0000_t75" style="position:absolute;left:0;text-align:left;margin-left:477.9pt;margin-top:37.4pt;width:6.4pt;height:7.1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">
                    <v:imagedata r:id="rId450"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78400" behindDoc="0" locked="0" layoutInCell="1" allowOverlap="1">
                    <wp:simplePos x="0" y="0"/>
                    <wp:positionH relativeFrom="column">
                      <wp:posOffset>5047364</wp:posOffset>
                    </wp:positionH>
                    <wp:positionV relativeFrom="paragraph">
                      <wp:posOffset>-40307</wp:posOffset>
                    </wp:positionV>
                    <wp:extent cx="99000" cy="180720"/>
                    <wp:effectExtent l="38100" t="38100" r="53975" b="48260"/>
                    <wp:wrapNone/>
                    <wp:docPr id="216" name="墨迹 216"/>
                    <wp:cNvGraphicFramePr/>
                    <a:graphic xmlns:a="http://schemas.openxmlformats.org/drawingml/2006/main">
                      <a:graphicData uri="http://schemas.microsoft.com/office/word/2010/wordprocessingInk">
                        <w14:contentPart bwMode="auto" r:id="rId451">
                          <w14:nvContentPartPr>
                            <w14:cNvContentPartPr/>
                          </w14:nvContentPartPr>
                          <w14:xfrm>
                            <a:off x="0" y="0"/>
                            <a:ext cx="99000" cy="180720"/>
                          </w14:xfrm>
                        </w14:contentPart>
                      </a:graphicData>
                    </a:graphic>
                  </wp:anchor>
                </w:drawing>
              </mc:Choice>
              <mc:Fallback>
                <w:pict>
                  <v:shape w14:anchorId="66CDD93C" id="墨迹 216" o:spid="_x0000_s1026" type="#_x0000_t75" style="position:absolute;left:0;text-align:left;margin-left:396.8pt;margin-top:-3.8pt;width:9.15pt;height:15.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">
                    <v:imagedata r:id="rId452"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72256" behindDoc="0" locked="0" layoutInCell="1" allowOverlap="1">
                    <wp:simplePos x="0" y="0"/>
                    <wp:positionH relativeFrom="column">
                      <wp:posOffset>5897324</wp:posOffset>
                    </wp:positionH>
                    <wp:positionV relativeFrom="paragraph">
                      <wp:posOffset>624973</wp:posOffset>
                    </wp:positionV>
                    <wp:extent cx="21960" cy="69840"/>
                    <wp:effectExtent l="38100" t="38100" r="54610" b="45085"/>
                    <wp:wrapNone/>
                    <wp:docPr id="210" name="墨迹 210"/>
                    <wp:cNvGraphicFramePr/>
                    <a:graphic xmlns:a="http://schemas.openxmlformats.org/drawingml/2006/main">
                      <a:graphicData uri="http://schemas.microsoft.com/office/word/2010/wordprocessingInk">
                        <w14:contentPart bwMode="auto" r:id="rId453">
                          <w14:nvContentPartPr>
                            <w14:cNvContentPartPr/>
                          </w14:nvContentPartPr>
                          <w14:xfrm>
                            <a:off x="0" y="0"/>
                            <a:ext cx="21960" cy="69840"/>
                          </w14:xfrm>
                        </w14:contentPart>
                      </a:graphicData>
                    </a:graphic>
                  </wp:anchor>
                </w:drawing>
              </mc:Choice>
              <mc:Fallback>
                <w:pict>
                  <v:shape w14:anchorId="1A60E4BC" id="墨迹 210" o:spid="_x0000_s1026" type="#_x0000_t75" style="position:absolute;left:0;text-align:left;margin-left:463.7pt;margin-top:48.55pt;width:3.1pt;height:6.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">
                    <v:imagedata r:id="rId454"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71232" behindDoc="0" locked="0" layoutInCell="1" allowOverlap="1">
                    <wp:simplePos x="0" y="0"/>
                    <wp:positionH relativeFrom="column">
                      <wp:posOffset>5837204</wp:posOffset>
                    </wp:positionH>
                    <wp:positionV relativeFrom="paragraph">
                      <wp:posOffset>440653</wp:posOffset>
                    </wp:positionV>
                    <wp:extent cx="73440" cy="146160"/>
                    <wp:effectExtent l="38100" t="38100" r="41275" b="44450"/>
                    <wp:wrapNone/>
                    <wp:docPr id="209" name="墨迹 209"/>
                    <wp:cNvGraphicFramePr/>
                    <a:graphic xmlns:a="http://schemas.openxmlformats.org/drawingml/2006/main">
                      <a:graphicData uri="http://schemas.microsoft.com/office/word/2010/wordprocessingInk">
                        <w14:contentPart bwMode="auto" r:id="rId455">
                          <w14:nvContentPartPr>
                            <w14:cNvContentPartPr/>
                          </w14:nvContentPartPr>
                          <w14:xfrm>
                            <a:off x="0" y="0"/>
                            <a:ext cx="73440" cy="146160"/>
                          </w14:xfrm>
                        </w14:contentPart>
                      </a:graphicData>
                    </a:graphic>
                  </wp:anchor>
                </w:drawing>
              </mc:Choice>
              <mc:Fallback>
                <w:pict>
                  <v:shape w14:anchorId="6909A849" id="墨迹 209" o:spid="_x0000_s1026" type="#_x0000_t75" style="position:absolute;left:0;text-align:left;margin-left:458.95pt;margin-top:34.05pt;width:7.15pt;height:12.8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">
                    <v:imagedata r:id="rId456"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70208" behindDoc="0" locked="0" layoutInCell="1" allowOverlap="1">
                    <wp:simplePos x="0" y="0"/>
                    <wp:positionH relativeFrom="column">
                      <wp:posOffset>5665484</wp:posOffset>
                    </wp:positionH>
                    <wp:positionV relativeFrom="paragraph">
                      <wp:posOffset>672493</wp:posOffset>
                    </wp:positionV>
                    <wp:extent cx="73440" cy="47520"/>
                    <wp:effectExtent l="38100" t="57150" r="41275" b="48260"/>
                    <wp:wrapNone/>
                    <wp:docPr id="208" name="墨迹 208"/>
                    <wp:cNvGraphicFramePr/>
                    <a:graphic xmlns:a="http://schemas.openxmlformats.org/drawingml/2006/main">
                      <a:graphicData uri="http://schemas.microsoft.com/office/word/2010/wordprocessingInk">
                        <w14:contentPart bwMode="auto" r:id="rId457">
                          <w14:nvContentPartPr>
                            <w14:cNvContentPartPr/>
                          </w14:nvContentPartPr>
                          <w14:xfrm>
                            <a:off x="0" y="0"/>
                            <a:ext cx="73440" cy="47520"/>
                          </w14:xfrm>
                        </w14:contentPart>
                      </a:graphicData>
                    </a:graphic>
                  </wp:anchor>
                </w:drawing>
              </mc:Choice>
              <mc:Fallback>
                <w:pict>
                  <v:shape w14:anchorId="049949AA" id="墨迹 208" o:spid="_x0000_s1026" type="#_x0000_t75" style="position:absolute;left:0;text-align:left;margin-left:445.45pt;margin-top:52.3pt;width:7.15pt;height:5.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">
                    <v:imagedata r:id="rId458"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9184" behindDoc="0" locked="0" layoutInCell="1" allowOverlap="1">
                    <wp:simplePos x="0" y="0"/>
                    <wp:positionH relativeFrom="column">
                      <wp:posOffset>5682764</wp:posOffset>
                    </wp:positionH>
                    <wp:positionV relativeFrom="paragraph">
                      <wp:posOffset>448213</wp:posOffset>
                    </wp:positionV>
                    <wp:extent cx="69840" cy="289080"/>
                    <wp:effectExtent l="19050" t="38100" r="45085" b="53975"/>
                    <wp:wrapNone/>
                    <wp:docPr id="207" name="墨迹 207"/>
                    <wp:cNvGraphicFramePr/>
                    <a:graphic xmlns:a="http://schemas.openxmlformats.org/drawingml/2006/main">
                      <a:graphicData uri="http://schemas.microsoft.com/office/word/2010/wordprocessingInk">
                        <w14:contentPart bwMode="auto" r:id="rId459">
                          <w14:nvContentPartPr>
                            <w14:cNvContentPartPr/>
                          </w14:nvContentPartPr>
                          <w14:xfrm>
                            <a:off x="0" y="0"/>
                            <a:ext cx="69840" cy="289080"/>
                          </w14:xfrm>
                        </w14:contentPart>
                      </a:graphicData>
                    </a:graphic>
                  </wp:anchor>
                </w:drawing>
              </mc:Choice>
              <mc:Fallback>
                <w:pict>
                  <v:shape w14:anchorId="2D46CC83" id="墨迹 207" o:spid="_x0000_s1026" type="#_x0000_t75" style="position:absolute;left:0;text-align:left;margin-left:446.8pt;margin-top:34.65pt;width:6.85pt;height:24.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">
                    <v:imagedata r:id="rId460"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8160" behindDoc="0" locked="0" layoutInCell="1" allowOverlap="1">
                    <wp:simplePos x="0" y="0"/>
                    <wp:positionH relativeFrom="column">
                      <wp:posOffset>5588084</wp:posOffset>
                    </wp:positionH>
                    <wp:positionV relativeFrom="paragraph">
                      <wp:posOffset>543253</wp:posOffset>
                    </wp:positionV>
                    <wp:extent cx="52200" cy="125640"/>
                    <wp:effectExtent l="57150" t="57150" r="43180" b="46355"/>
                    <wp:wrapNone/>
                    <wp:docPr id="206" name="墨迹 206"/>
                    <wp:cNvGraphicFramePr/>
                    <a:graphic xmlns:a="http://schemas.openxmlformats.org/drawingml/2006/main">
                      <a:graphicData uri="http://schemas.microsoft.com/office/word/2010/wordprocessingInk">
                        <w14:contentPart bwMode="auto" r:id="rId461">
                          <w14:nvContentPartPr>
                            <w14:cNvContentPartPr/>
                          </w14:nvContentPartPr>
                          <w14:xfrm>
                            <a:off x="0" y="0"/>
                            <a:ext cx="52200" cy="125640"/>
                          </w14:xfrm>
                        </w14:contentPart>
                      </a:graphicData>
                    </a:graphic>
                  </wp:anchor>
                </w:drawing>
              </mc:Choice>
              <mc:Fallback>
                <w:pict>
                  <v:shape w14:anchorId="7870F10D" id="墨迹 206" o:spid="_x0000_s1026" type="#_x0000_t75" style="position:absolute;left:0;text-align:left;margin-left:439.35pt;margin-top:42.15pt;width:5.4pt;height:11.2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">
                    <v:imagedata r:id="rId462"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7136" behindDoc="0" locked="0" layoutInCell="1" allowOverlap="1">
                    <wp:simplePos x="0" y="0"/>
                    <wp:positionH relativeFrom="column">
                      <wp:posOffset>6240764</wp:posOffset>
                    </wp:positionH>
                    <wp:positionV relativeFrom="paragraph">
                      <wp:posOffset>161293</wp:posOffset>
                    </wp:positionV>
                    <wp:extent cx="103680" cy="48240"/>
                    <wp:effectExtent l="38100" t="57150" r="48895" b="47625"/>
                    <wp:wrapNone/>
                    <wp:docPr id="205" name="墨迹 205"/>
                    <wp:cNvGraphicFramePr/>
                    <a:graphic xmlns:a="http://schemas.openxmlformats.org/drawingml/2006/main">
                      <a:graphicData uri="http://schemas.microsoft.com/office/word/2010/wordprocessingInk">
                        <w14:contentPart bwMode="auto" r:id="rId463">
                          <w14:nvContentPartPr>
                            <w14:cNvContentPartPr/>
                          </w14:nvContentPartPr>
                          <w14:xfrm>
                            <a:off x="0" y="0"/>
                            <a:ext cx="103680" cy="48240"/>
                          </w14:xfrm>
                        </w14:contentPart>
                      </a:graphicData>
                    </a:graphic>
                  </wp:anchor>
                </w:drawing>
              </mc:Choice>
              <mc:Fallback>
                <w:pict>
                  <v:shape w14:anchorId="1D8A1EC8" id="墨迹 205" o:spid="_x0000_s1026" type="#_x0000_t75" style="position:absolute;left:0;text-align:left;margin-left:490.75pt;margin-top:12.05pt;width:9.45pt;height:5.1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">
                    <v:imagedata r:id="rId464"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6112" behindDoc="0" locked="0" layoutInCell="1" allowOverlap="1">
                    <wp:simplePos x="0" y="0"/>
                    <wp:positionH relativeFrom="column">
                      <wp:posOffset>6240764</wp:posOffset>
                    </wp:positionH>
                    <wp:positionV relativeFrom="paragraph">
                      <wp:posOffset>79933</wp:posOffset>
                    </wp:positionV>
                    <wp:extent cx="26640" cy="51840"/>
                    <wp:effectExtent l="38100" t="57150" r="50165" b="43815"/>
                    <wp:wrapNone/>
                    <wp:docPr id="204" name="墨迹 204"/>
                    <wp:cNvGraphicFramePr/>
                    <a:graphic xmlns:a="http://schemas.openxmlformats.org/drawingml/2006/main">
                      <a:graphicData uri="http://schemas.microsoft.com/office/word/2010/wordprocessingInk">
                        <w14:contentPart bwMode="auto" r:id="rId465">
                          <w14:nvContentPartPr>
                            <w14:cNvContentPartPr/>
                          </w14:nvContentPartPr>
                          <w14:xfrm>
                            <a:off x="0" y="0"/>
                            <a:ext cx="26640" cy="51840"/>
                          </w14:xfrm>
                        </w14:contentPart>
                      </a:graphicData>
                    </a:graphic>
                  </wp:anchor>
                </w:drawing>
              </mc:Choice>
              <mc:Fallback>
                <w:pict>
                  <v:shape w14:anchorId="00B16E20" id="墨迹 204" o:spid="_x0000_s1026" type="#_x0000_t75" style="position:absolute;left:0;text-align:left;margin-left:490.75pt;margin-top:5.65pt;width:3.5pt;height:5.4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">
                    <v:imagedata r:id="rId466"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5088" behindDoc="0" locked="0" layoutInCell="1" allowOverlap="1">
                    <wp:simplePos x="0" y="0"/>
                    <wp:positionH relativeFrom="column">
                      <wp:posOffset>6173444</wp:posOffset>
                    </wp:positionH>
                    <wp:positionV relativeFrom="paragraph">
                      <wp:posOffset>79933</wp:posOffset>
                    </wp:positionV>
                    <wp:extent cx="149400" cy="197640"/>
                    <wp:effectExtent l="38100" t="57150" r="41275" b="50165"/>
                    <wp:wrapNone/>
                    <wp:docPr id="203" name="墨迹 203"/>
                    <wp:cNvGraphicFramePr/>
                    <a:graphic xmlns:a="http://schemas.openxmlformats.org/drawingml/2006/main">
                      <a:graphicData uri="http://schemas.microsoft.com/office/word/2010/wordprocessingInk">
                        <w14:contentPart bwMode="auto" r:id="rId467">
                          <w14:nvContentPartPr>
                            <w14:cNvContentPartPr/>
                          </w14:nvContentPartPr>
                          <w14:xfrm>
                            <a:off x="0" y="0"/>
                            <a:ext cx="149400" cy="197640"/>
                          </w14:xfrm>
                        </w14:contentPart>
                      </a:graphicData>
                    </a:graphic>
                  </wp:anchor>
                </w:drawing>
              </mc:Choice>
              <mc:Fallback>
                <w:pict>
                  <v:shape w14:anchorId="77D318F2" id="墨迹 203" o:spid="_x0000_s1026" type="#_x0000_t75" style="position:absolute;left:0;text-align:left;margin-left:485.45pt;margin-top:5.65pt;width:13.05pt;height:16.8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">
                    <v:imagedata r:id="rId468"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4064" behindDoc="0" locked="0" layoutInCell="1" allowOverlap="1">
                    <wp:simplePos x="0" y="0"/>
                    <wp:positionH relativeFrom="column">
                      <wp:posOffset>5987684</wp:posOffset>
                    </wp:positionH>
                    <wp:positionV relativeFrom="paragraph">
                      <wp:posOffset>247333</wp:posOffset>
                    </wp:positionV>
                    <wp:extent cx="176400" cy="90360"/>
                    <wp:effectExtent l="38100" t="57150" r="52705" b="43180"/>
                    <wp:wrapNone/>
                    <wp:docPr id="202" name="墨迹 202"/>
                    <wp:cNvGraphicFramePr/>
                    <a:graphic xmlns:a="http://schemas.openxmlformats.org/drawingml/2006/main">
                      <a:graphicData uri="http://schemas.microsoft.com/office/word/2010/wordprocessingInk">
                        <w14:contentPart bwMode="auto" r:id="rId469">
                          <w14:nvContentPartPr>
                            <w14:cNvContentPartPr/>
                          </w14:nvContentPartPr>
                          <w14:xfrm>
                            <a:off x="0" y="0"/>
                            <a:ext cx="176400" cy="90360"/>
                          </w14:xfrm>
                        </w14:contentPart>
                      </a:graphicData>
                    </a:graphic>
                  </wp:anchor>
                </w:drawing>
              </mc:Choice>
              <mc:Fallback>
                <w:pict>
                  <v:shape w14:anchorId="5D25AA83" id="墨迹 202" o:spid="_x0000_s1026" type="#_x0000_t75" style="position:absolute;left:0;text-align:left;margin-left:470.8pt;margin-top:18.85pt;width:15.25pt;height:8.4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">
                    <v:imagedata r:id="rId470"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3040" behindDoc="0" locked="0" layoutInCell="1" allowOverlap="1">
                    <wp:simplePos x="0" y="0"/>
                    <wp:positionH relativeFrom="column">
                      <wp:posOffset>6013244</wp:posOffset>
                    </wp:positionH>
                    <wp:positionV relativeFrom="paragraph">
                      <wp:posOffset>127093</wp:posOffset>
                    </wp:positionV>
                    <wp:extent cx="56160" cy="164880"/>
                    <wp:effectExtent l="38100" t="57150" r="39370" b="45085"/>
                    <wp:wrapNone/>
                    <wp:docPr id="201" name="墨迹 201"/>
                    <wp:cNvGraphicFramePr/>
                    <a:graphic xmlns:a="http://schemas.openxmlformats.org/drawingml/2006/main">
                      <a:graphicData uri="http://schemas.microsoft.com/office/word/2010/wordprocessingInk">
                        <w14:contentPart bwMode="auto" r:id="rId471">
                          <w14:nvContentPartPr>
                            <w14:cNvContentPartPr/>
                          </w14:nvContentPartPr>
                          <w14:xfrm>
                            <a:off x="0" y="0"/>
                            <a:ext cx="56160" cy="164880"/>
                          </w14:xfrm>
                        </w14:contentPart>
                      </a:graphicData>
                    </a:graphic>
                  </wp:anchor>
                </w:drawing>
              </mc:Choice>
              <mc:Fallback>
                <w:pict>
                  <v:shape w14:anchorId="5877C206" id="墨迹 201" o:spid="_x0000_s1026" type="#_x0000_t75" style="position:absolute;left:0;text-align:left;margin-left:472.85pt;margin-top:9.35pt;width:5.75pt;height:14.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">
                    <v:imagedata r:id="rId472"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2016" behindDoc="0" locked="0" layoutInCell="1" allowOverlap="1">
                    <wp:simplePos x="0" y="0"/>
                    <wp:positionH relativeFrom="column">
                      <wp:posOffset>6021884</wp:posOffset>
                    </wp:positionH>
                    <wp:positionV relativeFrom="paragraph">
                      <wp:posOffset>127093</wp:posOffset>
                    </wp:positionV>
                    <wp:extent cx="54360" cy="43200"/>
                    <wp:effectExtent l="57150" t="57150" r="41275" b="52070"/>
                    <wp:wrapNone/>
                    <wp:docPr id="200" name="墨迹 200"/>
                    <wp:cNvGraphicFramePr/>
                    <a:graphic xmlns:a="http://schemas.openxmlformats.org/drawingml/2006/main">
                      <a:graphicData uri="http://schemas.microsoft.com/office/word/2010/wordprocessingInk">
                        <w14:contentPart bwMode="auto" r:id="rId473">
                          <w14:nvContentPartPr>
                            <w14:cNvContentPartPr/>
                          </w14:nvContentPartPr>
                          <w14:xfrm>
                            <a:off x="0" y="0"/>
                            <a:ext cx="54360" cy="43200"/>
                          </w14:xfrm>
                        </w14:contentPart>
                      </a:graphicData>
                    </a:graphic>
                  </wp:anchor>
                </w:drawing>
              </mc:Choice>
              <mc:Fallback>
                <w:pict>
                  <v:shape w14:anchorId="21E17D5E" id="墨迹 200" o:spid="_x0000_s1026" type="#_x0000_t75" style="position:absolute;left:0;text-align:left;margin-left:473.5pt;margin-top:9.35pt;width:5.65pt;height:4.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">
                    <v:imagedata r:id="rId474"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60992" behindDoc="0" locked="0" layoutInCell="1" allowOverlap="1">
                    <wp:simplePos x="0" y="0"/>
                    <wp:positionH relativeFrom="column">
                      <wp:posOffset>5835044</wp:posOffset>
                    </wp:positionH>
                    <wp:positionV relativeFrom="paragraph">
                      <wp:posOffset>271813</wp:posOffset>
                    </wp:positionV>
                    <wp:extent cx="29160" cy="40320"/>
                    <wp:effectExtent l="38100" t="38100" r="47625" b="55245"/>
                    <wp:wrapNone/>
                    <wp:docPr id="199" name="墨迹 199"/>
                    <wp:cNvGraphicFramePr/>
                    <a:graphic xmlns:a="http://schemas.openxmlformats.org/drawingml/2006/main">
                      <a:graphicData uri="http://schemas.microsoft.com/office/word/2010/wordprocessingInk">
                        <w14:contentPart bwMode="auto" r:id="rId475">
                          <w14:nvContentPartPr>
                            <w14:cNvContentPartPr/>
                          </w14:nvContentPartPr>
                          <w14:xfrm>
                            <a:off x="0" y="0"/>
                            <a:ext cx="29160" cy="40320"/>
                          </w14:xfrm>
                        </w14:contentPart>
                      </a:graphicData>
                    </a:graphic>
                  </wp:anchor>
                </w:drawing>
              </mc:Choice>
              <mc:Fallback>
                <w:pict>
                  <v:shape w14:anchorId="7FCE4B51" id="墨迹 199" o:spid="_x0000_s1026" type="#_x0000_t75" style="position:absolute;left:0;text-align:left;margin-left:458.8pt;margin-top:20.75pt;width:3.7pt;height: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">
                    <v:imagedata r:id="rId476"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9968" behindDoc="0" locked="0" layoutInCell="1" allowOverlap="1">
                    <wp:simplePos x="0" y="0"/>
                    <wp:positionH relativeFrom="column">
                      <wp:posOffset>5832884</wp:posOffset>
                    </wp:positionH>
                    <wp:positionV relativeFrom="paragraph">
                      <wp:posOffset>178573</wp:posOffset>
                    </wp:positionV>
                    <wp:extent cx="92160" cy="172080"/>
                    <wp:effectExtent l="19050" t="57150" r="41275" b="38100"/>
                    <wp:wrapNone/>
                    <wp:docPr id="198" name="墨迹 198"/>
                    <wp:cNvGraphicFramePr/>
                    <a:graphic xmlns:a="http://schemas.openxmlformats.org/drawingml/2006/main">
                      <a:graphicData uri="http://schemas.microsoft.com/office/word/2010/wordprocessingInk">
                        <w14:contentPart bwMode="auto" r:id="rId477">
                          <w14:nvContentPartPr>
                            <w14:cNvContentPartPr/>
                          </w14:nvContentPartPr>
                          <w14:xfrm>
                            <a:off x="0" y="0"/>
                            <a:ext cx="92160" cy="172080"/>
                          </w14:xfrm>
                        </w14:contentPart>
                      </a:graphicData>
                    </a:graphic>
                  </wp:anchor>
                </w:drawing>
              </mc:Choice>
              <mc:Fallback>
                <w:pict>
                  <v:shape w14:anchorId="2EE769A5" id="墨迹 198" o:spid="_x0000_s1026" type="#_x0000_t75" style="position:absolute;left:0;text-align:left;margin-left:458.65pt;margin-top:13.4pt;width:8.55pt;height:14.9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">
                    <v:imagedata r:id="rId478"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8944" behindDoc="0" locked="0" layoutInCell="1" allowOverlap="1">
                    <wp:simplePos x="0" y="0"/>
                    <wp:positionH relativeFrom="column">
                      <wp:posOffset>5775284</wp:posOffset>
                    </wp:positionH>
                    <wp:positionV relativeFrom="paragraph">
                      <wp:posOffset>213133</wp:posOffset>
                    </wp:positionV>
                    <wp:extent cx="23760" cy="132840"/>
                    <wp:effectExtent l="38100" t="57150" r="52705" b="38735"/>
                    <wp:wrapNone/>
                    <wp:docPr id="197" name="墨迹 197"/>
                    <wp:cNvGraphicFramePr/>
                    <a:graphic xmlns:a="http://schemas.openxmlformats.org/drawingml/2006/main">
                      <a:graphicData uri="http://schemas.microsoft.com/office/word/2010/wordprocessingInk">
                        <w14:contentPart bwMode="auto" r:id="rId479">
                          <w14:nvContentPartPr>
                            <w14:cNvContentPartPr/>
                          </w14:nvContentPartPr>
                          <w14:xfrm>
                            <a:off x="0" y="0"/>
                            <a:ext cx="23760" cy="132840"/>
                          </w14:xfrm>
                        </w14:contentPart>
                      </a:graphicData>
                    </a:graphic>
                  </wp:anchor>
                </w:drawing>
              </mc:Choice>
              <mc:Fallback>
                <w:pict>
                  <v:shape w14:anchorId="6B0EE872" id="墨迹 197" o:spid="_x0000_s1026" type="#_x0000_t75" style="position:absolute;left:0;text-align:left;margin-left:454.1pt;margin-top:16.15pt;width:3.15pt;height:11.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">
                    <v:imagedata r:id="rId480"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7920" behindDoc="0" locked="0" layoutInCell="1" allowOverlap="1">
                    <wp:simplePos x="0" y="0"/>
                    <wp:positionH relativeFrom="column">
                      <wp:posOffset>5820284</wp:posOffset>
                    </wp:positionH>
                    <wp:positionV relativeFrom="paragraph">
                      <wp:posOffset>118093</wp:posOffset>
                    </wp:positionV>
                    <wp:extent cx="20880" cy="43560"/>
                    <wp:effectExtent l="38100" t="57150" r="55880" b="52070"/>
                    <wp:wrapNone/>
                    <wp:docPr id="196" name="墨迹 196"/>
                    <wp:cNvGraphicFramePr/>
                    <a:graphic xmlns:a="http://schemas.openxmlformats.org/drawingml/2006/main">
                      <a:graphicData uri="http://schemas.microsoft.com/office/word/2010/wordprocessingInk">
                        <w14:contentPart bwMode="auto" r:id="rId481">
                          <w14:nvContentPartPr>
                            <w14:cNvContentPartPr/>
                          </w14:nvContentPartPr>
                          <w14:xfrm>
                            <a:off x="0" y="0"/>
                            <a:ext cx="20880" cy="43560"/>
                          </w14:xfrm>
                        </w14:contentPart>
                      </a:graphicData>
                    </a:graphic>
                  </wp:anchor>
                </w:drawing>
              </mc:Choice>
              <mc:Fallback>
                <w:pict>
                  <v:shape w14:anchorId="51C4D2AD" id="墨迹 196" o:spid="_x0000_s1026" type="#_x0000_t75" style="position:absolute;left:0;text-align:left;margin-left:457.6pt;margin-top:8.65pt;width:3.05pt;height:4.8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">
                    <v:imagedata r:id="rId482"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6896" behindDoc="0" locked="0" layoutInCell="1" allowOverlap="1">
                    <wp:simplePos x="0" y="0"/>
                    <wp:positionH relativeFrom="column">
                      <wp:posOffset>5597084</wp:posOffset>
                    </wp:positionH>
                    <wp:positionV relativeFrom="paragraph">
                      <wp:posOffset>243013</wp:posOffset>
                    </wp:positionV>
                    <wp:extent cx="116280" cy="129960"/>
                    <wp:effectExtent l="38100" t="57150" r="17145" b="41910"/>
                    <wp:wrapNone/>
                    <wp:docPr id="195" name="墨迹 195"/>
                    <wp:cNvGraphicFramePr/>
                    <a:graphic xmlns:a="http://schemas.openxmlformats.org/drawingml/2006/main">
                      <a:graphicData uri="http://schemas.microsoft.com/office/word/2010/wordprocessingInk">
                        <w14:contentPart bwMode="auto" r:id="rId483">
                          <w14:nvContentPartPr>
                            <w14:cNvContentPartPr/>
                          </w14:nvContentPartPr>
                          <w14:xfrm>
                            <a:off x="0" y="0"/>
                            <a:ext cx="116280" cy="129960"/>
                          </w14:xfrm>
                        </w14:contentPart>
                      </a:graphicData>
                    </a:graphic>
                  </wp:anchor>
                </w:drawing>
              </mc:Choice>
              <mc:Fallback>
                <w:pict>
                  <v:shape w14:anchorId="33E5AD0E" id="墨迹 195" o:spid="_x0000_s1026" type="#_x0000_t75" style="position:absolute;left:0;text-align:left;margin-left:440.05pt;margin-top:18.5pt;width:10.45pt;height:11.6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">
                    <v:imagedata r:id="rId484"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5872" behindDoc="0" locked="0" layoutInCell="1" allowOverlap="1">
                    <wp:simplePos x="0" y="0"/>
                    <wp:positionH relativeFrom="column">
                      <wp:posOffset>5557124</wp:posOffset>
                    </wp:positionH>
                    <wp:positionV relativeFrom="paragraph">
                      <wp:posOffset>97213</wp:posOffset>
                    </wp:positionV>
                    <wp:extent cx="113040" cy="167760"/>
                    <wp:effectExtent l="38100" t="57150" r="1270" b="41910"/>
                    <wp:wrapNone/>
                    <wp:docPr id="194" name="墨迹 194"/>
                    <wp:cNvGraphicFramePr/>
                    <a:graphic xmlns:a="http://schemas.openxmlformats.org/drawingml/2006/main">
                      <a:graphicData uri="http://schemas.microsoft.com/office/word/2010/wordprocessingInk">
                        <w14:contentPart bwMode="auto" r:id="rId485">
                          <w14:nvContentPartPr>
                            <w14:cNvContentPartPr/>
                          </w14:nvContentPartPr>
                          <w14:xfrm>
                            <a:off x="0" y="0"/>
                            <a:ext cx="113040" cy="167760"/>
                          </w14:xfrm>
                        </w14:contentPart>
                      </a:graphicData>
                    </a:graphic>
                  </wp:anchor>
                </w:drawing>
              </mc:Choice>
              <mc:Fallback>
                <w:pict>
                  <v:shape w14:anchorId="71063C3B" id="墨迹 194" o:spid="_x0000_s1026" type="#_x0000_t75" style="position:absolute;left:0;text-align:left;margin-left:436.9pt;margin-top:7pt;width:10.2pt;height:14.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">
                    <v:imagedata r:id="rId486"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4848" behindDoc="0" locked="0" layoutInCell="1" allowOverlap="1">
                    <wp:simplePos x="0" y="0"/>
                    <wp:positionH relativeFrom="column">
                      <wp:posOffset>5532284</wp:posOffset>
                    </wp:positionH>
                    <wp:positionV relativeFrom="paragraph">
                      <wp:posOffset>208813</wp:posOffset>
                    </wp:positionV>
                    <wp:extent cx="26280" cy="103680"/>
                    <wp:effectExtent l="38100" t="38100" r="50165" b="48895"/>
                    <wp:wrapNone/>
                    <wp:docPr id="193" name="墨迹 193"/>
                    <wp:cNvGraphicFramePr/>
                    <a:graphic xmlns:a="http://schemas.openxmlformats.org/drawingml/2006/main">
                      <a:graphicData uri="http://schemas.microsoft.com/office/word/2010/wordprocessingInk">
                        <w14:contentPart bwMode="auto" r:id="rId487">
                          <w14:nvContentPartPr>
                            <w14:cNvContentPartPr/>
                          </w14:nvContentPartPr>
                          <w14:xfrm>
                            <a:off x="0" y="0"/>
                            <a:ext cx="26280" cy="103680"/>
                          </w14:xfrm>
                        </w14:contentPart>
                      </a:graphicData>
                    </a:graphic>
                  </wp:anchor>
                </w:drawing>
              </mc:Choice>
              <mc:Fallback>
                <w:pict>
                  <v:shape w14:anchorId="18CD462A" id="墨迹 193" o:spid="_x0000_s1026" type="#_x0000_t75" style="position:absolute;left:0;text-align:left;margin-left:434.95pt;margin-top:15.8pt;width:3.35pt;height:9.4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">
                    <v:imagedata r:id="rId488" o:title=""/>
                  </v:shape>
                </w:pict>
              </mc:Fallback>
            </mc:AlternateContent>
          </w:r>
          <w:r w:rsidR="0023349A">
            <w:rPr>
              <w:rFonts w:ascii="楷体" w:eastAsia="楷体" w:hAnsi="楷体" w:cs="宋体" w:hint="eastAsia"/>
              <w:noProof/>
              <w:color w:val="auto"/>
              <w:sz w:val="24"/>
              <w:szCs w:val="24"/>
            </w:rPr>
            <mc:AlternateContent>
              <mc:Choice Requires="wpi">
                <w:drawing>
                  <wp:anchor distT="0" distB="0" distL="114300" distR="114300" simplePos="0" relativeHeight="251853824" behindDoc="0" locked="0" layoutInCell="1" allowOverlap="1">
                    <wp:simplePos x="0" y="0"/>
                    <wp:positionH relativeFrom="column">
                      <wp:posOffset>5489444</wp:posOffset>
                    </wp:positionH>
                    <wp:positionV relativeFrom="paragraph">
                      <wp:posOffset>135733</wp:posOffset>
                    </wp:positionV>
                    <wp:extent cx="39240" cy="140400"/>
                    <wp:effectExtent l="38100" t="38100" r="56515" b="50165"/>
                    <wp:wrapNone/>
                    <wp:docPr id="192" name="墨迹 192"/>
                    <wp:cNvGraphicFramePr/>
                    <a:graphic xmlns:a="http://schemas.openxmlformats.org/drawingml/2006/main">
                      <a:graphicData uri="http://schemas.microsoft.com/office/word/2010/wordprocessingInk">
                        <w14:contentPart bwMode="auto" r:id="rId489">
                          <w14:nvContentPartPr>
                            <w14:cNvContentPartPr/>
                          </w14:nvContentPartPr>
                          <w14:xfrm>
                            <a:off x="0" y="0"/>
                            <a:ext cx="39240" cy="140400"/>
                          </w14:xfrm>
                        </w14:contentPart>
                      </a:graphicData>
                    </a:graphic>
                  </wp:anchor>
                </w:drawing>
              </mc:Choice>
              <mc:Fallback>
                <w:pict>
                  <v:shape w14:anchorId="4C2FDB88" id="墨迹 192" o:spid="_x0000_s1026" type="#_x0000_t75" style="position:absolute;left:0;text-align:left;margin-left:431.6pt;margin-top:10.05pt;width:4.45pt;height:12.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">
                    <v:imagedata r:id="rId490" o:title=""/>
                  </v:shape>
                </w:pict>
              </mc:Fallback>
            </mc:AlternateContent>
          </w:r>
          <w:r w:rsidR="00B54D84" w:rsidRPr="00365B5B">
            <w:rPr>
              <w:rFonts w:ascii="楷体" w:eastAsia="楷体" w:hAnsi="楷体" w:cs="宋体" w:hint="eastAsia"/>
              <w:color w:val="auto"/>
              <w:sz w:val="24"/>
              <w:szCs w:val="24"/>
            </w:rPr>
            <w:t>文中</w:t>
          </w:r>
          <w:r w:rsidR="00B54D84" w:rsidRPr="00365B5B">
            <w:rPr>
              <w:rFonts w:ascii="楷体" w:eastAsia="楷体" w:hAnsi="楷体" w:cs="宋体"/>
              <w:color w:val="auto"/>
              <w:sz w:val="24"/>
              <w:szCs w:val="24"/>
            </w:rPr>
            <w:t>比较详细的介绍了研究的背景和意义，</w:t>
          </w:r>
          <w:r w:rsidR="00B54D84" w:rsidRPr="00365B5B">
            <w:rPr>
              <w:rFonts w:ascii="楷体" w:eastAsia="楷体" w:hAnsi="楷体" w:cs="宋体" w:hint="eastAsia"/>
              <w:color w:val="auto"/>
              <w:sz w:val="24"/>
              <w:szCs w:val="24"/>
            </w:rPr>
            <w:t>同时</w:t>
          </w:r>
          <w:r w:rsidR="00B54D84" w:rsidRPr="00365B5B">
            <w:rPr>
              <w:rFonts w:ascii="楷体" w:eastAsia="楷体" w:hAnsi="楷体" w:cs="宋体"/>
              <w:color w:val="auto"/>
              <w:sz w:val="24"/>
              <w:szCs w:val="24"/>
            </w:rPr>
            <w:t>介绍了</w:t>
          </w:r>
          <w:proofErr w:type="spellStart"/>
          <w:r w:rsidR="00B54D84" w:rsidRPr="00365B5B">
            <w:rPr>
              <w:rFonts w:ascii="楷体" w:eastAsia="楷体" w:hAnsi="楷体" w:cs="宋体"/>
              <w:color w:val="auto"/>
              <w:sz w:val="24"/>
              <w:szCs w:val="24"/>
            </w:rPr>
            <w:t>mes</w:t>
          </w:r>
          <w:proofErr w:type="spellEnd"/>
          <w:r w:rsidR="00B54D84" w:rsidRPr="00365B5B">
            <w:rPr>
              <w:rFonts w:ascii="楷体" w:eastAsia="楷体" w:hAnsi="楷体" w:cs="宋体"/>
              <w:color w:val="auto"/>
              <w:sz w:val="24"/>
              <w:szCs w:val="24"/>
            </w:rPr>
            <w:t>和cep的研究现状，在</w:t>
          </w:r>
          <w:r w:rsidR="00B54D84" w:rsidRPr="00365B5B">
            <w:rPr>
              <w:rFonts w:ascii="楷体" w:eastAsia="楷体" w:hAnsi="楷体" w:cs="宋体" w:hint="eastAsia"/>
              <w:color w:val="auto"/>
              <w:sz w:val="24"/>
              <w:szCs w:val="24"/>
            </w:rPr>
            <w:t>第二章</w:t>
          </w:r>
          <w:r w:rsidR="00B54D84" w:rsidRPr="00365B5B">
            <w:rPr>
              <w:rFonts w:ascii="楷体" w:eastAsia="楷体" w:hAnsi="楷体" w:cs="宋体"/>
              <w:color w:val="auto"/>
              <w:sz w:val="24"/>
              <w:szCs w:val="24"/>
            </w:rPr>
            <w:t>中介绍了系统的架构设计（需求分析</w:t>
          </w:r>
          <w:proofErr w:type="gramStart"/>
          <w:r w:rsidR="00B54D84" w:rsidRPr="00365B5B">
            <w:rPr>
              <w:rFonts w:ascii="楷体" w:eastAsia="楷体" w:hAnsi="楷体" w:cs="宋体"/>
              <w:color w:val="auto"/>
              <w:sz w:val="24"/>
              <w:szCs w:val="24"/>
            </w:rPr>
            <w:t>—</w:t>
          </w:r>
          <w:r w:rsidR="00B54D84" w:rsidRPr="00365B5B">
            <w:rPr>
              <w:rFonts w:ascii="楷体" w:eastAsia="楷体" w:hAnsi="楷体" w:cs="宋体" w:hint="eastAsia"/>
              <w:color w:val="auto"/>
              <w:sz w:val="24"/>
              <w:szCs w:val="24"/>
            </w:rPr>
            <w:t>总体</w:t>
          </w:r>
          <w:r w:rsidR="00B54D84" w:rsidRPr="00365B5B">
            <w:rPr>
              <w:rFonts w:ascii="楷体" w:eastAsia="楷体" w:hAnsi="楷体" w:cs="宋体"/>
              <w:color w:val="auto"/>
              <w:sz w:val="24"/>
              <w:szCs w:val="24"/>
            </w:rPr>
            <w:t>结构设计—功能</w:t>
          </w:r>
          <w:proofErr w:type="gramEnd"/>
          <w:r w:rsidR="00B54D84" w:rsidRPr="00365B5B">
            <w:rPr>
              <w:rFonts w:ascii="楷体" w:eastAsia="楷体" w:hAnsi="楷体" w:cs="宋体"/>
              <w:color w:val="auto"/>
              <w:sz w:val="24"/>
              <w:szCs w:val="24"/>
            </w:rPr>
            <w:t>模块设计</w:t>
          </w:r>
          <w:proofErr w:type="gramStart"/>
          <w:r w:rsidR="00B54D84" w:rsidRPr="00365B5B">
            <w:rPr>
              <w:rFonts w:ascii="楷体" w:eastAsia="楷体" w:hAnsi="楷体" w:cs="宋体"/>
              <w:color w:val="auto"/>
              <w:sz w:val="24"/>
              <w:szCs w:val="24"/>
            </w:rPr>
            <w:t>—业务</w:t>
          </w:r>
          <w:proofErr w:type="gramEnd"/>
          <w:r w:rsidR="00B54D84" w:rsidRPr="00365B5B">
            <w:rPr>
              <w:rFonts w:ascii="楷体" w:eastAsia="楷体" w:hAnsi="楷体" w:cs="宋体"/>
              <w:color w:val="auto"/>
              <w:sz w:val="24"/>
              <w:szCs w:val="24"/>
            </w:rPr>
            <w:t>流程设计—信息模型的构建—人机交互设计等几个模块展开了论述）</w:t>
          </w:r>
          <w:r w:rsidR="00B54D84" w:rsidRPr="00365B5B">
            <w:rPr>
              <w:rFonts w:ascii="楷体" w:eastAsia="楷体" w:hAnsi="楷体" w:cs="宋体" w:hint="eastAsia"/>
              <w:color w:val="auto"/>
              <w:sz w:val="24"/>
              <w:szCs w:val="24"/>
            </w:rPr>
            <w:t>；</w:t>
          </w:r>
          <w:r w:rsidR="00B54D84" w:rsidRPr="00365B5B">
            <w:rPr>
              <w:rFonts w:ascii="楷体" w:eastAsia="楷体" w:hAnsi="楷体" w:cs="宋体"/>
              <w:color w:val="auto"/>
              <w:sz w:val="24"/>
              <w:szCs w:val="24"/>
            </w:rPr>
            <w:t>在第三章中介绍了</w:t>
          </w:r>
          <w:r w:rsidR="00B54D84" w:rsidRPr="00365B5B">
            <w:rPr>
              <w:rFonts w:ascii="楷体" w:eastAsia="楷体" w:hAnsi="楷体" w:cs="宋体" w:hint="eastAsia"/>
              <w:color w:val="auto"/>
              <w:sz w:val="24"/>
              <w:szCs w:val="24"/>
            </w:rPr>
            <w:t>复杂处理</w:t>
          </w:r>
          <w:r w:rsidR="00B54D84" w:rsidRPr="00365B5B">
            <w:rPr>
              <w:rFonts w:ascii="楷体" w:eastAsia="楷体" w:hAnsi="楷体" w:cs="宋体"/>
              <w:color w:val="auto"/>
              <w:sz w:val="24"/>
              <w:szCs w:val="24"/>
            </w:rPr>
            <w:t>中的事件定义和分析</w:t>
          </w:r>
          <w:r w:rsidR="00B54D84" w:rsidRPr="00365B5B">
            <w:rPr>
              <w:rFonts w:ascii="楷体" w:eastAsia="楷体" w:hAnsi="楷体" w:cs="宋体" w:hint="eastAsia"/>
              <w:color w:val="auto"/>
              <w:sz w:val="24"/>
              <w:szCs w:val="24"/>
            </w:rPr>
            <w:t>；</w:t>
          </w:r>
          <w:r w:rsidR="00B54D84" w:rsidRPr="00365B5B">
            <w:rPr>
              <w:rFonts w:ascii="楷体" w:eastAsia="楷体" w:hAnsi="楷体" w:cs="宋体"/>
              <w:color w:val="auto"/>
              <w:sz w:val="24"/>
              <w:szCs w:val="24"/>
            </w:rPr>
            <w:t>第四章则对其处理方法进行了探讨</w:t>
          </w:r>
          <w:r w:rsidR="00B54D84" w:rsidRPr="00365B5B">
            <w:rPr>
              <w:rFonts w:ascii="楷体" w:eastAsia="楷体" w:hAnsi="楷体" w:cs="宋体" w:hint="eastAsia"/>
              <w:color w:val="auto"/>
              <w:sz w:val="24"/>
              <w:szCs w:val="24"/>
            </w:rPr>
            <w:t>，最后</w:t>
          </w:r>
          <w:proofErr w:type="gramStart"/>
          <w:r w:rsidR="00B54D84" w:rsidRPr="00365B5B">
            <w:rPr>
              <w:rFonts w:ascii="楷体" w:eastAsia="楷体" w:hAnsi="楷体" w:cs="宋体"/>
              <w:color w:val="auto"/>
              <w:sz w:val="24"/>
              <w:szCs w:val="24"/>
            </w:rPr>
            <w:t>一</w:t>
          </w:r>
          <w:proofErr w:type="gramEnd"/>
          <w:r w:rsidR="00B54D84" w:rsidRPr="00365B5B">
            <w:rPr>
              <w:rFonts w:ascii="楷体" w:eastAsia="楷体" w:hAnsi="楷体" w:cs="宋体"/>
              <w:color w:val="auto"/>
              <w:sz w:val="24"/>
              <w:szCs w:val="24"/>
            </w:rPr>
            <w:t>章则</w:t>
          </w:r>
          <w:r w:rsidR="00B54D84" w:rsidRPr="00365B5B">
            <w:rPr>
              <w:rFonts w:ascii="楷体" w:eastAsia="楷体" w:hAnsi="楷体" w:cs="宋体" w:hint="eastAsia"/>
              <w:color w:val="auto"/>
              <w:sz w:val="24"/>
              <w:szCs w:val="24"/>
            </w:rPr>
            <w:t>是</w:t>
          </w:r>
          <w:r w:rsidR="00B54D84" w:rsidRPr="00365B5B">
            <w:rPr>
              <w:rFonts w:ascii="楷体" w:eastAsia="楷体" w:hAnsi="楷体" w:cs="宋体"/>
              <w:color w:val="auto"/>
              <w:sz w:val="24"/>
              <w:szCs w:val="24"/>
            </w:rPr>
            <w:t>系统验证。</w:t>
          </w:r>
        </w:p>
        <w:p w:rsidR="004E7331" w:rsidRPr="00907AE9" w:rsidRDefault="00183560" w:rsidP="00365B5B">
          <w:pPr>
            <w:pStyle w:val="1"/>
            <w:spacing w:before="0" w:after="0"/>
            <w:rPr>
              <w:sz w:val="28"/>
            </w:rPr>
          </w:pPr>
          <w:r>
            <w:rPr>
              <w:rFonts w:hint="eastAsia"/>
              <w:noProof/>
              <w:sz w:val="28"/>
            </w:rPr>
            <mc:AlternateContent>
              <mc:Choice Requires="wpi">
                <w:drawing>
                  <wp:anchor distT="0" distB="0" distL="114300" distR="114300" simplePos="0" relativeHeight="252244992" behindDoc="0" locked="0" layoutInCell="1" allowOverlap="1">
                    <wp:simplePos x="0" y="0"/>
                    <wp:positionH relativeFrom="column">
                      <wp:posOffset>5221604</wp:posOffset>
                    </wp:positionH>
                    <wp:positionV relativeFrom="paragraph">
                      <wp:posOffset>79346</wp:posOffset>
                    </wp:positionV>
                    <wp:extent cx="159480" cy="214560"/>
                    <wp:effectExtent l="57150" t="38100" r="50165" b="52705"/>
                    <wp:wrapNone/>
                    <wp:docPr id="419" name="墨迹 419"/>
                    <wp:cNvGraphicFramePr/>
                    <a:graphic xmlns:a="http://schemas.openxmlformats.org/drawingml/2006/main">
                      <a:graphicData uri="http://schemas.microsoft.com/office/word/2010/wordprocessingInk">
                        <w14:contentPart bwMode="auto" r:id="rId491">
                          <w14:nvContentPartPr>
                            <w14:cNvContentPartPr/>
                          </w14:nvContentPartPr>
                          <w14:xfrm>
                            <a:off x="0" y="0"/>
                            <a:ext cx="159480" cy="214560"/>
                          </w14:xfrm>
                        </w14:contentPart>
                      </a:graphicData>
                    </a:graphic>
                  </wp:anchor>
                </w:drawing>
              </mc:Choice>
              <mc:Fallback>
                <w:pict>
                  <v:shape w14:anchorId="6EF4B565" id="墨迹 419" o:spid="_x0000_s1026" type="#_x0000_t75" style="position:absolute;left:0;text-align:left;margin-left:410.5pt;margin-top:5.6pt;width:13.85pt;height:18.2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">
                    <v:imagedata r:id="rId492" o:title=""/>
                  </v:shape>
                </w:pict>
              </mc:Fallback>
            </mc:AlternateContent>
          </w:r>
          <w:r>
            <w:rPr>
              <w:rFonts w:hint="eastAsia"/>
              <w:noProof/>
              <w:sz w:val="28"/>
            </w:rPr>
            <mc:AlternateContent>
              <mc:Choice Requires="wpi">
                <w:drawing>
                  <wp:anchor distT="0" distB="0" distL="114300" distR="114300" simplePos="0" relativeHeight="252243968" behindDoc="0" locked="0" layoutInCell="1" allowOverlap="1">
                    <wp:simplePos x="0" y="0"/>
                    <wp:positionH relativeFrom="column">
                      <wp:posOffset>5094524</wp:posOffset>
                    </wp:positionH>
                    <wp:positionV relativeFrom="paragraph">
                      <wp:posOffset>153866</wp:posOffset>
                    </wp:positionV>
                    <wp:extent cx="142200" cy="163440"/>
                    <wp:effectExtent l="38100" t="57150" r="48895" b="46355"/>
                    <wp:wrapNone/>
                    <wp:docPr id="418" name="墨迹 418"/>
                    <wp:cNvGraphicFramePr/>
                    <a:graphic xmlns:a="http://schemas.openxmlformats.org/drawingml/2006/main">
                      <a:graphicData uri="http://schemas.microsoft.com/office/word/2010/wordprocessingInk">
                        <w14:contentPart bwMode="auto" r:id="rId493">
                          <w14:nvContentPartPr>
                            <w14:cNvContentPartPr/>
                          </w14:nvContentPartPr>
                          <w14:xfrm>
                            <a:off x="0" y="0"/>
                            <a:ext cx="142200" cy="163440"/>
                          </w14:xfrm>
                        </w14:contentPart>
                      </a:graphicData>
                    </a:graphic>
                  </wp:anchor>
                </w:drawing>
              </mc:Choice>
              <mc:Fallback>
                <w:pict>
                  <v:shape w14:anchorId="3B5DE7E7" id="墨迹 418" o:spid="_x0000_s1026" type="#_x0000_t75" style="position:absolute;left:0;text-align:left;margin-left:400.5pt;margin-top:11.45pt;width:12.55pt;height:14.2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">
                    <v:imagedata r:id="rId494" o:title=""/>
                  </v:shape>
                </w:pict>
              </mc:Fallback>
            </mc:AlternateContent>
          </w:r>
          <w:r>
            <w:rPr>
              <w:rFonts w:hint="eastAsia"/>
              <w:noProof/>
              <w:sz w:val="28"/>
            </w:rPr>
            <mc:AlternateContent>
              <mc:Choice Requires="wpi">
                <w:drawing>
                  <wp:anchor distT="0" distB="0" distL="114300" distR="114300" simplePos="0" relativeHeight="252242944" behindDoc="0" locked="0" layoutInCell="1" allowOverlap="1">
                    <wp:simplePos x="0" y="0"/>
                    <wp:positionH relativeFrom="column">
                      <wp:posOffset>5073284</wp:posOffset>
                    </wp:positionH>
                    <wp:positionV relativeFrom="paragraph">
                      <wp:posOffset>149546</wp:posOffset>
                    </wp:positionV>
                    <wp:extent cx="87120" cy="43200"/>
                    <wp:effectExtent l="57150" t="57150" r="46355" b="52070"/>
                    <wp:wrapNone/>
                    <wp:docPr id="417" name="墨迹 417"/>
                    <wp:cNvGraphicFramePr/>
                    <a:graphic xmlns:a="http://schemas.openxmlformats.org/drawingml/2006/main">
                      <a:graphicData uri="http://schemas.microsoft.com/office/word/2010/wordprocessingInk">
                        <w14:contentPart bwMode="auto" r:id="rId495">
                          <w14:nvContentPartPr>
                            <w14:cNvContentPartPr/>
                          </w14:nvContentPartPr>
                          <w14:xfrm>
                            <a:off x="0" y="0"/>
                            <a:ext cx="87120" cy="43200"/>
                          </w14:xfrm>
                        </w14:contentPart>
                      </a:graphicData>
                    </a:graphic>
                  </wp:anchor>
                </w:drawing>
              </mc:Choice>
              <mc:Fallback>
                <w:pict>
                  <v:shape w14:anchorId="357887A4" id="墨迹 417" o:spid="_x0000_s1026" type="#_x0000_t75" style="position:absolute;left:0;text-align:left;margin-left:398.8pt;margin-top:11.15pt;width:8.15pt;height:4.7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">
                    <v:imagedata r:id="rId496" o:title=""/>
                  </v:shape>
                </w:pict>
              </mc:Fallback>
            </mc:AlternateContent>
          </w:r>
          <w:r>
            <w:rPr>
              <w:rFonts w:hint="eastAsia"/>
              <w:noProof/>
              <w:sz w:val="28"/>
            </w:rPr>
            <mc:AlternateContent>
              <mc:Choice Requires="wpi">
                <w:drawing>
                  <wp:anchor distT="0" distB="0" distL="114300" distR="114300" simplePos="0" relativeHeight="252238848" behindDoc="0" locked="0" layoutInCell="1" allowOverlap="1">
                    <wp:simplePos x="0" y="0"/>
                    <wp:positionH relativeFrom="column">
                      <wp:posOffset>4772684</wp:posOffset>
                    </wp:positionH>
                    <wp:positionV relativeFrom="paragraph">
                      <wp:posOffset>179786</wp:posOffset>
                    </wp:positionV>
                    <wp:extent cx="73440" cy="81720"/>
                    <wp:effectExtent l="38100" t="57150" r="41275" b="52070"/>
                    <wp:wrapNone/>
                    <wp:docPr id="413" name="墨迹 413"/>
                    <wp:cNvGraphicFramePr/>
                    <a:graphic xmlns:a="http://schemas.openxmlformats.org/drawingml/2006/main">
                      <a:graphicData uri="http://schemas.microsoft.com/office/word/2010/wordprocessingInk">
                        <w14:contentPart bwMode="auto" r:id="rId497">
                          <w14:nvContentPartPr>
                            <w14:cNvContentPartPr/>
                          </w14:nvContentPartPr>
                          <w14:xfrm>
                            <a:off x="0" y="0"/>
                            <a:ext cx="73440" cy="81720"/>
                          </w14:xfrm>
                        </w14:contentPart>
                      </a:graphicData>
                    </a:graphic>
                  </wp:anchor>
                </w:drawing>
              </mc:Choice>
              <mc:Fallback>
                <w:pict>
                  <v:shape w14:anchorId="1ABC06AE" id="墨迹 413" o:spid="_x0000_s1026" type="#_x0000_t75" style="position:absolute;left:0;text-align:left;margin-left:375.15pt;margin-top:13.5pt;width:7.15pt;height:7.8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">
                    <v:imagedata r:id="rId498" o:title=""/>
                  </v:shape>
                </w:pict>
              </mc:Fallback>
            </mc:AlternateContent>
          </w:r>
          <w:r>
            <w:rPr>
              <w:rFonts w:hint="eastAsia"/>
              <w:noProof/>
              <w:sz w:val="28"/>
            </w:rPr>
            <mc:AlternateContent>
              <mc:Choice Requires="wpi">
                <w:drawing>
                  <wp:anchor distT="0" distB="0" distL="114300" distR="114300" simplePos="0" relativeHeight="252234752" behindDoc="0" locked="0" layoutInCell="1" allowOverlap="1">
                    <wp:simplePos x="0" y="0"/>
                    <wp:positionH relativeFrom="column">
                      <wp:posOffset>4592324</wp:posOffset>
                    </wp:positionH>
                    <wp:positionV relativeFrom="paragraph">
                      <wp:posOffset>201026</wp:posOffset>
                    </wp:positionV>
                    <wp:extent cx="82080" cy="115920"/>
                    <wp:effectExtent l="57150" t="38100" r="13335" b="55880"/>
                    <wp:wrapNone/>
                    <wp:docPr id="574" name="墨迹 574"/>
                    <wp:cNvGraphicFramePr/>
                    <a:graphic xmlns:a="http://schemas.openxmlformats.org/drawingml/2006/main">
                      <a:graphicData uri="http://schemas.microsoft.com/office/word/2010/wordprocessingInk">
                        <w14:contentPart bwMode="auto" r:id="rId499">
                          <w14:nvContentPartPr>
                            <w14:cNvContentPartPr/>
                          </w14:nvContentPartPr>
                          <w14:xfrm>
                            <a:off x="0" y="0"/>
                            <a:ext cx="82080" cy="115920"/>
                          </w14:xfrm>
                        </w14:contentPart>
                      </a:graphicData>
                    </a:graphic>
                  </wp:anchor>
                </w:drawing>
              </mc:Choice>
              <mc:Fallback>
                <w:pict>
                  <v:shape w14:anchorId="050A9B6C" id="墨迹 574" o:spid="_x0000_s1026" type="#_x0000_t75" style="position:absolute;left:0;text-align:left;margin-left:360.95pt;margin-top:15.2pt;width:7.75pt;height:10.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">
                    <v:imagedata r:id="rId500" o:title=""/>
                  </v:shape>
                </w:pict>
              </mc:Fallback>
            </mc:AlternateContent>
          </w:r>
          <w:r>
            <w:rPr>
              <w:rFonts w:hint="eastAsia"/>
              <w:noProof/>
              <w:sz w:val="28"/>
            </w:rPr>
            <mc:AlternateContent>
              <mc:Choice Requires="wpi">
                <w:drawing>
                  <wp:anchor distT="0" distB="0" distL="114300" distR="114300" simplePos="0" relativeHeight="252231680" behindDoc="0" locked="0" layoutInCell="1" allowOverlap="1">
                    <wp:simplePos x="0" y="0"/>
                    <wp:positionH relativeFrom="column">
                      <wp:posOffset>4549484</wp:posOffset>
                    </wp:positionH>
                    <wp:positionV relativeFrom="paragraph">
                      <wp:posOffset>208586</wp:posOffset>
                    </wp:positionV>
                    <wp:extent cx="23040" cy="31320"/>
                    <wp:effectExtent l="38100" t="38100" r="53340" b="45085"/>
                    <wp:wrapNone/>
                    <wp:docPr id="571" name="墨迹 571"/>
                    <wp:cNvGraphicFramePr/>
                    <a:graphic xmlns:a="http://schemas.openxmlformats.org/drawingml/2006/main">
                      <a:graphicData uri="http://schemas.microsoft.com/office/word/2010/wordprocessingInk">
                        <w14:contentPart bwMode="auto" r:id="rId501">
                          <w14:nvContentPartPr>
                            <w14:cNvContentPartPr/>
                          </w14:nvContentPartPr>
                          <w14:xfrm>
                            <a:off x="0" y="0"/>
                            <a:ext cx="23040" cy="31320"/>
                          </w14:xfrm>
                        </w14:contentPart>
                      </a:graphicData>
                    </a:graphic>
                  </wp:anchor>
                </w:drawing>
              </mc:Choice>
              <mc:Fallback>
                <w:pict>
                  <v:shape w14:anchorId="620ACD93" id="墨迹 571" o:spid="_x0000_s1026" type="#_x0000_t75" style="position:absolute;left:0;text-align:left;margin-left:357.6pt;margin-top:15.75pt;width:3.1pt;height:3.7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">
                    <v:imagedata r:id="rId502" o:title=""/>
                  </v:shape>
                </w:pict>
              </mc:Fallback>
            </mc:AlternateContent>
          </w:r>
          <w:r>
            <w:rPr>
              <w:rFonts w:hint="eastAsia"/>
              <w:noProof/>
              <w:sz w:val="28"/>
            </w:rPr>
            <mc:AlternateContent>
              <mc:Choice Requires="wpi">
                <w:drawing>
                  <wp:anchor distT="0" distB="0" distL="114300" distR="114300" simplePos="0" relativeHeight="252230656" behindDoc="0" locked="0" layoutInCell="1" allowOverlap="1">
                    <wp:simplePos x="0" y="0"/>
                    <wp:positionH relativeFrom="column">
                      <wp:posOffset>6193604</wp:posOffset>
                    </wp:positionH>
                    <wp:positionV relativeFrom="paragraph">
                      <wp:posOffset>80786</wp:posOffset>
                    </wp:positionV>
                    <wp:extent cx="7920" cy="34920"/>
                    <wp:effectExtent l="57150" t="38100" r="49530" b="41910"/>
                    <wp:wrapNone/>
                    <wp:docPr id="570" name="墨迹 570"/>
                    <wp:cNvGraphicFramePr/>
                    <a:graphic xmlns:a="http://schemas.openxmlformats.org/drawingml/2006/main">
                      <a:graphicData uri="http://schemas.microsoft.com/office/word/2010/wordprocessingInk">
                        <w14:contentPart bwMode="auto" r:id="rId503">
                          <w14:nvContentPartPr>
                            <w14:cNvContentPartPr/>
                          </w14:nvContentPartPr>
                          <w14:xfrm>
                            <a:off x="0" y="0"/>
                            <a:ext cx="7920" cy="34920"/>
                          </w14:xfrm>
                        </w14:contentPart>
                      </a:graphicData>
                    </a:graphic>
                  </wp:anchor>
                </w:drawing>
              </mc:Choice>
              <mc:Fallback>
                <w:pict>
                  <v:shape w14:anchorId="542B460C" id="墨迹 570" o:spid="_x0000_s1026" type="#_x0000_t75" style="position:absolute;left:0;text-align:left;margin-left:487pt;margin-top:5.7pt;width:2pt;height:4.1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">
                    <v:imagedata r:id="rId504" o:title=""/>
                  </v:shape>
                </w:pict>
              </mc:Fallback>
            </mc:AlternateContent>
          </w:r>
          <w:r>
            <w:rPr>
              <w:rFonts w:hint="eastAsia"/>
              <w:noProof/>
              <w:sz w:val="28"/>
            </w:rPr>
            <mc:AlternateContent>
              <mc:Choice Requires="wpi">
                <w:drawing>
                  <wp:anchor distT="0" distB="0" distL="114300" distR="114300" simplePos="0" relativeHeight="252228608" behindDoc="0" locked="0" layoutInCell="1" allowOverlap="1">
                    <wp:simplePos x="0" y="0"/>
                    <wp:positionH relativeFrom="column">
                      <wp:posOffset>5880404</wp:posOffset>
                    </wp:positionH>
                    <wp:positionV relativeFrom="paragraph">
                      <wp:posOffset>8066</wp:posOffset>
                    </wp:positionV>
                    <wp:extent cx="172080" cy="197640"/>
                    <wp:effectExtent l="57150" t="57150" r="19050" b="50165"/>
                    <wp:wrapNone/>
                    <wp:docPr id="568" name="墨迹 568"/>
                    <wp:cNvGraphicFramePr/>
                    <a:graphic xmlns:a="http://schemas.openxmlformats.org/drawingml/2006/main">
                      <a:graphicData uri="http://schemas.microsoft.com/office/word/2010/wordprocessingInk">
                        <w14:contentPart bwMode="auto" r:id="rId505">
                          <w14:nvContentPartPr>
                            <w14:cNvContentPartPr/>
                          </w14:nvContentPartPr>
                          <w14:xfrm>
                            <a:off x="0" y="0"/>
                            <a:ext cx="172080" cy="197640"/>
                          </w14:xfrm>
                        </w14:contentPart>
                      </a:graphicData>
                    </a:graphic>
                  </wp:anchor>
                </w:drawing>
              </mc:Choice>
              <mc:Fallback>
                <w:pict>
                  <v:shape w14:anchorId="39D7551F" id="墨迹 568" o:spid="_x0000_s1026" type="#_x0000_t75" style="position:absolute;left:0;text-align:left;margin-left:462.35pt;margin-top:0;width:14.9pt;height:16.8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">
                    <v:imagedata r:id="rId506" o:title=""/>
                  </v:shape>
                </w:pict>
              </mc:Fallback>
            </mc:AlternateContent>
          </w:r>
          <w:r>
            <w:rPr>
              <w:rFonts w:hint="eastAsia"/>
              <w:noProof/>
              <w:sz w:val="28"/>
            </w:rPr>
            <mc:AlternateContent>
              <mc:Choice Requires="wpi">
                <w:drawing>
                  <wp:anchor distT="0" distB="0" distL="114300" distR="114300" simplePos="0" relativeHeight="252226560" behindDoc="0" locked="0" layoutInCell="1" allowOverlap="1">
                    <wp:simplePos x="0" y="0"/>
                    <wp:positionH relativeFrom="column">
                      <wp:posOffset>5689964</wp:posOffset>
                    </wp:positionH>
                    <wp:positionV relativeFrom="paragraph">
                      <wp:posOffset>88706</wp:posOffset>
                    </wp:positionV>
                    <wp:extent cx="122040" cy="65520"/>
                    <wp:effectExtent l="57150" t="38100" r="49530" b="48895"/>
                    <wp:wrapNone/>
                    <wp:docPr id="566" name="墨迹 566"/>
                    <wp:cNvGraphicFramePr/>
                    <a:graphic xmlns:a="http://schemas.openxmlformats.org/drawingml/2006/main">
                      <a:graphicData uri="http://schemas.microsoft.com/office/word/2010/wordprocessingInk">
                        <w14:contentPart bwMode="auto" r:id="rId507">
                          <w14:nvContentPartPr>
                            <w14:cNvContentPartPr/>
                          </w14:nvContentPartPr>
                          <w14:xfrm>
                            <a:off x="0" y="0"/>
                            <a:ext cx="122040" cy="65520"/>
                          </w14:xfrm>
                        </w14:contentPart>
                      </a:graphicData>
                    </a:graphic>
                  </wp:anchor>
                </w:drawing>
              </mc:Choice>
              <mc:Fallback>
                <w:pict>
                  <v:shape w14:anchorId="3CDA3618" id="墨迹 566" o:spid="_x0000_s1026" type="#_x0000_t75" style="position:absolute;left:0;text-align:left;margin-left:447.4pt;margin-top:6.35pt;width:10.9pt;height:6.4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">
                    <v:imagedata r:id="rId508" o:title=""/>
                  </v:shape>
                </w:pict>
              </mc:Fallback>
            </mc:AlternateContent>
          </w:r>
          <w:r>
            <w:rPr>
              <w:rFonts w:hint="eastAsia"/>
              <w:noProof/>
              <w:sz w:val="28"/>
            </w:rPr>
            <mc:AlternateContent>
              <mc:Choice Requires="wpi">
                <w:drawing>
                  <wp:anchor distT="0" distB="0" distL="114300" distR="114300" simplePos="0" relativeHeight="252225536" behindDoc="0" locked="0" layoutInCell="1" allowOverlap="1">
                    <wp:simplePos x="0" y="0"/>
                    <wp:positionH relativeFrom="column">
                      <wp:posOffset>5708684</wp:posOffset>
                    </wp:positionH>
                    <wp:positionV relativeFrom="paragraph">
                      <wp:posOffset>80066</wp:posOffset>
                    </wp:positionV>
                    <wp:extent cx="112320" cy="138600"/>
                    <wp:effectExtent l="38100" t="38100" r="40640" b="52070"/>
                    <wp:wrapNone/>
                    <wp:docPr id="565" name="墨迹 565"/>
                    <wp:cNvGraphicFramePr/>
                    <a:graphic xmlns:a="http://schemas.openxmlformats.org/drawingml/2006/main">
                      <a:graphicData uri="http://schemas.microsoft.com/office/word/2010/wordprocessingInk">
                        <w14:contentPart bwMode="auto" r:id="rId509">
                          <w14:nvContentPartPr>
                            <w14:cNvContentPartPr/>
                          </w14:nvContentPartPr>
                          <w14:xfrm>
                            <a:off x="0" y="0"/>
                            <a:ext cx="112320" cy="138600"/>
                          </w14:xfrm>
                        </w14:contentPart>
                      </a:graphicData>
                    </a:graphic>
                  </wp:anchor>
                </w:drawing>
              </mc:Choice>
              <mc:Fallback>
                <w:pict>
                  <v:shape w14:anchorId="4318AF71" id="墨迹 565" o:spid="_x0000_s1026" type="#_x0000_t75" style="position:absolute;left:0;text-align:left;margin-left:448.85pt;margin-top:5.65pt;width:10.2pt;height:12.2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">
                    <v:imagedata r:id="rId510" o:title=""/>
                  </v:shape>
                </w:pict>
              </mc:Fallback>
            </mc:AlternateContent>
          </w:r>
          <w:r>
            <w:rPr>
              <w:rFonts w:hint="eastAsia"/>
              <w:noProof/>
              <w:sz w:val="28"/>
            </w:rPr>
            <mc:AlternateContent>
              <mc:Choice Requires="wpi">
                <w:drawing>
                  <wp:anchor distT="0" distB="0" distL="114300" distR="114300" simplePos="0" relativeHeight="252224512" behindDoc="0" locked="0" layoutInCell="1" allowOverlap="1">
                    <wp:simplePos x="0" y="0"/>
                    <wp:positionH relativeFrom="column">
                      <wp:posOffset>5678444</wp:posOffset>
                    </wp:positionH>
                    <wp:positionV relativeFrom="paragraph">
                      <wp:posOffset>158186</wp:posOffset>
                    </wp:positionV>
                    <wp:extent cx="21960" cy="72720"/>
                    <wp:effectExtent l="38100" t="38100" r="54610" b="41910"/>
                    <wp:wrapNone/>
                    <wp:docPr id="564" name="墨迹 564"/>
                    <wp:cNvGraphicFramePr/>
                    <a:graphic xmlns:a="http://schemas.openxmlformats.org/drawingml/2006/main">
                      <a:graphicData uri="http://schemas.microsoft.com/office/word/2010/wordprocessingInk">
                        <w14:contentPart bwMode="auto" r:id="rId511">
                          <w14:nvContentPartPr>
                            <w14:cNvContentPartPr/>
                          </w14:nvContentPartPr>
                          <w14:xfrm>
                            <a:off x="0" y="0"/>
                            <a:ext cx="21960" cy="72720"/>
                          </w14:xfrm>
                        </w14:contentPart>
                      </a:graphicData>
                    </a:graphic>
                  </wp:anchor>
                </w:drawing>
              </mc:Choice>
              <mc:Fallback>
                <w:pict>
                  <v:shape w14:anchorId="2F7F6FB6" id="墨迹 564" o:spid="_x0000_s1026" type="#_x0000_t75" style="position:absolute;left:0;text-align:left;margin-left:446.45pt;margin-top:11.8pt;width:3.1pt;height:7.1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">
                    <v:imagedata r:id="rId512" o:title=""/>
                  </v:shape>
                </w:pict>
              </mc:Fallback>
            </mc:AlternateContent>
          </w:r>
          <w:r>
            <w:rPr>
              <w:rFonts w:hint="eastAsia"/>
              <w:noProof/>
              <w:sz w:val="28"/>
            </w:rPr>
            <mc:AlternateContent>
              <mc:Choice Requires="wpi">
                <w:drawing>
                  <wp:anchor distT="0" distB="0" distL="114300" distR="114300" simplePos="0" relativeHeight="252220416" behindDoc="0" locked="0" layoutInCell="1" allowOverlap="1">
                    <wp:simplePos x="0" y="0"/>
                    <wp:positionH relativeFrom="column">
                      <wp:posOffset>5492684</wp:posOffset>
                    </wp:positionH>
                    <wp:positionV relativeFrom="paragraph">
                      <wp:posOffset>119666</wp:posOffset>
                    </wp:positionV>
                    <wp:extent cx="109080" cy="169560"/>
                    <wp:effectExtent l="38100" t="57150" r="24765" b="40005"/>
                    <wp:wrapNone/>
                    <wp:docPr id="560" name="墨迹 560"/>
                    <wp:cNvGraphicFramePr/>
                    <a:graphic xmlns:a="http://schemas.openxmlformats.org/drawingml/2006/main">
                      <a:graphicData uri="http://schemas.microsoft.com/office/word/2010/wordprocessingInk">
                        <w14:contentPart bwMode="auto" r:id="rId513">
                          <w14:nvContentPartPr>
                            <w14:cNvContentPartPr/>
                          </w14:nvContentPartPr>
                          <w14:xfrm>
                            <a:off x="0" y="0"/>
                            <a:ext cx="109080" cy="169560"/>
                          </w14:xfrm>
                        </w14:contentPart>
                      </a:graphicData>
                    </a:graphic>
                  </wp:anchor>
                </w:drawing>
              </mc:Choice>
              <mc:Fallback>
                <w:pict>
                  <v:shape w14:anchorId="4E2EF044" id="墨迹 560" o:spid="_x0000_s1026" type="#_x0000_t75" style="position:absolute;left:0;text-align:left;margin-left:431.85pt;margin-top:8.75pt;width:9.95pt;height:14.6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">
                    <v:imagedata r:id="rId514" o:title=""/>
                  </v:shape>
                </w:pict>
              </mc:Fallback>
            </mc:AlternateContent>
          </w:r>
          <w:r>
            <w:rPr>
              <w:rFonts w:hint="eastAsia"/>
              <w:noProof/>
              <w:sz w:val="28"/>
            </w:rPr>
            <mc:AlternateContent>
              <mc:Choice Requires="wpi">
                <w:drawing>
                  <wp:anchor distT="0" distB="0" distL="114300" distR="114300" simplePos="0" relativeHeight="252219392" behindDoc="0" locked="0" layoutInCell="1" allowOverlap="1">
                    <wp:simplePos x="0" y="0"/>
                    <wp:positionH relativeFrom="column">
                      <wp:posOffset>5450924</wp:posOffset>
                    </wp:positionH>
                    <wp:positionV relativeFrom="paragraph">
                      <wp:posOffset>111026</wp:posOffset>
                    </wp:positionV>
                    <wp:extent cx="95040" cy="68760"/>
                    <wp:effectExtent l="57150" t="38100" r="38735" b="45720"/>
                    <wp:wrapNone/>
                    <wp:docPr id="559" name="墨迹 559"/>
                    <wp:cNvGraphicFramePr/>
                    <a:graphic xmlns:a="http://schemas.openxmlformats.org/drawingml/2006/main">
                      <a:graphicData uri="http://schemas.microsoft.com/office/word/2010/wordprocessingInk">
                        <w14:contentPart bwMode="auto" r:id="rId515">
                          <w14:nvContentPartPr>
                            <w14:cNvContentPartPr/>
                          </w14:nvContentPartPr>
                          <w14:xfrm>
                            <a:off x="0" y="0"/>
                            <a:ext cx="95040" cy="68760"/>
                          </w14:xfrm>
                        </w14:contentPart>
                      </a:graphicData>
                    </a:graphic>
                  </wp:anchor>
                </w:drawing>
              </mc:Choice>
              <mc:Fallback>
                <w:pict>
                  <v:shape w14:anchorId="0E020CCF" id="墨迹 559" o:spid="_x0000_s1026" type="#_x0000_t75" style="position:absolute;left:0;text-align:left;margin-left:428.55pt;margin-top:8.1pt;width:8.85pt;height:6.7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">
                    <v:imagedata r:id="rId516" o:title=""/>
                  </v:shape>
                </w:pict>
              </mc:Fallback>
            </mc:AlternateContent>
          </w:r>
          <w:r>
            <w:rPr>
              <w:rFonts w:hint="eastAsia"/>
              <w:noProof/>
              <w:sz w:val="28"/>
            </w:rPr>
            <mc:AlternateContent>
              <mc:Choice Requires="wpi">
                <w:drawing>
                  <wp:anchor distT="0" distB="0" distL="114300" distR="114300" simplePos="0" relativeHeight="252218368" behindDoc="0" locked="0" layoutInCell="1" allowOverlap="1">
                    <wp:simplePos x="0" y="0"/>
                    <wp:positionH relativeFrom="column">
                      <wp:posOffset>5437964</wp:posOffset>
                    </wp:positionH>
                    <wp:positionV relativeFrom="paragraph">
                      <wp:posOffset>67826</wp:posOffset>
                    </wp:positionV>
                    <wp:extent cx="51840" cy="56520"/>
                    <wp:effectExtent l="57150" t="57150" r="43815" b="38735"/>
                    <wp:wrapNone/>
                    <wp:docPr id="558" name="墨迹 558"/>
                    <wp:cNvGraphicFramePr/>
                    <a:graphic xmlns:a="http://schemas.openxmlformats.org/drawingml/2006/main">
                      <a:graphicData uri="http://schemas.microsoft.com/office/word/2010/wordprocessingInk">
                        <w14:contentPart bwMode="auto" r:id="rId517">
                          <w14:nvContentPartPr>
                            <w14:cNvContentPartPr/>
                          </w14:nvContentPartPr>
                          <w14:xfrm>
                            <a:off x="0" y="0"/>
                            <a:ext cx="51840" cy="56520"/>
                          </w14:xfrm>
                        </w14:contentPart>
                      </a:graphicData>
                    </a:graphic>
                  </wp:anchor>
                </w:drawing>
              </mc:Choice>
              <mc:Fallback>
                <w:pict>
                  <v:shape w14:anchorId="6DC5ED11" id="墨迹 558" o:spid="_x0000_s1026" type="#_x0000_t75" style="position:absolute;left:0;text-align:left;margin-left:427.55pt;margin-top:4.7pt;width:5.45pt;height:5.7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">
                    <v:imagedata r:id="rId518" o:title=""/>
                  </v:shape>
                </w:pict>
              </mc:Fallback>
            </mc:AlternateContent>
          </w:r>
          <w:r>
            <w:rPr>
              <w:rFonts w:hint="eastAsia"/>
              <w:noProof/>
              <w:sz w:val="28"/>
            </w:rPr>
            <mc:AlternateContent>
              <mc:Choice Requires="wpi">
                <w:drawing>
                  <wp:anchor distT="0" distB="0" distL="114300" distR="114300" simplePos="0" relativeHeight="252217344" behindDoc="0" locked="0" layoutInCell="1" allowOverlap="1">
                    <wp:simplePos x="0" y="0"/>
                    <wp:positionH relativeFrom="column">
                      <wp:posOffset>5356604</wp:posOffset>
                    </wp:positionH>
                    <wp:positionV relativeFrom="paragraph">
                      <wp:posOffset>183746</wp:posOffset>
                    </wp:positionV>
                    <wp:extent cx="64800" cy="137880"/>
                    <wp:effectExtent l="38100" t="38100" r="30480" b="52705"/>
                    <wp:wrapNone/>
                    <wp:docPr id="557" name="墨迹 557"/>
                    <wp:cNvGraphicFramePr/>
                    <a:graphic xmlns:a="http://schemas.openxmlformats.org/drawingml/2006/main">
                      <a:graphicData uri="http://schemas.microsoft.com/office/word/2010/wordprocessingInk">
                        <w14:contentPart bwMode="auto" r:id="rId519">
                          <w14:nvContentPartPr>
                            <w14:cNvContentPartPr/>
                          </w14:nvContentPartPr>
                          <w14:xfrm>
                            <a:off x="0" y="0"/>
                            <a:ext cx="64800" cy="137880"/>
                          </w14:xfrm>
                        </w14:contentPart>
                      </a:graphicData>
                    </a:graphic>
                  </wp:anchor>
                </w:drawing>
              </mc:Choice>
              <mc:Fallback>
                <w:pict>
                  <v:shape w14:anchorId="7B3E71EF" id="墨迹 557" o:spid="_x0000_s1026" type="#_x0000_t75" style="position:absolute;left:0;text-align:left;margin-left:421.15pt;margin-top:13.8pt;width:6.4pt;height:12.1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">
                    <v:imagedata r:id="rId520" o:title=""/>
                  </v:shape>
                </w:pict>
              </mc:Fallback>
            </mc:AlternateContent>
          </w:r>
          <w:r>
            <w:rPr>
              <w:rFonts w:hint="eastAsia"/>
              <w:noProof/>
              <w:sz w:val="28"/>
            </w:rPr>
            <mc:AlternateContent>
              <mc:Choice Requires="wpi">
                <w:drawing>
                  <wp:anchor distT="0" distB="0" distL="114300" distR="114300" simplePos="0" relativeHeight="252216320" behindDoc="0" locked="0" layoutInCell="1" allowOverlap="1">
                    <wp:simplePos x="0" y="0"/>
                    <wp:positionH relativeFrom="column">
                      <wp:posOffset>5359844</wp:posOffset>
                    </wp:positionH>
                    <wp:positionV relativeFrom="paragraph">
                      <wp:posOffset>140906</wp:posOffset>
                    </wp:positionV>
                    <wp:extent cx="10080" cy="30600"/>
                    <wp:effectExtent l="57150" t="38100" r="47625" b="45720"/>
                    <wp:wrapNone/>
                    <wp:docPr id="556" name="墨迹 556"/>
                    <wp:cNvGraphicFramePr/>
                    <a:graphic xmlns:a="http://schemas.openxmlformats.org/drawingml/2006/main">
                      <a:graphicData uri="http://schemas.microsoft.com/office/word/2010/wordprocessingInk">
                        <w14:contentPart bwMode="auto" r:id="rId521">
                          <w14:nvContentPartPr>
                            <w14:cNvContentPartPr/>
                          </w14:nvContentPartPr>
                          <w14:xfrm>
                            <a:off x="0" y="0"/>
                            <a:ext cx="10080" cy="30600"/>
                          </w14:xfrm>
                        </w14:contentPart>
                      </a:graphicData>
                    </a:graphic>
                  </wp:anchor>
                </w:drawing>
              </mc:Choice>
              <mc:Fallback>
                <w:pict>
                  <v:shape w14:anchorId="2332ACC8" id="墨迹 556" o:spid="_x0000_s1026" type="#_x0000_t75" style="position:absolute;left:0;text-align:left;margin-left:421.35pt;margin-top:10.45pt;width:2.25pt;height:3.7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">
                    <v:imagedata r:id="rId522" o:title=""/>
                  </v:shape>
                </w:pict>
              </mc:Fallback>
            </mc:AlternateContent>
          </w:r>
          <w:r>
            <w:rPr>
              <w:rFonts w:hint="eastAsia"/>
              <w:noProof/>
              <w:sz w:val="28"/>
            </w:rPr>
            <mc:AlternateContent>
              <mc:Choice Requires="wpi">
                <w:drawing>
                  <wp:anchor distT="0" distB="0" distL="114300" distR="114300" simplePos="0" relativeHeight="252214272" behindDoc="0" locked="0" layoutInCell="1" allowOverlap="1">
                    <wp:simplePos x="0" y="0"/>
                    <wp:positionH relativeFrom="column">
                      <wp:posOffset>5133404</wp:posOffset>
                    </wp:positionH>
                    <wp:positionV relativeFrom="paragraph">
                      <wp:posOffset>149546</wp:posOffset>
                    </wp:positionV>
                    <wp:extent cx="47520" cy="60480"/>
                    <wp:effectExtent l="57150" t="38100" r="48260" b="53975"/>
                    <wp:wrapNone/>
                    <wp:docPr id="554" name="墨迹 554"/>
                    <wp:cNvGraphicFramePr/>
                    <a:graphic xmlns:a="http://schemas.openxmlformats.org/drawingml/2006/main">
                      <a:graphicData uri="http://schemas.microsoft.com/office/word/2010/wordprocessingInk">
                        <w14:contentPart bwMode="auto" r:id="rId523">
                          <w14:nvContentPartPr>
                            <w14:cNvContentPartPr/>
                          </w14:nvContentPartPr>
                          <w14:xfrm>
                            <a:off x="0" y="0"/>
                            <a:ext cx="47520" cy="60480"/>
                          </w14:xfrm>
                        </w14:contentPart>
                      </a:graphicData>
                    </a:graphic>
                  </wp:anchor>
                </w:drawing>
              </mc:Choice>
              <mc:Fallback>
                <w:pict>
                  <v:shape w14:anchorId="03384446" id="墨迹 554" o:spid="_x0000_s1026" type="#_x0000_t75" style="position:absolute;left:0;text-align:left;margin-left:403.55pt;margin-top:11.15pt;width:5.1pt;height:6.0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">
                    <v:imagedata r:id="rId524" o:title=""/>
                  </v:shape>
                </w:pict>
              </mc:Fallback>
            </mc:AlternateContent>
          </w:r>
          <w:r w:rsidR="002832BA" w:rsidRPr="00907AE9">
            <w:rPr>
              <w:rFonts w:hint="eastAsia"/>
              <w:sz w:val="28"/>
            </w:rPr>
            <w:t>软件</w:t>
          </w:r>
          <w:r w:rsidR="002832BA" w:rsidRPr="00907AE9">
            <w:rPr>
              <w:sz w:val="28"/>
            </w:rPr>
            <w:t>的学习：</w:t>
          </w:r>
        </w:p>
        <w:p w:rsidR="00BE347E" w:rsidRPr="00365B5B" w:rsidRDefault="00183560" w:rsidP="005B6A1D">
          <w:pPr>
            <w:spacing w:before="0" w:after="0" w:line="276" w:lineRule="auto"/>
            <w:ind w:firstLineChars="200"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2241920" behindDoc="0" locked="0" layoutInCell="1" allowOverlap="1">
                    <wp:simplePos x="0" y="0"/>
                    <wp:positionH relativeFrom="column">
                      <wp:posOffset>5017124</wp:posOffset>
                    </wp:positionH>
                    <wp:positionV relativeFrom="paragraph">
                      <wp:posOffset>-82979</wp:posOffset>
                    </wp:positionV>
                    <wp:extent cx="57240" cy="206280"/>
                    <wp:effectExtent l="38100" t="57150" r="57150" b="41910"/>
                    <wp:wrapNone/>
                    <wp:docPr id="416" name="墨迹 416"/>
                    <wp:cNvGraphicFramePr/>
                    <a:graphic xmlns:a="http://schemas.openxmlformats.org/drawingml/2006/main">
                      <a:graphicData uri="http://schemas.microsoft.com/office/word/2010/wordprocessingInk">
                        <w14:contentPart bwMode="auto" r:id="rId525">
                          <w14:nvContentPartPr>
                            <w14:cNvContentPartPr/>
                          </w14:nvContentPartPr>
                          <w14:xfrm>
                            <a:off x="0" y="0"/>
                            <a:ext cx="57240" cy="206280"/>
                          </w14:xfrm>
                        </w14:contentPart>
                      </a:graphicData>
                    </a:graphic>
                  </wp:anchor>
                </w:drawing>
              </mc:Choice>
              <mc:Fallback>
                <w:pict>
                  <v:shape w14:anchorId="4BA0C712" id="墨迹 416" o:spid="_x0000_s1026" type="#_x0000_t75" style="position:absolute;left:0;text-align:left;margin-left:394.4pt;margin-top:-7.2pt;width:5.8pt;height:17.6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">
                    <v:imagedata r:id="rId5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40896" behindDoc="0" locked="0" layoutInCell="1" allowOverlap="1">
                    <wp:simplePos x="0" y="0"/>
                    <wp:positionH relativeFrom="column">
                      <wp:posOffset>4870604</wp:posOffset>
                    </wp:positionH>
                    <wp:positionV relativeFrom="paragraph">
                      <wp:posOffset>80101</wp:posOffset>
                    </wp:positionV>
                    <wp:extent cx="95760" cy="173160"/>
                    <wp:effectExtent l="38100" t="38100" r="57150" b="55880"/>
                    <wp:wrapNone/>
                    <wp:docPr id="415" name="墨迹 415"/>
                    <wp:cNvGraphicFramePr/>
                    <a:graphic xmlns:a="http://schemas.openxmlformats.org/drawingml/2006/main">
                      <a:graphicData uri="http://schemas.microsoft.com/office/word/2010/wordprocessingInk">
                        <w14:contentPart bwMode="auto" r:id="rId527">
                          <w14:nvContentPartPr>
                            <w14:cNvContentPartPr/>
                          </w14:nvContentPartPr>
                          <w14:xfrm>
                            <a:off x="0" y="0"/>
                            <a:ext cx="95760" cy="173160"/>
                          </w14:xfrm>
                        </w14:contentPart>
                      </a:graphicData>
                    </a:graphic>
                  </wp:anchor>
                </w:drawing>
              </mc:Choice>
              <mc:Fallback>
                <w:pict>
                  <v:shape w14:anchorId="2AA82BF6" id="墨迹 415" o:spid="_x0000_s1026" type="#_x0000_t75" style="position:absolute;left:0;text-align:left;margin-left:382.85pt;margin-top:5.65pt;width:8.9pt;height:1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">
                    <v:imagedata r:id="rId5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9872" behindDoc="0" locked="0" layoutInCell="1" allowOverlap="1">
                    <wp:simplePos x="0" y="0"/>
                    <wp:positionH relativeFrom="column">
                      <wp:posOffset>4824164</wp:posOffset>
                    </wp:positionH>
                    <wp:positionV relativeFrom="paragraph">
                      <wp:posOffset>-5939</wp:posOffset>
                    </wp:positionV>
                    <wp:extent cx="171360" cy="202320"/>
                    <wp:effectExtent l="57150" t="57150" r="19685" b="45720"/>
                    <wp:wrapNone/>
                    <wp:docPr id="414" name="墨迹 414"/>
                    <wp:cNvGraphicFramePr/>
                    <a:graphic xmlns:a="http://schemas.openxmlformats.org/drawingml/2006/main">
                      <a:graphicData uri="http://schemas.microsoft.com/office/word/2010/wordprocessingInk">
                        <w14:contentPart bwMode="auto" r:id="rId529">
                          <w14:nvContentPartPr>
                            <w14:cNvContentPartPr/>
                          </w14:nvContentPartPr>
                          <w14:xfrm>
                            <a:off x="0" y="0"/>
                            <a:ext cx="171360" cy="202320"/>
                          </w14:xfrm>
                        </w14:contentPart>
                      </a:graphicData>
                    </a:graphic>
                  </wp:anchor>
                </w:drawing>
              </mc:Choice>
              <mc:Fallback>
                <w:pict>
                  <v:shape w14:anchorId="086AA49E" id="墨迹 414" o:spid="_x0000_s1026" type="#_x0000_t75" style="position:absolute;left:0;text-align:left;margin-left:379.2pt;margin-top:-1.1pt;width:14.85pt;height:17.3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">
                    <v:imagedata r:id="rId5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7824" behindDoc="0" locked="0" layoutInCell="1" allowOverlap="1">
                    <wp:simplePos x="0" y="0"/>
                    <wp:positionH relativeFrom="column">
                      <wp:posOffset>4699604</wp:posOffset>
                    </wp:positionH>
                    <wp:positionV relativeFrom="paragraph">
                      <wp:posOffset>101341</wp:posOffset>
                    </wp:positionV>
                    <wp:extent cx="82440" cy="167760"/>
                    <wp:effectExtent l="57150" t="57150" r="51435" b="41910"/>
                    <wp:wrapNone/>
                    <wp:docPr id="412" name="墨迹 412"/>
                    <wp:cNvGraphicFramePr/>
                    <a:graphic xmlns:a="http://schemas.openxmlformats.org/drawingml/2006/main">
                      <a:graphicData uri="http://schemas.microsoft.com/office/word/2010/wordprocessingInk">
                        <w14:contentPart bwMode="auto" r:id="rId531">
                          <w14:nvContentPartPr>
                            <w14:cNvContentPartPr/>
                          </w14:nvContentPartPr>
                          <w14:xfrm>
                            <a:off x="0" y="0"/>
                            <a:ext cx="82440" cy="167760"/>
                          </w14:xfrm>
                        </w14:contentPart>
                      </a:graphicData>
                    </a:graphic>
                  </wp:anchor>
                </w:drawing>
              </mc:Choice>
              <mc:Fallback>
                <w:pict>
                  <v:shape w14:anchorId="4C211B17" id="墨迹 412" o:spid="_x0000_s1026" type="#_x0000_t75" style="position:absolute;left:0;text-align:left;margin-left:369.4pt;margin-top:7.35pt;width:7.85pt;height:14.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">
                    <v:imagedata r:id="rId5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6800" behindDoc="0" locked="0" layoutInCell="1" allowOverlap="1">
                    <wp:simplePos x="0" y="0"/>
                    <wp:positionH relativeFrom="column">
                      <wp:posOffset>4652444</wp:posOffset>
                    </wp:positionH>
                    <wp:positionV relativeFrom="paragraph">
                      <wp:posOffset>54181</wp:posOffset>
                    </wp:positionV>
                    <wp:extent cx="107640" cy="128520"/>
                    <wp:effectExtent l="38100" t="57150" r="45085" b="43180"/>
                    <wp:wrapNone/>
                    <wp:docPr id="411" name="墨迹 411"/>
                    <wp:cNvGraphicFramePr/>
                    <a:graphic xmlns:a="http://schemas.openxmlformats.org/drawingml/2006/main">
                      <a:graphicData uri="http://schemas.microsoft.com/office/word/2010/wordprocessingInk">
                        <w14:contentPart bwMode="auto" r:id="rId533">
                          <w14:nvContentPartPr>
                            <w14:cNvContentPartPr/>
                          </w14:nvContentPartPr>
                          <w14:xfrm>
                            <a:off x="0" y="0"/>
                            <a:ext cx="107640" cy="128520"/>
                          </w14:xfrm>
                        </w14:contentPart>
                      </a:graphicData>
                    </a:graphic>
                  </wp:anchor>
                </w:drawing>
              </mc:Choice>
              <mc:Fallback>
                <w:pict>
                  <v:shape w14:anchorId="08C8F7D7" id="墨迹 411" o:spid="_x0000_s1026" type="#_x0000_t75" style="position:absolute;left:0;text-align:left;margin-left:365.7pt;margin-top:3.6pt;width:9.85pt;height:11.4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">
                    <v:imagedata r:id="rId5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5776" behindDoc="0" locked="0" layoutInCell="1" allowOverlap="1">
                    <wp:simplePos x="0" y="0"/>
                    <wp:positionH relativeFrom="column">
                      <wp:posOffset>4631204</wp:posOffset>
                    </wp:positionH>
                    <wp:positionV relativeFrom="paragraph">
                      <wp:posOffset>19621</wp:posOffset>
                    </wp:positionV>
                    <wp:extent cx="38880" cy="39240"/>
                    <wp:effectExtent l="38100" t="38100" r="56515" b="56515"/>
                    <wp:wrapNone/>
                    <wp:docPr id="575" name="墨迹 575"/>
                    <wp:cNvGraphicFramePr/>
                    <a:graphic xmlns:a="http://schemas.openxmlformats.org/drawingml/2006/main">
                      <a:graphicData uri="http://schemas.microsoft.com/office/word/2010/wordprocessingInk">
                        <w14:contentPart bwMode="auto" r:id="rId535">
                          <w14:nvContentPartPr>
                            <w14:cNvContentPartPr/>
                          </w14:nvContentPartPr>
                          <w14:xfrm>
                            <a:off x="0" y="0"/>
                            <a:ext cx="38880" cy="39240"/>
                          </w14:xfrm>
                        </w14:contentPart>
                      </a:graphicData>
                    </a:graphic>
                  </wp:anchor>
                </w:drawing>
              </mc:Choice>
              <mc:Fallback>
                <w:pict>
                  <v:shape w14:anchorId="72E496C2" id="墨迹 575" o:spid="_x0000_s1026" type="#_x0000_t75" style="position:absolute;left:0;text-align:left;margin-left:364pt;margin-top:.9pt;width:4.35pt;height:4.4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">
                    <v:imagedata r:id="rId5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3728" behindDoc="0" locked="0" layoutInCell="1" allowOverlap="1">
                    <wp:simplePos x="0" y="0"/>
                    <wp:positionH relativeFrom="column">
                      <wp:posOffset>4506644</wp:posOffset>
                    </wp:positionH>
                    <wp:positionV relativeFrom="paragraph">
                      <wp:posOffset>148861</wp:posOffset>
                    </wp:positionV>
                    <wp:extent cx="34560" cy="34560"/>
                    <wp:effectExtent l="38100" t="38100" r="41910" b="41910"/>
                    <wp:wrapNone/>
                    <wp:docPr id="573" name="墨迹 573"/>
                    <wp:cNvGraphicFramePr/>
                    <a:graphic xmlns:a="http://schemas.openxmlformats.org/drawingml/2006/main">
                      <a:graphicData uri="http://schemas.microsoft.com/office/word/2010/wordprocessingInk">
                        <w14:contentPart bwMode="auto" r:id="rId537">
                          <w14:nvContentPartPr>
                            <w14:cNvContentPartPr/>
                          </w14:nvContentPartPr>
                          <w14:xfrm>
                            <a:off x="0" y="0"/>
                            <a:ext cx="34560" cy="34560"/>
                          </w14:xfrm>
                        </w14:contentPart>
                      </a:graphicData>
                    </a:graphic>
                  </wp:anchor>
                </w:drawing>
              </mc:Choice>
              <mc:Fallback>
                <w:pict>
                  <v:shape w14:anchorId="4F16ACD3" id="墨迹 573" o:spid="_x0000_s1026" type="#_x0000_t75" style="position:absolute;left:0;text-align:left;margin-left:354.2pt;margin-top:11.05pt;width:4.05pt;height:4.0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">
                    <v:imagedata r:id="rId5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32704" behindDoc="0" locked="0" layoutInCell="1" allowOverlap="1">
                    <wp:simplePos x="0" y="0"/>
                    <wp:positionH relativeFrom="column">
                      <wp:posOffset>4540844</wp:posOffset>
                    </wp:positionH>
                    <wp:positionV relativeFrom="paragraph">
                      <wp:posOffset>41221</wp:posOffset>
                    </wp:positionV>
                    <wp:extent cx="129240" cy="271080"/>
                    <wp:effectExtent l="57150" t="57150" r="42545" b="53340"/>
                    <wp:wrapNone/>
                    <wp:docPr id="572" name="墨迹 572"/>
                    <wp:cNvGraphicFramePr/>
                    <a:graphic xmlns:a="http://schemas.openxmlformats.org/drawingml/2006/main">
                      <a:graphicData uri="http://schemas.microsoft.com/office/word/2010/wordprocessingInk">
                        <w14:contentPart bwMode="auto" r:id="rId539">
                          <w14:nvContentPartPr>
                            <w14:cNvContentPartPr/>
                          </w14:nvContentPartPr>
                          <w14:xfrm>
                            <a:off x="0" y="0"/>
                            <a:ext cx="129240" cy="271080"/>
                          </w14:xfrm>
                        </w14:contentPart>
                      </a:graphicData>
                    </a:graphic>
                  </wp:anchor>
                </w:drawing>
              </mc:Choice>
              <mc:Fallback>
                <w:pict>
                  <v:shape w14:anchorId="2A55D79D" id="墨迹 572" o:spid="_x0000_s1026" type="#_x0000_t75" style="position:absolute;left:0;text-align:left;margin-left:356.9pt;margin-top:2.6pt;width:11.55pt;height:22.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">
                    <v:imagedata r:id="rId5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23488" behindDoc="0" locked="0" layoutInCell="1" allowOverlap="1">
                    <wp:simplePos x="0" y="0"/>
                    <wp:positionH relativeFrom="column">
                      <wp:posOffset>5416364</wp:posOffset>
                    </wp:positionH>
                    <wp:positionV relativeFrom="paragraph">
                      <wp:posOffset>15661</wp:posOffset>
                    </wp:positionV>
                    <wp:extent cx="60840" cy="82440"/>
                    <wp:effectExtent l="38100" t="57150" r="53975" b="51435"/>
                    <wp:wrapNone/>
                    <wp:docPr id="563" name="墨迹 563"/>
                    <wp:cNvGraphicFramePr/>
                    <a:graphic xmlns:a="http://schemas.openxmlformats.org/drawingml/2006/main">
                      <a:graphicData uri="http://schemas.microsoft.com/office/word/2010/wordprocessingInk">
                        <w14:contentPart bwMode="auto" r:id="rId541">
                          <w14:nvContentPartPr>
                            <w14:cNvContentPartPr/>
                          </w14:nvContentPartPr>
                          <w14:xfrm>
                            <a:off x="0" y="0"/>
                            <a:ext cx="60840" cy="82440"/>
                          </w14:xfrm>
                        </w14:contentPart>
                      </a:graphicData>
                    </a:graphic>
                  </wp:anchor>
                </w:drawing>
              </mc:Choice>
              <mc:Fallback>
                <w:pict>
                  <v:shape w14:anchorId="3F6268FB" id="墨迹 563" o:spid="_x0000_s1026" type="#_x0000_t75" style="position:absolute;left:0;text-align:left;margin-left:425.85pt;margin-top:.6pt;width:6.15pt;height:7.8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">
                    <v:imagedata r:id="rId5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22464" behindDoc="0" locked="0" layoutInCell="1" allowOverlap="1">
                    <wp:simplePos x="0" y="0"/>
                    <wp:positionH relativeFrom="column">
                      <wp:posOffset>5369564</wp:posOffset>
                    </wp:positionH>
                    <wp:positionV relativeFrom="paragraph">
                      <wp:posOffset>-5939</wp:posOffset>
                    </wp:positionV>
                    <wp:extent cx="64440" cy="51840"/>
                    <wp:effectExtent l="38100" t="57150" r="50165" b="43815"/>
                    <wp:wrapNone/>
                    <wp:docPr id="562" name="墨迹 562"/>
                    <wp:cNvGraphicFramePr/>
                    <a:graphic xmlns:a="http://schemas.openxmlformats.org/drawingml/2006/main">
                      <a:graphicData uri="http://schemas.microsoft.com/office/word/2010/wordprocessingInk">
                        <w14:contentPart bwMode="auto" r:id="rId543">
                          <w14:nvContentPartPr>
                            <w14:cNvContentPartPr/>
                          </w14:nvContentPartPr>
                          <w14:xfrm>
                            <a:off x="0" y="0"/>
                            <a:ext cx="64440" cy="51840"/>
                          </w14:xfrm>
                        </w14:contentPart>
                      </a:graphicData>
                    </a:graphic>
                  </wp:anchor>
                </w:drawing>
              </mc:Choice>
              <mc:Fallback>
                <w:pict>
                  <v:shape w14:anchorId="50ED422D" id="墨迹 562" o:spid="_x0000_s1026" type="#_x0000_t75" style="position:absolute;left:0;text-align:left;margin-left:422.15pt;margin-top:-1.1pt;width:6.4pt;height:5.4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">
                    <v:imagedata r:id="rId5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21440" behindDoc="0" locked="0" layoutInCell="1" allowOverlap="1">
                    <wp:simplePos x="0" y="0"/>
                    <wp:positionH relativeFrom="column">
                      <wp:posOffset>5485484</wp:posOffset>
                    </wp:positionH>
                    <wp:positionV relativeFrom="paragraph">
                      <wp:posOffset>-40139</wp:posOffset>
                    </wp:positionV>
                    <wp:extent cx="77400" cy="94680"/>
                    <wp:effectExtent l="38100" t="57150" r="56515" b="38735"/>
                    <wp:wrapNone/>
                    <wp:docPr id="561" name="墨迹 561"/>
                    <wp:cNvGraphicFramePr/>
                    <a:graphic xmlns:a="http://schemas.openxmlformats.org/drawingml/2006/main">
                      <a:graphicData uri="http://schemas.microsoft.com/office/word/2010/wordprocessingInk">
                        <w14:contentPart bwMode="auto" r:id="rId545">
                          <w14:nvContentPartPr>
                            <w14:cNvContentPartPr/>
                          </w14:nvContentPartPr>
                          <w14:xfrm>
                            <a:off x="0" y="0"/>
                            <a:ext cx="77400" cy="94680"/>
                          </w14:xfrm>
                        </w14:contentPart>
                      </a:graphicData>
                    </a:graphic>
                  </wp:anchor>
                </w:drawing>
              </mc:Choice>
              <mc:Fallback>
                <w:pict>
                  <v:shape w14:anchorId="42533487" id="墨迹 561" o:spid="_x0000_s1026" type="#_x0000_t75" style="position:absolute;left:0;text-align:left;margin-left:431.3pt;margin-top:-3.8pt;width:7.45pt;height:8.7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">
                    <v:imagedata r:id="rId5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215296" behindDoc="0" locked="0" layoutInCell="1" allowOverlap="1">
                    <wp:simplePos x="0" y="0"/>
                    <wp:positionH relativeFrom="column">
                      <wp:posOffset>5068964</wp:posOffset>
                    </wp:positionH>
                    <wp:positionV relativeFrom="paragraph">
                      <wp:posOffset>-5939</wp:posOffset>
                    </wp:positionV>
                    <wp:extent cx="172080" cy="51840"/>
                    <wp:effectExtent l="57150" t="57150" r="38100" b="43815"/>
                    <wp:wrapNone/>
                    <wp:docPr id="555" name="墨迹 555"/>
                    <wp:cNvGraphicFramePr/>
                    <a:graphic xmlns:a="http://schemas.openxmlformats.org/drawingml/2006/main">
                      <a:graphicData uri="http://schemas.microsoft.com/office/word/2010/wordprocessingInk">
                        <w14:contentPart bwMode="auto" r:id="rId547">
                          <w14:nvContentPartPr>
                            <w14:cNvContentPartPr/>
                          </w14:nvContentPartPr>
                          <w14:xfrm>
                            <a:off x="0" y="0"/>
                            <a:ext cx="172080" cy="51840"/>
                          </w14:xfrm>
                        </w14:contentPart>
                      </a:graphicData>
                    </a:graphic>
                  </wp:anchor>
                </w:drawing>
              </mc:Choice>
              <mc:Fallback>
                <w:pict>
                  <v:shape w14:anchorId="395F13CC" id="墨迹 555" o:spid="_x0000_s1026" type="#_x0000_t75" style="position:absolute;left:0;text-align:left;margin-left:398.5pt;margin-top:-1.1pt;width:14.9pt;height:5.4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">
                    <v:imagedata r:id="rId548" o:title=""/>
                  </v:shape>
                </w:pict>
              </mc:Fallback>
            </mc:AlternateContent>
          </w:r>
          <w:r w:rsidR="00BE347E" w:rsidRPr="00365B5B">
            <w:rPr>
              <w:rFonts w:ascii="楷体" w:eastAsia="楷体" w:hAnsi="楷体" w:cs="宋体" w:hint="eastAsia"/>
              <w:color w:val="auto"/>
              <w:sz w:val="24"/>
              <w:szCs w:val="24"/>
            </w:rPr>
            <w:t>根据</w:t>
          </w:r>
          <w:r w:rsidR="00BE347E" w:rsidRPr="00365B5B">
            <w:rPr>
              <w:rFonts w:ascii="楷体" w:eastAsia="楷体" w:hAnsi="楷体" w:cs="宋体"/>
              <w:color w:val="auto"/>
              <w:sz w:val="24"/>
              <w:szCs w:val="24"/>
            </w:rPr>
            <w:t>师兄的</w:t>
          </w:r>
          <w:proofErr w:type="gramStart"/>
          <w:r w:rsidR="00BE347E" w:rsidRPr="00365B5B">
            <w:rPr>
              <w:rFonts w:ascii="楷体" w:eastAsia="楷体" w:hAnsi="楷体" w:cs="宋体"/>
              <w:color w:val="auto"/>
              <w:sz w:val="24"/>
              <w:szCs w:val="24"/>
            </w:rPr>
            <w:t>的</w:t>
          </w:r>
          <w:proofErr w:type="gramEnd"/>
          <w:r w:rsidR="00BE347E" w:rsidRPr="00365B5B">
            <w:rPr>
              <w:rFonts w:ascii="楷体" w:eastAsia="楷体" w:hAnsi="楷体" w:cs="宋体"/>
              <w:color w:val="auto"/>
              <w:sz w:val="24"/>
              <w:szCs w:val="24"/>
            </w:rPr>
            <w:t>论文，他做的主要包含下面几个模块，</w:t>
          </w:r>
          <w:r w:rsidR="004E2FCD">
            <w:rPr>
              <w:rFonts w:ascii="楷体" w:eastAsia="楷体" w:hAnsi="楷体" w:cs="宋体" w:hint="eastAsia"/>
              <w:color w:val="auto"/>
              <w:sz w:val="24"/>
              <w:szCs w:val="24"/>
            </w:rPr>
            <w:t>前面</w:t>
          </w:r>
          <w:r w:rsidR="004E2FCD">
            <w:rPr>
              <w:rFonts w:ascii="楷体" w:eastAsia="楷体" w:hAnsi="楷体" w:cs="宋体"/>
              <w:color w:val="auto"/>
              <w:sz w:val="24"/>
              <w:szCs w:val="24"/>
            </w:rPr>
            <w:t>标灰色的，应该是没有被接入系统的，</w:t>
          </w:r>
          <w:r w:rsidR="00BE347E" w:rsidRPr="00365B5B">
            <w:rPr>
              <w:rFonts w:ascii="楷体" w:eastAsia="楷体" w:hAnsi="楷体" w:cs="宋体"/>
              <w:color w:val="auto"/>
              <w:sz w:val="24"/>
              <w:szCs w:val="24"/>
            </w:rPr>
            <w:t>只有</w:t>
          </w:r>
          <w:r w:rsidR="005B6A1D" w:rsidRPr="00365B5B">
            <w:rPr>
              <w:rFonts w:ascii="楷体" w:eastAsia="楷体" w:hAnsi="楷体" w:cs="宋体" w:hint="eastAsia"/>
              <w:color w:val="auto"/>
              <w:sz w:val="24"/>
              <w:szCs w:val="24"/>
            </w:rPr>
            <w:t>现场</w:t>
          </w:r>
          <w:r w:rsidR="005B6A1D" w:rsidRPr="00365B5B">
            <w:rPr>
              <w:rFonts w:ascii="楷体" w:eastAsia="楷体" w:hAnsi="楷体" w:cs="宋体"/>
              <w:color w:val="auto"/>
              <w:sz w:val="24"/>
              <w:szCs w:val="24"/>
            </w:rPr>
            <w:t>执行管理</w:t>
          </w:r>
          <w:r w:rsidR="004E2FCD">
            <w:rPr>
              <w:rFonts w:ascii="楷体" w:eastAsia="楷体" w:hAnsi="楷体" w:cs="宋体" w:hint="eastAsia"/>
              <w:color w:val="auto"/>
              <w:sz w:val="24"/>
              <w:szCs w:val="24"/>
            </w:rPr>
            <w:t>（标</w:t>
          </w:r>
          <w:r w:rsidR="004E2FCD">
            <w:rPr>
              <w:rFonts w:ascii="楷体" w:eastAsia="楷体" w:hAnsi="楷体" w:cs="宋体"/>
              <w:color w:val="auto"/>
              <w:sz w:val="24"/>
              <w:szCs w:val="24"/>
            </w:rPr>
            <w:t>绿）</w:t>
          </w:r>
          <w:r w:rsidR="005B6A1D" w:rsidRPr="00365B5B">
            <w:rPr>
              <w:rFonts w:ascii="楷体" w:eastAsia="楷体" w:hAnsi="楷体" w:cs="宋体"/>
              <w:color w:val="auto"/>
              <w:sz w:val="24"/>
              <w:szCs w:val="24"/>
            </w:rPr>
            <w:t>被接入到了我们</w:t>
          </w:r>
          <w:r w:rsidR="005B6A1D" w:rsidRPr="00365B5B">
            <w:rPr>
              <w:rFonts w:ascii="楷体" w:eastAsia="楷体" w:hAnsi="楷体" w:cs="宋体" w:hint="eastAsia"/>
              <w:color w:val="auto"/>
              <w:sz w:val="24"/>
              <w:szCs w:val="24"/>
            </w:rPr>
            <w:t>的</w:t>
          </w:r>
          <w:r w:rsidR="005B6A1D" w:rsidRPr="00365B5B">
            <w:rPr>
              <w:rFonts w:ascii="楷体" w:eastAsia="楷体" w:hAnsi="楷体" w:cs="宋体"/>
              <w:color w:val="auto"/>
              <w:sz w:val="24"/>
              <w:szCs w:val="24"/>
            </w:rPr>
            <w:t>MES</w:t>
          </w:r>
          <w:r w:rsidR="004E2FCD">
            <w:rPr>
              <w:rFonts w:ascii="楷体" w:eastAsia="楷体" w:hAnsi="楷体" w:cs="宋体"/>
              <w:color w:val="auto"/>
              <w:sz w:val="24"/>
              <w:szCs w:val="24"/>
            </w:rPr>
            <w:t>系统</w:t>
          </w:r>
          <w:r w:rsidR="004E2FCD">
            <w:rPr>
              <w:rFonts w:ascii="楷体" w:eastAsia="楷体" w:hAnsi="楷体" w:cs="宋体" w:hint="eastAsia"/>
              <w:color w:val="auto"/>
              <w:sz w:val="24"/>
              <w:szCs w:val="24"/>
            </w:rPr>
            <w:t>：</w:t>
          </w:r>
        </w:p>
        <w:p w:rsidR="004E7331" w:rsidRPr="006E44D5" w:rsidRDefault="004E7331" w:rsidP="005B6A1D">
          <w:pPr>
            <w:spacing w:before="0" w:after="0" w:line="276" w:lineRule="auto"/>
            <w:ind w:firstLine="480"/>
            <w:rPr>
              <w:rFonts w:ascii="楷体" w:eastAsia="楷体" w:hAnsi="楷体" w:cs="宋体"/>
              <w:color w:val="auto"/>
              <w:sz w:val="24"/>
              <w:szCs w:val="24"/>
              <w:highlight w:val="lightGray"/>
            </w:rPr>
          </w:pPr>
          <w:r w:rsidRPr="006E44D5">
            <w:rPr>
              <w:rFonts w:ascii="楷体" w:eastAsia="楷体" w:hAnsi="楷体" w:cs="宋体" w:hint="eastAsia"/>
              <w:color w:val="auto"/>
              <w:sz w:val="24"/>
              <w:szCs w:val="24"/>
              <w:highlight w:val="lightGray"/>
            </w:rPr>
            <w:t>简单</w:t>
          </w:r>
          <w:r w:rsidRPr="006E44D5">
            <w:rPr>
              <w:rFonts w:ascii="楷体" w:eastAsia="楷体" w:hAnsi="楷体" w:cs="宋体"/>
              <w:color w:val="auto"/>
              <w:sz w:val="24"/>
              <w:szCs w:val="24"/>
              <w:highlight w:val="lightGray"/>
            </w:rPr>
            <w:t>事件的</w:t>
          </w:r>
          <w:r w:rsidRPr="006E44D5">
            <w:rPr>
              <w:rFonts w:ascii="楷体" w:eastAsia="楷体" w:hAnsi="楷体" w:cs="宋体" w:hint="eastAsia"/>
              <w:color w:val="auto"/>
              <w:sz w:val="24"/>
              <w:szCs w:val="24"/>
              <w:highlight w:val="lightGray"/>
            </w:rPr>
            <w:t>管理</w:t>
          </w:r>
          <w:r w:rsidR="00D11F4F" w:rsidRPr="006E44D5">
            <w:rPr>
              <w:rFonts w:ascii="楷体" w:eastAsia="楷体" w:hAnsi="楷体" w:cs="宋体" w:hint="eastAsia"/>
              <w:color w:val="auto"/>
              <w:sz w:val="24"/>
              <w:szCs w:val="24"/>
              <w:highlight w:val="lightGray"/>
            </w:rPr>
            <w:t>：</w:t>
          </w:r>
          <w:r w:rsidR="000D0412" w:rsidRPr="006E44D5">
            <w:rPr>
              <w:rFonts w:ascii="楷体" w:eastAsia="楷体" w:hAnsi="楷体" w:cs="宋体" w:hint="eastAsia"/>
              <w:color w:val="auto"/>
              <w:sz w:val="24"/>
              <w:szCs w:val="24"/>
              <w:highlight w:val="lightGray"/>
            </w:rPr>
            <w:t xml:space="preserve"> </w:t>
          </w:r>
        </w:p>
        <w:p w:rsidR="00CF2F3F" w:rsidRPr="006E44D5" w:rsidRDefault="004E7331" w:rsidP="005B6A1D">
          <w:pPr>
            <w:spacing w:before="0" w:after="0" w:line="276" w:lineRule="auto"/>
            <w:ind w:firstLine="480"/>
            <w:rPr>
              <w:rFonts w:ascii="楷体" w:eastAsia="楷体" w:hAnsi="楷体" w:cs="宋体"/>
              <w:color w:val="auto"/>
              <w:sz w:val="24"/>
              <w:szCs w:val="24"/>
              <w:highlight w:val="lightGray"/>
            </w:rPr>
          </w:pPr>
          <w:r w:rsidRPr="006E44D5">
            <w:rPr>
              <w:rFonts w:ascii="楷体" w:eastAsia="楷体" w:hAnsi="楷体" w:cs="宋体" w:hint="eastAsia"/>
              <w:color w:val="auto"/>
              <w:sz w:val="24"/>
              <w:szCs w:val="24"/>
              <w:highlight w:val="lightGray"/>
            </w:rPr>
            <w:t>复杂</w:t>
          </w:r>
          <w:r w:rsidRPr="006E44D5">
            <w:rPr>
              <w:rFonts w:ascii="楷体" w:eastAsia="楷体" w:hAnsi="楷体" w:cs="宋体"/>
              <w:color w:val="auto"/>
              <w:sz w:val="24"/>
              <w:szCs w:val="24"/>
              <w:highlight w:val="lightGray"/>
            </w:rPr>
            <w:t>事件模式定义：&lt;</w:t>
          </w:r>
          <w:r w:rsidRPr="006E44D5">
            <w:rPr>
              <w:rFonts w:ascii="楷体" w:eastAsia="楷体" w:hAnsi="楷体" w:cs="宋体" w:hint="eastAsia"/>
              <w:color w:val="auto"/>
              <w:sz w:val="24"/>
              <w:szCs w:val="24"/>
              <w:highlight w:val="lightGray"/>
            </w:rPr>
            <w:t>模式</w:t>
          </w:r>
          <w:r w:rsidRPr="006E44D5">
            <w:rPr>
              <w:rFonts w:ascii="楷体" w:eastAsia="楷体" w:hAnsi="楷体" w:cs="宋体"/>
              <w:color w:val="auto"/>
              <w:sz w:val="24"/>
              <w:szCs w:val="24"/>
              <w:highlight w:val="lightGray"/>
            </w:rPr>
            <w:t>模板定义</w:t>
          </w:r>
          <w:r w:rsidRPr="006E44D5">
            <w:rPr>
              <w:rFonts w:ascii="楷体" w:eastAsia="楷体" w:hAnsi="楷体" w:cs="宋体" w:hint="eastAsia"/>
              <w:color w:val="auto"/>
              <w:sz w:val="24"/>
              <w:szCs w:val="24"/>
              <w:highlight w:val="lightGray"/>
            </w:rPr>
            <w:t>、</w:t>
          </w:r>
          <w:r w:rsidRPr="006E44D5">
            <w:rPr>
              <w:rFonts w:ascii="楷体" w:eastAsia="楷体" w:hAnsi="楷体" w:cs="宋体"/>
              <w:color w:val="auto"/>
              <w:sz w:val="24"/>
              <w:szCs w:val="24"/>
              <w:highlight w:val="lightGray"/>
            </w:rPr>
            <w:t>配置方式&gt;</w:t>
          </w:r>
        </w:p>
      </w:sdtContent>
    </w:sdt>
    <w:p w:rsidR="002832BA" w:rsidRPr="006E44D5" w:rsidRDefault="004E7331" w:rsidP="005B6A1D">
      <w:pPr>
        <w:spacing w:before="0" w:after="0" w:line="276" w:lineRule="auto"/>
        <w:ind w:firstLine="480"/>
        <w:rPr>
          <w:rFonts w:ascii="楷体" w:eastAsia="楷体" w:hAnsi="楷体" w:cs="宋体"/>
          <w:color w:val="auto"/>
          <w:sz w:val="24"/>
          <w:szCs w:val="24"/>
          <w:highlight w:val="lightGray"/>
        </w:rPr>
      </w:pPr>
      <w:r w:rsidRPr="006E44D5">
        <w:rPr>
          <w:rFonts w:ascii="楷体" w:eastAsia="楷体" w:hAnsi="楷体" w:cs="宋体" w:hint="eastAsia"/>
          <w:color w:val="auto"/>
          <w:sz w:val="24"/>
          <w:szCs w:val="24"/>
          <w:highlight w:val="lightGray"/>
        </w:rPr>
        <w:t>动作</w:t>
      </w:r>
      <w:r w:rsidRPr="006E44D5">
        <w:rPr>
          <w:rFonts w:ascii="楷体" w:eastAsia="楷体" w:hAnsi="楷体" w:cs="宋体"/>
          <w:color w:val="auto"/>
          <w:sz w:val="24"/>
          <w:szCs w:val="24"/>
          <w:highlight w:val="lightGray"/>
        </w:rPr>
        <w:t>基础信息维护及主题订阅：</w:t>
      </w:r>
    </w:p>
    <w:p w:rsidR="000D0412" w:rsidRPr="00365B5B" w:rsidRDefault="004E7331" w:rsidP="005B6A1D">
      <w:pPr>
        <w:spacing w:before="0" w:after="0" w:line="276" w:lineRule="auto"/>
        <w:ind w:firstLine="480"/>
        <w:rPr>
          <w:rFonts w:ascii="楷体" w:eastAsia="楷体" w:hAnsi="楷体" w:cs="宋体"/>
          <w:color w:val="auto"/>
          <w:sz w:val="24"/>
          <w:szCs w:val="24"/>
        </w:rPr>
      </w:pPr>
      <w:r w:rsidRPr="006E44D5">
        <w:rPr>
          <w:rFonts w:ascii="楷体" w:eastAsia="楷体" w:hAnsi="楷体" w:cs="宋体" w:hint="eastAsia"/>
          <w:color w:val="auto"/>
          <w:sz w:val="24"/>
          <w:szCs w:val="24"/>
          <w:highlight w:val="lightGray"/>
        </w:rPr>
        <w:t>复杂</w:t>
      </w:r>
      <w:r w:rsidRPr="006E44D5">
        <w:rPr>
          <w:rFonts w:ascii="楷体" w:eastAsia="楷体" w:hAnsi="楷体" w:cs="宋体"/>
          <w:color w:val="auto"/>
          <w:sz w:val="24"/>
          <w:szCs w:val="24"/>
          <w:highlight w:val="lightGray"/>
        </w:rPr>
        <w:t>事件处理</w:t>
      </w:r>
      <w:r w:rsidRPr="006E44D5">
        <w:rPr>
          <w:rFonts w:ascii="楷体" w:eastAsia="楷体" w:hAnsi="楷体" w:cs="宋体" w:hint="eastAsia"/>
          <w:color w:val="auto"/>
          <w:sz w:val="24"/>
          <w:szCs w:val="24"/>
          <w:highlight w:val="lightGray"/>
        </w:rPr>
        <w:t>模块</w:t>
      </w:r>
      <w:r w:rsidR="000D0412" w:rsidRPr="006E44D5">
        <w:rPr>
          <w:rFonts w:ascii="楷体" w:eastAsia="楷体" w:hAnsi="楷体" w:cs="宋体" w:hint="eastAsia"/>
          <w:color w:val="auto"/>
          <w:sz w:val="24"/>
          <w:szCs w:val="24"/>
          <w:highlight w:val="lightGray"/>
        </w:rPr>
        <w:t>：</w:t>
      </w:r>
    </w:p>
    <w:p w:rsidR="004E7331" w:rsidRPr="00365B5B" w:rsidRDefault="004E7331" w:rsidP="002832BA">
      <w:pPr>
        <w:spacing w:before="0" w:after="0" w:line="276" w:lineRule="auto"/>
        <w:rPr>
          <w:rFonts w:ascii="楷体" w:eastAsia="楷体" w:hAnsi="楷体" w:cs="宋体"/>
          <w:color w:val="auto"/>
          <w:sz w:val="24"/>
          <w:szCs w:val="24"/>
        </w:rPr>
      </w:pPr>
    </w:p>
    <w:p w:rsidR="004E7331" w:rsidRPr="00365B5B" w:rsidRDefault="004E7331" w:rsidP="009E41D7">
      <w:pPr>
        <w:spacing w:before="0" w:after="0" w:line="276" w:lineRule="auto"/>
        <w:ind w:firstLine="480"/>
        <w:rPr>
          <w:rFonts w:ascii="楷体" w:eastAsia="楷体" w:hAnsi="楷体" w:cs="宋体"/>
          <w:color w:val="auto"/>
          <w:sz w:val="24"/>
          <w:szCs w:val="24"/>
        </w:rPr>
      </w:pPr>
      <w:r w:rsidRPr="006E44D5">
        <w:rPr>
          <w:rFonts w:ascii="楷体" w:eastAsia="楷体" w:hAnsi="楷体" w:cs="宋体" w:hint="eastAsia"/>
          <w:color w:val="auto"/>
          <w:sz w:val="24"/>
          <w:szCs w:val="24"/>
          <w:highlight w:val="green"/>
        </w:rPr>
        <w:t>现场</w:t>
      </w:r>
      <w:r w:rsidRPr="006E44D5">
        <w:rPr>
          <w:rFonts w:ascii="楷体" w:eastAsia="楷体" w:hAnsi="楷体" w:cs="宋体"/>
          <w:color w:val="auto"/>
          <w:sz w:val="24"/>
          <w:szCs w:val="24"/>
          <w:highlight w:val="green"/>
        </w:rPr>
        <w:t>执行管理：</w:t>
      </w:r>
    </w:p>
    <w:p w:rsidR="004F558A" w:rsidRPr="00365B5B" w:rsidRDefault="004F558A" w:rsidP="004F558A">
      <w:pPr>
        <w:spacing w:before="0" w:after="0" w:line="276" w:lineRule="auto"/>
        <w:rPr>
          <w:rFonts w:ascii="楷体" w:eastAsia="楷体" w:hAnsi="楷体" w:cs="宋体"/>
          <w:color w:val="auto"/>
          <w:sz w:val="24"/>
          <w:szCs w:val="24"/>
        </w:rPr>
      </w:pPr>
      <w:r w:rsidRPr="00365B5B">
        <w:rPr>
          <w:rFonts w:ascii="楷体" w:eastAsia="楷体" w:hAnsi="楷体" w:cs="宋体"/>
          <w:color w:val="auto"/>
          <w:sz w:val="24"/>
          <w:szCs w:val="24"/>
        </w:rPr>
        <w:t>1</w:t>
      </w:r>
      <w:r w:rsidRPr="00365B5B">
        <w:rPr>
          <w:rFonts w:ascii="楷体" w:eastAsia="楷体" w:hAnsi="楷体" w:cs="宋体" w:hint="eastAsia"/>
          <w:color w:val="auto"/>
          <w:sz w:val="24"/>
          <w:szCs w:val="24"/>
        </w:rPr>
        <w:t>、前端</w:t>
      </w:r>
      <w:r w:rsidR="00F8381B" w:rsidRPr="00365B5B">
        <w:rPr>
          <w:rFonts w:ascii="楷体" w:eastAsia="楷体" w:hAnsi="楷体" w:cs="宋体" w:hint="eastAsia"/>
          <w:color w:val="auto"/>
          <w:sz w:val="24"/>
          <w:szCs w:val="24"/>
        </w:rPr>
        <w:t>-</w:t>
      </w:r>
      <w:r w:rsidR="00F8381B" w:rsidRPr="00365B5B">
        <w:rPr>
          <w:rFonts w:ascii="楷体" w:eastAsia="楷体" w:hAnsi="楷体" w:cs="宋体"/>
          <w:color w:val="auto"/>
          <w:sz w:val="24"/>
          <w:szCs w:val="24"/>
        </w:rPr>
        <w:t>-</w:t>
      </w:r>
      <w:r w:rsidR="00F8381B" w:rsidRPr="00365B5B">
        <w:rPr>
          <w:rFonts w:ascii="楷体" w:eastAsia="楷体" w:hAnsi="楷体" w:cs="宋体" w:hint="eastAsia"/>
          <w:color w:val="auto"/>
          <w:sz w:val="24"/>
          <w:szCs w:val="24"/>
        </w:rPr>
        <w:t>在</w:t>
      </w:r>
      <w:r w:rsidR="00F8381B" w:rsidRPr="00365B5B">
        <w:rPr>
          <w:rFonts w:ascii="楷体" w:eastAsia="楷体" w:hAnsi="楷体" w:cs="宋体"/>
          <w:color w:val="auto"/>
          <w:sz w:val="24"/>
          <w:szCs w:val="24"/>
        </w:rPr>
        <w:t>Dorado7</w:t>
      </w:r>
      <w:r w:rsidR="00F8381B" w:rsidRPr="00365B5B">
        <w:rPr>
          <w:rFonts w:ascii="楷体" w:eastAsia="楷体" w:hAnsi="楷体" w:cs="宋体" w:hint="eastAsia"/>
          <w:color w:val="auto"/>
          <w:sz w:val="24"/>
          <w:szCs w:val="24"/>
        </w:rPr>
        <w:t>中</w:t>
      </w:r>
      <w:r w:rsidRPr="00365B5B">
        <w:rPr>
          <w:rFonts w:ascii="楷体" w:eastAsia="楷体" w:hAnsi="楷体" w:cs="宋体" w:hint="eastAsia"/>
          <w:color w:val="auto"/>
          <w:sz w:val="24"/>
          <w:szCs w:val="24"/>
        </w:rPr>
        <w:t>&lt;</w:t>
      </w:r>
      <w:r w:rsidRPr="00365B5B">
        <w:rPr>
          <w:rFonts w:ascii="楷体" w:eastAsia="楷体" w:hAnsi="楷体" w:cs="宋体"/>
          <w:color w:val="auto"/>
          <w:sz w:val="24"/>
          <w:szCs w:val="24"/>
        </w:rPr>
        <w:t>也可以在Android studio</w:t>
      </w:r>
      <w:r w:rsidRPr="00365B5B">
        <w:rPr>
          <w:rFonts w:ascii="楷体" w:eastAsia="楷体" w:hAnsi="楷体" w:cs="宋体" w:hint="eastAsia"/>
          <w:color w:val="auto"/>
          <w:sz w:val="24"/>
          <w:szCs w:val="24"/>
        </w:rPr>
        <w:t>上</w:t>
      </w:r>
      <w:r w:rsidRPr="00365B5B">
        <w:rPr>
          <w:rFonts w:ascii="楷体" w:eastAsia="楷体" w:hAnsi="楷体" w:cs="宋体"/>
          <w:color w:val="auto"/>
          <w:sz w:val="24"/>
          <w:szCs w:val="24"/>
        </w:rPr>
        <w:t>做</w:t>
      </w:r>
      <w:r w:rsidR="005B6A1D" w:rsidRPr="00365B5B">
        <w:rPr>
          <w:rFonts w:ascii="楷体" w:eastAsia="楷体" w:hAnsi="楷体" w:cs="宋体" w:hint="eastAsia"/>
          <w:color w:val="auto"/>
          <w:sz w:val="24"/>
          <w:szCs w:val="24"/>
        </w:rPr>
        <w:t>app以</w:t>
      </w:r>
      <w:r w:rsidR="005B6A1D" w:rsidRPr="00365B5B">
        <w:rPr>
          <w:rFonts w:ascii="楷体" w:eastAsia="楷体" w:hAnsi="楷体" w:cs="宋体"/>
          <w:color w:val="auto"/>
          <w:sz w:val="24"/>
          <w:szCs w:val="24"/>
        </w:rPr>
        <w:t>适配各种型号的Android设备，</w:t>
      </w:r>
      <w:r w:rsidR="005B6A1D" w:rsidRPr="00365B5B">
        <w:rPr>
          <w:rFonts w:ascii="楷体" w:eastAsia="楷体" w:hAnsi="楷体" w:cs="宋体" w:hint="eastAsia"/>
          <w:color w:val="auto"/>
          <w:sz w:val="24"/>
          <w:szCs w:val="24"/>
        </w:rPr>
        <w:t>同时</w:t>
      </w:r>
      <w:r w:rsidR="005B6A1D" w:rsidRPr="00365B5B">
        <w:rPr>
          <w:rFonts w:ascii="楷体" w:eastAsia="楷体" w:hAnsi="楷体" w:cs="宋体"/>
          <w:color w:val="auto"/>
          <w:sz w:val="24"/>
          <w:szCs w:val="24"/>
        </w:rPr>
        <w:t>也可以</w:t>
      </w:r>
      <w:r w:rsidRPr="00365B5B">
        <w:rPr>
          <w:rFonts w:ascii="楷体" w:eastAsia="楷体" w:hAnsi="楷体" w:cs="宋体" w:hint="eastAsia"/>
          <w:color w:val="auto"/>
          <w:sz w:val="24"/>
          <w:szCs w:val="24"/>
        </w:rPr>
        <w:t>&gt;</w:t>
      </w:r>
    </w:p>
    <w:p w:rsidR="004F558A" w:rsidRPr="00365B5B" w:rsidRDefault="004F558A" w:rsidP="00F8381B">
      <w:pPr>
        <w:spacing w:before="0" w:after="0" w:line="276" w:lineRule="auto"/>
        <w:ind w:firstLineChars="200" w:firstLine="480"/>
        <w:rPr>
          <w:rFonts w:ascii="楷体" w:eastAsia="楷体" w:hAnsi="楷体" w:cs="宋体"/>
          <w:color w:val="auto"/>
          <w:sz w:val="24"/>
          <w:szCs w:val="24"/>
        </w:rPr>
      </w:pPr>
      <w:r w:rsidRPr="00365B5B">
        <w:rPr>
          <w:rFonts w:ascii="楷体" w:eastAsia="楷体" w:hAnsi="楷体" w:cs="宋体" w:hint="eastAsia"/>
          <w:color w:val="auto"/>
          <w:sz w:val="24"/>
          <w:szCs w:val="24"/>
        </w:rPr>
        <w:t>在</w:t>
      </w:r>
      <w:proofErr w:type="spellStart"/>
      <w:r w:rsidRPr="00365B5B">
        <w:rPr>
          <w:rFonts w:ascii="楷体" w:eastAsia="楷体" w:hAnsi="楷体" w:cs="宋体"/>
          <w:color w:val="auto"/>
          <w:sz w:val="24"/>
          <w:szCs w:val="24"/>
        </w:rPr>
        <w:t>com.shoplink.entity</w:t>
      </w:r>
      <w:proofErr w:type="spellEnd"/>
      <w:r w:rsidRPr="00365B5B">
        <w:rPr>
          <w:rFonts w:ascii="楷体" w:eastAsia="楷体" w:hAnsi="楷体" w:cs="宋体" w:hint="eastAsia"/>
          <w:color w:val="auto"/>
          <w:sz w:val="24"/>
          <w:szCs w:val="24"/>
        </w:rPr>
        <w:t>下新建需要的</w:t>
      </w:r>
      <w:r w:rsidRPr="00365B5B">
        <w:rPr>
          <w:rFonts w:ascii="楷体" w:eastAsia="楷体" w:hAnsi="楷体" w:cs="宋体"/>
          <w:color w:val="auto"/>
          <w:sz w:val="24"/>
          <w:szCs w:val="24"/>
        </w:rPr>
        <w:t>java</w:t>
      </w:r>
      <w:r w:rsidRPr="00365B5B">
        <w:rPr>
          <w:rFonts w:ascii="楷体" w:eastAsia="楷体" w:hAnsi="楷体" w:cs="宋体" w:hint="eastAsia"/>
          <w:color w:val="auto"/>
          <w:sz w:val="24"/>
          <w:szCs w:val="24"/>
        </w:rPr>
        <w:t>对象</w:t>
      </w:r>
      <w:r w:rsidRPr="00365B5B">
        <w:rPr>
          <w:rFonts w:ascii="楷体" w:eastAsia="楷体" w:hAnsi="楷体" w:cs="宋体"/>
          <w:color w:val="auto"/>
          <w:sz w:val="24"/>
          <w:szCs w:val="24"/>
        </w:rPr>
        <w:sym w:font="Wingdings" w:char="F0E0"/>
      </w:r>
      <w:r w:rsidRPr="00365B5B">
        <w:rPr>
          <w:rFonts w:ascii="楷体" w:eastAsia="楷体" w:hAnsi="楷体" w:cs="宋体" w:hint="eastAsia"/>
          <w:color w:val="auto"/>
          <w:sz w:val="24"/>
          <w:szCs w:val="24"/>
        </w:rPr>
        <w:t>在</w:t>
      </w:r>
      <w:proofErr w:type="spellStart"/>
      <w:r w:rsidRPr="00365B5B">
        <w:rPr>
          <w:rFonts w:ascii="楷体" w:eastAsia="楷体" w:hAnsi="楷体" w:cs="宋体"/>
          <w:color w:val="auto"/>
          <w:sz w:val="24"/>
          <w:szCs w:val="24"/>
        </w:rPr>
        <w:t>com.mes.shopLink</w:t>
      </w:r>
      <w:proofErr w:type="spellEnd"/>
      <w:r w:rsidRPr="00365B5B">
        <w:rPr>
          <w:rFonts w:ascii="楷体" w:eastAsia="楷体" w:hAnsi="楷体" w:cs="宋体" w:hint="eastAsia"/>
          <w:color w:val="auto"/>
          <w:sz w:val="24"/>
          <w:szCs w:val="24"/>
        </w:rPr>
        <w:t>下新建</w:t>
      </w:r>
      <w:r w:rsidRPr="00365B5B">
        <w:rPr>
          <w:rFonts w:ascii="楷体" w:eastAsia="楷体" w:hAnsi="楷体" w:cs="宋体"/>
          <w:color w:val="auto"/>
          <w:sz w:val="24"/>
          <w:szCs w:val="24"/>
        </w:rPr>
        <w:t>*.touch.xml</w:t>
      </w:r>
      <w:r w:rsidRPr="00365B5B">
        <w:rPr>
          <w:rFonts w:ascii="楷体" w:eastAsia="楷体" w:hAnsi="楷体" w:cs="宋体" w:hint="eastAsia"/>
          <w:color w:val="auto"/>
          <w:sz w:val="24"/>
          <w:szCs w:val="24"/>
        </w:rPr>
        <w:t>视图</w:t>
      </w:r>
      <w:r w:rsidRPr="00365B5B">
        <w:rPr>
          <w:rFonts w:ascii="楷体" w:eastAsia="楷体" w:hAnsi="楷体" w:cs="宋体"/>
          <w:color w:val="auto"/>
          <w:sz w:val="24"/>
          <w:szCs w:val="24"/>
        </w:rPr>
        <w:t>,</w:t>
      </w:r>
      <w:r w:rsidRPr="00365B5B">
        <w:rPr>
          <w:rFonts w:ascii="楷体" w:eastAsia="楷体" w:hAnsi="楷体" w:cs="宋体" w:hint="eastAsia"/>
          <w:color w:val="auto"/>
          <w:sz w:val="24"/>
          <w:szCs w:val="24"/>
        </w:rPr>
        <w:t>在</w:t>
      </w:r>
      <w:r w:rsidRPr="00365B5B">
        <w:rPr>
          <w:rFonts w:ascii="楷体" w:eastAsia="楷体" w:hAnsi="楷体" w:cs="宋体"/>
          <w:color w:val="auto"/>
          <w:sz w:val="24"/>
          <w:szCs w:val="24"/>
        </w:rPr>
        <w:t>Model</w:t>
      </w:r>
      <w:r w:rsidRPr="00365B5B">
        <w:rPr>
          <w:rFonts w:ascii="楷体" w:eastAsia="楷体" w:hAnsi="楷体" w:cs="宋体" w:hint="eastAsia"/>
          <w:color w:val="auto"/>
          <w:sz w:val="24"/>
          <w:szCs w:val="24"/>
        </w:rPr>
        <w:t>下建立</w:t>
      </w:r>
      <w:proofErr w:type="spellStart"/>
      <w:r w:rsidRPr="00365B5B">
        <w:rPr>
          <w:rFonts w:ascii="楷体" w:eastAsia="楷体" w:hAnsi="楷体" w:cs="宋体"/>
          <w:color w:val="auto"/>
          <w:sz w:val="24"/>
          <w:szCs w:val="24"/>
        </w:rPr>
        <w:t>DataType</w:t>
      </w:r>
      <w:proofErr w:type="spellEnd"/>
      <w:r w:rsidRPr="00365B5B">
        <w:rPr>
          <w:rFonts w:ascii="楷体" w:eastAsia="楷体" w:hAnsi="楷体" w:cs="宋体" w:hint="eastAsia"/>
          <w:color w:val="auto"/>
          <w:sz w:val="24"/>
          <w:szCs w:val="24"/>
        </w:rPr>
        <w:t>数据类型，并与刚建立的</w:t>
      </w:r>
      <w:r w:rsidRPr="00365B5B">
        <w:rPr>
          <w:rFonts w:ascii="楷体" w:eastAsia="楷体" w:hAnsi="楷体" w:cs="宋体"/>
          <w:color w:val="auto"/>
          <w:sz w:val="24"/>
          <w:szCs w:val="24"/>
        </w:rPr>
        <w:t>java</w:t>
      </w:r>
      <w:r w:rsidRPr="00365B5B">
        <w:rPr>
          <w:rFonts w:ascii="楷体" w:eastAsia="楷体" w:hAnsi="楷体" w:cs="宋体" w:hint="eastAsia"/>
          <w:color w:val="auto"/>
          <w:sz w:val="24"/>
          <w:szCs w:val="24"/>
        </w:rPr>
        <w:t>对象对应</w:t>
      </w:r>
      <w:r w:rsidR="00A7149C" w:rsidRPr="00365B5B">
        <w:rPr>
          <w:rFonts w:ascii="楷体" w:eastAsia="楷体" w:hAnsi="楷体" w:cs="宋体" w:hint="eastAsia"/>
          <w:color w:val="auto"/>
          <w:sz w:val="24"/>
          <w:szCs w:val="24"/>
        </w:rPr>
        <w:t>&lt;</w:t>
      </w:r>
      <w:r w:rsidR="00A7149C" w:rsidRPr="007014B8">
        <w:rPr>
          <w:rFonts w:ascii="楷体" w:eastAsia="楷体" w:hAnsi="楷体" w:cs="宋体" w:hint="eastAsia"/>
          <w:color w:val="auto"/>
          <w:sz w:val="24"/>
          <w:szCs w:val="24"/>
        </w:rPr>
        <w:t>右击</w:t>
      </w:r>
      <w:r w:rsidR="00A7149C" w:rsidRPr="007014B8">
        <w:rPr>
          <w:rFonts w:ascii="楷体" w:eastAsia="楷体" w:hAnsi="楷体" w:cs="宋体"/>
          <w:color w:val="auto"/>
          <w:sz w:val="24"/>
          <w:szCs w:val="24"/>
        </w:rPr>
        <w:t>新建的datatype,</w:t>
      </w:r>
      <w:r w:rsidR="00A7149C" w:rsidRPr="007014B8">
        <w:rPr>
          <w:rFonts w:ascii="楷体" w:eastAsia="楷体" w:hAnsi="楷体" w:cs="宋体" w:hint="eastAsia"/>
          <w:color w:val="auto"/>
          <w:sz w:val="24"/>
          <w:szCs w:val="24"/>
        </w:rPr>
        <w:t>选择</w:t>
      </w:r>
      <w:r w:rsidR="00A7149C" w:rsidRPr="007014B8">
        <w:rPr>
          <w:rFonts w:ascii="楷体" w:eastAsia="楷体" w:hAnsi="楷体" w:cs="宋体"/>
          <w:color w:val="auto"/>
          <w:sz w:val="24"/>
          <w:szCs w:val="24"/>
        </w:rPr>
        <w:t>通过java类型创建</w:t>
      </w:r>
      <w:proofErr w:type="spellStart"/>
      <w:r w:rsidR="00A7149C" w:rsidRPr="007014B8">
        <w:rPr>
          <w:rFonts w:ascii="楷体" w:eastAsia="楷体" w:hAnsi="楷体" w:cs="宋体" w:hint="eastAsia"/>
          <w:color w:val="auto"/>
          <w:sz w:val="24"/>
          <w:szCs w:val="24"/>
        </w:rPr>
        <w:t>pro</w:t>
      </w:r>
      <w:r w:rsidR="00A7149C" w:rsidRPr="007014B8">
        <w:rPr>
          <w:rFonts w:ascii="楷体" w:eastAsia="楷体" w:hAnsi="楷体" w:cs="宋体"/>
          <w:color w:val="auto"/>
          <w:sz w:val="24"/>
          <w:szCs w:val="24"/>
        </w:rPr>
        <w:t>pertyDef</w:t>
      </w:r>
      <w:proofErr w:type="spellEnd"/>
      <w:r w:rsidR="00A7149C" w:rsidRPr="00365B5B">
        <w:rPr>
          <w:rFonts w:ascii="楷体" w:eastAsia="楷体" w:hAnsi="楷体" w:cs="宋体" w:hint="eastAsia"/>
          <w:color w:val="auto"/>
          <w:sz w:val="24"/>
          <w:szCs w:val="24"/>
        </w:rPr>
        <w:t>&gt;</w:t>
      </w:r>
      <w:r w:rsidRPr="00365B5B">
        <w:rPr>
          <w:rFonts w:ascii="楷体" w:eastAsia="楷体" w:hAnsi="楷体" w:cs="宋体" w:hint="eastAsia"/>
          <w:color w:val="auto"/>
          <w:sz w:val="24"/>
          <w:szCs w:val="24"/>
        </w:rPr>
        <w:t>，在</w:t>
      </w:r>
      <w:r w:rsidRPr="00365B5B">
        <w:rPr>
          <w:rFonts w:ascii="楷体" w:eastAsia="楷体" w:hAnsi="楷体" w:cs="宋体"/>
          <w:color w:val="auto"/>
          <w:sz w:val="24"/>
          <w:szCs w:val="24"/>
        </w:rPr>
        <w:t>view</w:t>
      </w:r>
      <w:r w:rsidRPr="00365B5B">
        <w:rPr>
          <w:rFonts w:ascii="楷体" w:eastAsia="楷体" w:hAnsi="楷体" w:cs="宋体" w:hint="eastAsia"/>
          <w:color w:val="auto"/>
          <w:sz w:val="24"/>
          <w:szCs w:val="24"/>
        </w:rPr>
        <w:t>下建立</w:t>
      </w:r>
      <w:proofErr w:type="spellStart"/>
      <w:r w:rsidRPr="00365B5B">
        <w:rPr>
          <w:rFonts w:ascii="楷体" w:eastAsia="楷体" w:hAnsi="楷体" w:cs="宋体"/>
          <w:color w:val="auto"/>
          <w:sz w:val="24"/>
          <w:szCs w:val="24"/>
        </w:rPr>
        <w:t>DataSet</w:t>
      </w:r>
      <w:proofErr w:type="spellEnd"/>
      <w:r w:rsidRPr="00365B5B">
        <w:rPr>
          <w:rFonts w:ascii="楷体" w:eastAsia="楷体" w:hAnsi="楷体" w:cs="宋体"/>
          <w:color w:val="auto"/>
          <w:sz w:val="24"/>
          <w:szCs w:val="24"/>
        </w:rPr>
        <w:t>(</w:t>
      </w:r>
      <w:proofErr w:type="spellStart"/>
      <w:r w:rsidRPr="00365B5B">
        <w:rPr>
          <w:rFonts w:ascii="楷体" w:eastAsia="楷体" w:hAnsi="楷体" w:cs="宋体"/>
          <w:color w:val="auto"/>
          <w:sz w:val="24"/>
          <w:szCs w:val="24"/>
        </w:rPr>
        <w:t>dataProvider</w:t>
      </w:r>
      <w:proofErr w:type="spellEnd"/>
      <w:r w:rsidRPr="00365B5B">
        <w:rPr>
          <w:rFonts w:ascii="楷体" w:eastAsia="楷体" w:hAnsi="楷体" w:cs="宋体" w:hint="eastAsia"/>
          <w:color w:val="auto"/>
          <w:sz w:val="24"/>
          <w:szCs w:val="24"/>
        </w:rPr>
        <w:t>指的是提供数据的</w:t>
      </w:r>
      <w:proofErr w:type="spellStart"/>
      <w:r w:rsidRPr="00365B5B">
        <w:rPr>
          <w:rFonts w:ascii="楷体" w:eastAsia="楷体" w:hAnsi="楷体" w:cs="宋体"/>
          <w:color w:val="auto"/>
          <w:sz w:val="24"/>
          <w:szCs w:val="24"/>
        </w:rPr>
        <w:t>DataAccess</w:t>
      </w:r>
      <w:proofErr w:type="spellEnd"/>
      <w:proofErr w:type="gramStart"/>
      <w:r w:rsidRPr="00365B5B">
        <w:rPr>
          <w:rFonts w:ascii="楷体" w:eastAsia="楷体" w:hAnsi="楷体" w:cs="宋体" w:hint="eastAsia"/>
          <w:color w:val="auto"/>
          <w:sz w:val="24"/>
          <w:szCs w:val="24"/>
        </w:rPr>
        <w:t>类下的</w:t>
      </w:r>
      <w:proofErr w:type="gramEnd"/>
      <w:r w:rsidRPr="00365B5B">
        <w:rPr>
          <w:rFonts w:ascii="楷体" w:eastAsia="楷体" w:hAnsi="楷体" w:cs="宋体"/>
          <w:color w:val="auto"/>
          <w:sz w:val="24"/>
          <w:szCs w:val="24"/>
        </w:rPr>
        <w:t>get</w:t>
      </w:r>
      <w:r w:rsidRPr="00365B5B">
        <w:rPr>
          <w:rFonts w:ascii="楷体" w:eastAsia="楷体" w:hAnsi="楷体" w:cs="宋体" w:hint="eastAsia"/>
          <w:color w:val="auto"/>
          <w:sz w:val="24"/>
          <w:szCs w:val="24"/>
        </w:rPr>
        <w:t>或</w:t>
      </w:r>
      <w:r w:rsidRPr="00365B5B">
        <w:rPr>
          <w:rFonts w:ascii="楷体" w:eastAsia="楷体" w:hAnsi="楷体" w:cs="宋体"/>
          <w:color w:val="auto"/>
          <w:sz w:val="24"/>
          <w:szCs w:val="24"/>
        </w:rPr>
        <w:t>save</w:t>
      </w:r>
      <w:r w:rsidRPr="00365B5B">
        <w:rPr>
          <w:rFonts w:ascii="楷体" w:eastAsia="楷体" w:hAnsi="楷体" w:cs="宋体" w:hint="eastAsia"/>
          <w:color w:val="auto"/>
          <w:sz w:val="24"/>
          <w:szCs w:val="24"/>
        </w:rPr>
        <w:t>方法，</w:t>
      </w:r>
      <w:proofErr w:type="spellStart"/>
      <w:r w:rsidRPr="00365B5B">
        <w:rPr>
          <w:rFonts w:ascii="楷体" w:eastAsia="楷体" w:hAnsi="楷体" w:cs="宋体"/>
          <w:color w:val="auto"/>
          <w:sz w:val="24"/>
          <w:szCs w:val="24"/>
        </w:rPr>
        <w:t>dataType</w:t>
      </w:r>
      <w:proofErr w:type="spellEnd"/>
      <w:r w:rsidRPr="00365B5B">
        <w:rPr>
          <w:rFonts w:ascii="楷体" w:eastAsia="楷体" w:hAnsi="楷体" w:cs="宋体" w:hint="eastAsia"/>
          <w:color w:val="auto"/>
          <w:sz w:val="24"/>
          <w:szCs w:val="24"/>
        </w:rPr>
        <w:t>即数据类型</w:t>
      </w:r>
      <w:r w:rsidRPr="00365B5B">
        <w:rPr>
          <w:rFonts w:ascii="楷体" w:eastAsia="楷体" w:hAnsi="楷体" w:cs="宋体"/>
          <w:color w:val="auto"/>
          <w:sz w:val="24"/>
          <w:szCs w:val="24"/>
        </w:rPr>
        <w:t xml:space="preserve">) </w:t>
      </w:r>
      <w:r w:rsidRPr="00365B5B">
        <w:rPr>
          <w:rFonts w:ascii="楷体" w:eastAsia="楷体" w:hAnsi="楷体" w:cs="宋体"/>
          <w:color w:val="auto"/>
          <w:sz w:val="24"/>
          <w:szCs w:val="24"/>
        </w:rPr>
        <w:sym w:font="Wingdings" w:char="F0E0"/>
      </w:r>
      <w:r w:rsidRPr="00365B5B">
        <w:rPr>
          <w:rFonts w:ascii="楷体" w:eastAsia="楷体" w:hAnsi="楷体" w:cs="宋体" w:hint="eastAsia"/>
          <w:color w:val="auto"/>
          <w:sz w:val="24"/>
          <w:szCs w:val="24"/>
        </w:rPr>
        <w:t>在</w:t>
      </w:r>
      <w:proofErr w:type="spellStart"/>
      <w:r w:rsidRPr="00365B5B">
        <w:rPr>
          <w:rFonts w:ascii="楷体" w:eastAsia="楷体" w:hAnsi="楷体" w:cs="宋体"/>
          <w:color w:val="auto"/>
          <w:sz w:val="24"/>
          <w:szCs w:val="24"/>
        </w:rPr>
        <w:t>com.shopLink.dataAccess</w:t>
      </w:r>
      <w:proofErr w:type="spellEnd"/>
      <w:r w:rsidRPr="00365B5B">
        <w:rPr>
          <w:rFonts w:ascii="楷体" w:eastAsia="楷体" w:hAnsi="楷体" w:cs="宋体" w:hint="eastAsia"/>
          <w:color w:val="auto"/>
          <w:sz w:val="24"/>
          <w:szCs w:val="24"/>
        </w:rPr>
        <w:t>下建立</w:t>
      </w:r>
      <w:r w:rsidRPr="00365B5B">
        <w:rPr>
          <w:rFonts w:ascii="楷体" w:eastAsia="楷体" w:hAnsi="楷体" w:cs="宋体"/>
          <w:color w:val="auto"/>
          <w:sz w:val="24"/>
          <w:szCs w:val="24"/>
        </w:rPr>
        <w:t>DataAccess.java</w:t>
      </w:r>
      <w:r w:rsidRPr="00365B5B">
        <w:rPr>
          <w:rFonts w:ascii="楷体" w:eastAsia="楷体" w:hAnsi="楷体" w:cs="宋体" w:hint="eastAsia"/>
          <w:color w:val="auto"/>
          <w:sz w:val="24"/>
          <w:szCs w:val="24"/>
        </w:rPr>
        <w:t>类，并写上相应的</w:t>
      </w:r>
      <w:r w:rsidRPr="00365B5B">
        <w:rPr>
          <w:rFonts w:ascii="楷体" w:eastAsia="楷体" w:hAnsi="楷体" w:cs="宋体"/>
          <w:color w:val="auto"/>
          <w:sz w:val="24"/>
          <w:szCs w:val="24"/>
        </w:rPr>
        <w:t>get</w:t>
      </w:r>
      <w:r w:rsidRPr="00365B5B">
        <w:rPr>
          <w:rFonts w:ascii="楷体" w:eastAsia="楷体" w:hAnsi="楷体" w:cs="宋体" w:hint="eastAsia"/>
          <w:color w:val="auto"/>
          <w:sz w:val="24"/>
          <w:szCs w:val="24"/>
        </w:rPr>
        <w:t>或</w:t>
      </w:r>
      <w:r w:rsidRPr="00365B5B">
        <w:rPr>
          <w:rFonts w:ascii="楷体" w:eastAsia="楷体" w:hAnsi="楷体" w:cs="宋体"/>
          <w:color w:val="auto"/>
          <w:sz w:val="24"/>
          <w:szCs w:val="24"/>
        </w:rPr>
        <w:t>save</w:t>
      </w:r>
      <w:r w:rsidRPr="00365B5B">
        <w:rPr>
          <w:rFonts w:ascii="楷体" w:eastAsia="楷体" w:hAnsi="楷体" w:cs="宋体" w:hint="eastAsia"/>
          <w:color w:val="auto"/>
          <w:sz w:val="24"/>
          <w:szCs w:val="24"/>
        </w:rPr>
        <w:t>方法</w:t>
      </w:r>
    </w:p>
    <w:p w:rsidR="004F558A" w:rsidRPr="00365B5B" w:rsidRDefault="004F558A" w:rsidP="004F558A">
      <w:pPr>
        <w:spacing w:before="0" w:after="0" w:line="276" w:lineRule="auto"/>
        <w:rPr>
          <w:rFonts w:ascii="楷体" w:eastAsia="楷体" w:hAnsi="楷体" w:cs="宋体"/>
          <w:color w:val="auto"/>
          <w:sz w:val="24"/>
          <w:szCs w:val="24"/>
        </w:rPr>
      </w:pPr>
      <w:r w:rsidRPr="00365B5B">
        <w:rPr>
          <w:rFonts w:ascii="楷体" w:eastAsia="楷体" w:hAnsi="楷体" w:cs="宋体"/>
          <w:color w:val="auto"/>
          <w:sz w:val="24"/>
          <w:szCs w:val="24"/>
        </w:rPr>
        <w:t>2</w:t>
      </w:r>
      <w:r w:rsidRPr="00365B5B">
        <w:rPr>
          <w:rFonts w:ascii="楷体" w:eastAsia="楷体" w:hAnsi="楷体" w:cs="宋体" w:hint="eastAsia"/>
          <w:color w:val="auto"/>
          <w:sz w:val="24"/>
          <w:szCs w:val="24"/>
        </w:rPr>
        <w:t>、后台</w:t>
      </w:r>
      <w:r w:rsidR="00F8381B" w:rsidRPr="00365B5B">
        <w:rPr>
          <w:rFonts w:ascii="楷体" w:eastAsia="楷体" w:hAnsi="楷体" w:cs="宋体" w:hint="eastAsia"/>
          <w:color w:val="auto"/>
          <w:sz w:val="24"/>
          <w:szCs w:val="24"/>
        </w:rPr>
        <w:t>-</w:t>
      </w:r>
      <w:r w:rsidR="00F8381B" w:rsidRPr="00365B5B">
        <w:rPr>
          <w:rFonts w:ascii="楷体" w:eastAsia="楷体" w:hAnsi="楷体" w:cs="宋体"/>
          <w:color w:val="auto"/>
          <w:sz w:val="24"/>
          <w:szCs w:val="24"/>
        </w:rPr>
        <w:t>-</w:t>
      </w:r>
      <w:r w:rsidR="00F8381B" w:rsidRPr="00365B5B">
        <w:rPr>
          <w:rFonts w:ascii="楷体" w:eastAsia="楷体" w:hAnsi="楷体" w:cs="宋体" w:hint="eastAsia"/>
          <w:color w:val="auto"/>
          <w:sz w:val="24"/>
          <w:szCs w:val="24"/>
        </w:rPr>
        <w:t>在</w:t>
      </w:r>
      <w:r w:rsidR="00F8381B" w:rsidRPr="00365B5B">
        <w:rPr>
          <w:rFonts w:ascii="楷体" w:eastAsia="楷体" w:hAnsi="楷体" w:cs="宋体"/>
          <w:color w:val="auto"/>
          <w:sz w:val="24"/>
          <w:szCs w:val="24"/>
        </w:rPr>
        <w:t>MES系统中</w:t>
      </w:r>
      <w:r w:rsidR="00F8381B" w:rsidRPr="00365B5B">
        <w:rPr>
          <w:rFonts w:ascii="楷体" w:eastAsia="楷体" w:hAnsi="楷体" w:cs="宋体" w:hint="eastAsia"/>
          <w:color w:val="auto"/>
          <w:sz w:val="24"/>
          <w:szCs w:val="24"/>
        </w:rPr>
        <w:t>&lt;</w:t>
      </w:r>
      <w:r w:rsidR="00F8381B" w:rsidRPr="00365B5B">
        <w:rPr>
          <w:rFonts w:ascii="楷体" w:eastAsia="楷体" w:hAnsi="楷体" w:cs="宋体"/>
          <w:color w:val="auto"/>
          <w:sz w:val="24"/>
          <w:szCs w:val="24"/>
        </w:rPr>
        <w:t>Myeclipse6.6+dorado5+jboss4.2.2</w:t>
      </w:r>
      <w:r w:rsidR="00F8381B" w:rsidRPr="00365B5B">
        <w:rPr>
          <w:rFonts w:ascii="楷体" w:eastAsia="楷体" w:hAnsi="楷体" w:cs="宋体" w:hint="eastAsia"/>
          <w:color w:val="auto"/>
          <w:sz w:val="24"/>
          <w:szCs w:val="24"/>
        </w:rPr>
        <w:t>&gt;</w:t>
      </w:r>
    </w:p>
    <w:p w:rsidR="004F558A" w:rsidRPr="00365B5B" w:rsidRDefault="004F558A" w:rsidP="00F8381B">
      <w:pPr>
        <w:spacing w:before="0" w:after="0" w:line="276" w:lineRule="auto"/>
        <w:ind w:firstLineChars="200" w:firstLine="480"/>
        <w:rPr>
          <w:rFonts w:ascii="楷体" w:eastAsia="楷体" w:hAnsi="楷体" w:cs="宋体"/>
          <w:color w:val="auto"/>
          <w:sz w:val="24"/>
          <w:szCs w:val="24"/>
        </w:rPr>
      </w:pPr>
      <w:r w:rsidRPr="00365B5B">
        <w:rPr>
          <w:rFonts w:ascii="楷体" w:eastAsia="楷体" w:hAnsi="楷体" w:cs="宋体" w:hint="eastAsia"/>
          <w:color w:val="auto"/>
          <w:sz w:val="24"/>
          <w:szCs w:val="24"/>
        </w:rPr>
        <w:t>在接口</w:t>
      </w:r>
      <w:r w:rsidRPr="00365B5B">
        <w:rPr>
          <w:rFonts w:ascii="楷体" w:eastAsia="楷体" w:hAnsi="楷体" w:cs="宋体"/>
          <w:color w:val="auto"/>
          <w:sz w:val="24"/>
          <w:szCs w:val="24"/>
        </w:rPr>
        <w:t>mmc_svn.src.com.shoplink.service.iface.ShopLinkService.java</w:t>
      </w:r>
      <w:r w:rsidRPr="00365B5B">
        <w:rPr>
          <w:rFonts w:ascii="楷体" w:eastAsia="楷体" w:hAnsi="楷体" w:cs="宋体" w:hint="eastAsia"/>
          <w:color w:val="auto"/>
          <w:sz w:val="24"/>
          <w:szCs w:val="24"/>
        </w:rPr>
        <w:t>中写入相应的</w:t>
      </w:r>
      <w:r w:rsidRPr="00365B5B">
        <w:rPr>
          <w:rFonts w:ascii="楷体" w:eastAsia="楷体" w:hAnsi="楷体" w:cs="宋体"/>
          <w:color w:val="auto"/>
          <w:sz w:val="24"/>
          <w:szCs w:val="24"/>
        </w:rPr>
        <w:t>get</w:t>
      </w:r>
      <w:r w:rsidRPr="00365B5B">
        <w:rPr>
          <w:rFonts w:ascii="楷体" w:eastAsia="楷体" w:hAnsi="楷体" w:cs="宋体" w:hint="eastAsia"/>
          <w:color w:val="auto"/>
          <w:sz w:val="24"/>
          <w:szCs w:val="24"/>
        </w:rPr>
        <w:t>或</w:t>
      </w:r>
      <w:r w:rsidRPr="00365B5B">
        <w:rPr>
          <w:rFonts w:ascii="楷体" w:eastAsia="楷体" w:hAnsi="楷体" w:cs="宋体"/>
          <w:color w:val="auto"/>
          <w:sz w:val="24"/>
          <w:szCs w:val="24"/>
        </w:rPr>
        <w:t>save</w:t>
      </w:r>
      <w:r w:rsidRPr="00365B5B">
        <w:rPr>
          <w:rFonts w:ascii="楷体" w:eastAsia="楷体" w:hAnsi="楷体" w:cs="宋体" w:hint="eastAsia"/>
          <w:color w:val="auto"/>
          <w:sz w:val="24"/>
          <w:szCs w:val="24"/>
        </w:rPr>
        <w:t>方法</w:t>
      </w:r>
      <w:r w:rsidRPr="00365B5B">
        <w:rPr>
          <w:rFonts w:ascii="楷体" w:eastAsia="楷体" w:hAnsi="楷体" w:cs="宋体"/>
          <w:color w:val="auto"/>
          <w:sz w:val="24"/>
          <w:szCs w:val="24"/>
        </w:rPr>
        <w:sym w:font="Wingdings" w:char="F0E0"/>
      </w:r>
      <w:r w:rsidRPr="007014B8">
        <w:rPr>
          <w:rFonts w:ascii="楷体" w:eastAsia="楷体" w:hAnsi="楷体" w:cs="宋体" w:hint="eastAsia"/>
          <w:color w:val="auto"/>
          <w:sz w:val="24"/>
          <w:szCs w:val="24"/>
        </w:rPr>
        <w:t>在实现类</w:t>
      </w:r>
      <w:r w:rsidRPr="007014B8">
        <w:rPr>
          <w:rFonts w:ascii="楷体" w:eastAsia="楷体" w:hAnsi="楷体" w:cs="宋体"/>
          <w:color w:val="auto"/>
          <w:sz w:val="24"/>
          <w:szCs w:val="24"/>
        </w:rPr>
        <w:t>ShopLinkServiceImpl.java</w:t>
      </w:r>
      <w:r w:rsidRPr="007014B8">
        <w:rPr>
          <w:rFonts w:ascii="楷体" w:eastAsia="楷体" w:hAnsi="楷体" w:cs="宋体" w:hint="eastAsia"/>
          <w:color w:val="auto"/>
          <w:sz w:val="24"/>
          <w:szCs w:val="24"/>
        </w:rPr>
        <w:t>中调用</w:t>
      </w:r>
      <w:r w:rsidRPr="007014B8">
        <w:rPr>
          <w:rFonts w:ascii="楷体" w:eastAsia="楷体" w:hAnsi="楷体" w:cs="宋体"/>
          <w:color w:val="auto"/>
          <w:sz w:val="24"/>
          <w:szCs w:val="24"/>
        </w:rPr>
        <w:lastRenderedPageBreak/>
        <w:t>Biz.java</w:t>
      </w:r>
      <w:r w:rsidRPr="007014B8">
        <w:rPr>
          <w:rFonts w:ascii="楷体" w:eastAsia="楷体" w:hAnsi="楷体" w:cs="宋体" w:hint="eastAsia"/>
          <w:color w:val="auto"/>
          <w:sz w:val="24"/>
          <w:szCs w:val="24"/>
        </w:rPr>
        <w:t>中的方法</w:t>
      </w:r>
      <w:r w:rsidRPr="007014B8">
        <w:rPr>
          <w:rFonts w:ascii="楷体" w:eastAsia="楷体" w:hAnsi="楷体" w:cs="宋体"/>
          <w:color w:val="auto"/>
          <w:sz w:val="24"/>
          <w:szCs w:val="24"/>
        </w:rPr>
        <w:sym w:font="Wingdings" w:char="F0E0"/>
      </w:r>
      <w:r w:rsidRPr="007014B8">
        <w:rPr>
          <w:rFonts w:ascii="楷体" w:eastAsia="楷体" w:hAnsi="楷体" w:cs="宋体" w:hint="eastAsia"/>
          <w:color w:val="auto"/>
          <w:sz w:val="24"/>
          <w:szCs w:val="24"/>
        </w:rPr>
        <w:t>在</w:t>
      </w:r>
      <w:r w:rsidRPr="007014B8">
        <w:rPr>
          <w:rFonts w:ascii="楷体" w:eastAsia="楷体" w:hAnsi="楷体" w:cs="宋体"/>
          <w:color w:val="auto"/>
          <w:sz w:val="24"/>
          <w:szCs w:val="24"/>
        </w:rPr>
        <w:t>sho</w:t>
      </w:r>
      <w:r w:rsidRPr="00365B5B">
        <w:rPr>
          <w:rFonts w:ascii="楷体" w:eastAsia="楷体" w:hAnsi="楷体" w:cs="宋体"/>
          <w:color w:val="auto"/>
          <w:sz w:val="24"/>
          <w:szCs w:val="24"/>
        </w:rPr>
        <w:t>plink.</w:t>
      </w:r>
      <w:proofErr w:type="gramStart"/>
      <w:r w:rsidRPr="00365B5B">
        <w:rPr>
          <w:rFonts w:ascii="楷体" w:eastAsia="楷体" w:hAnsi="楷体" w:cs="宋体"/>
          <w:color w:val="auto"/>
          <w:sz w:val="24"/>
          <w:szCs w:val="24"/>
        </w:rPr>
        <w:t>biz.*</w:t>
      </w:r>
      <w:proofErr w:type="gramEnd"/>
      <w:r w:rsidRPr="00365B5B">
        <w:rPr>
          <w:rFonts w:ascii="楷体" w:eastAsia="楷体" w:hAnsi="楷体" w:cs="宋体"/>
          <w:color w:val="auto"/>
          <w:sz w:val="24"/>
          <w:szCs w:val="24"/>
        </w:rPr>
        <w:t>Biz.java</w:t>
      </w:r>
      <w:r w:rsidRPr="00365B5B">
        <w:rPr>
          <w:rFonts w:ascii="楷体" w:eastAsia="楷体" w:hAnsi="楷体" w:cs="宋体" w:hint="eastAsia"/>
          <w:color w:val="auto"/>
          <w:sz w:val="24"/>
          <w:szCs w:val="24"/>
        </w:rPr>
        <w:t>中用</w:t>
      </w:r>
      <w:proofErr w:type="spellStart"/>
      <w:r w:rsidRPr="00365B5B">
        <w:rPr>
          <w:rFonts w:ascii="楷体" w:eastAsia="楷体" w:hAnsi="楷体" w:cs="宋体"/>
          <w:color w:val="auto"/>
          <w:sz w:val="24"/>
          <w:szCs w:val="24"/>
        </w:rPr>
        <w:t>sql</w:t>
      </w:r>
      <w:proofErr w:type="spellEnd"/>
      <w:r w:rsidRPr="00365B5B">
        <w:rPr>
          <w:rFonts w:ascii="楷体" w:eastAsia="楷体" w:hAnsi="楷体" w:cs="宋体" w:hint="eastAsia"/>
          <w:color w:val="auto"/>
          <w:sz w:val="24"/>
          <w:szCs w:val="24"/>
        </w:rPr>
        <w:t>语句或</w:t>
      </w:r>
      <w:proofErr w:type="spellStart"/>
      <w:r w:rsidRPr="00365B5B">
        <w:rPr>
          <w:rFonts w:ascii="楷体" w:eastAsia="楷体" w:hAnsi="楷体" w:cs="宋体"/>
          <w:color w:val="auto"/>
          <w:sz w:val="24"/>
          <w:szCs w:val="24"/>
        </w:rPr>
        <w:t>hql</w:t>
      </w:r>
      <w:proofErr w:type="spellEnd"/>
      <w:r w:rsidRPr="00365B5B">
        <w:rPr>
          <w:rFonts w:ascii="楷体" w:eastAsia="楷体" w:hAnsi="楷体" w:cs="宋体" w:hint="eastAsia"/>
          <w:color w:val="auto"/>
          <w:sz w:val="24"/>
          <w:szCs w:val="24"/>
        </w:rPr>
        <w:t>语句实现</w:t>
      </w:r>
      <w:r w:rsidRPr="00365B5B">
        <w:rPr>
          <w:rFonts w:ascii="楷体" w:eastAsia="楷体" w:hAnsi="楷体" w:cs="宋体"/>
          <w:color w:val="auto"/>
          <w:sz w:val="24"/>
          <w:szCs w:val="24"/>
        </w:rPr>
        <w:t>save</w:t>
      </w:r>
      <w:r w:rsidRPr="00365B5B">
        <w:rPr>
          <w:rFonts w:ascii="楷体" w:eastAsia="楷体" w:hAnsi="楷体" w:cs="宋体" w:hint="eastAsia"/>
          <w:color w:val="auto"/>
          <w:sz w:val="24"/>
          <w:szCs w:val="24"/>
        </w:rPr>
        <w:t>或</w:t>
      </w:r>
      <w:r w:rsidRPr="00365B5B">
        <w:rPr>
          <w:rFonts w:ascii="楷体" w:eastAsia="楷体" w:hAnsi="楷体" w:cs="宋体"/>
          <w:color w:val="auto"/>
          <w:sz w:val="24"/>
          <w:szCs w:val="24"/>
        </w:rPr>
        <w:t>get</w:t>
      </w:r>
      <w:r w:rsidRPr="00365B5B">
        <w:rPr>
          <w:rFonts w:ascii="楷体" w:eastAsia="楷体" w:hAnsi="楷体" w:cs="宋体" w:hint="eastAsia"/>
          <w:color w:val="auto"/>
          <w:sz w:val="24"/>
          <w:szCs w:val="24"/>
        </w:rPr>
        <w:t>读取操作。</w:t>
      </w:r>
    </w:p>
    <w:p w:rsidR="00F8381B" w:rsidRPr="00365B5B" w:rsidRDefault="00F8381B" w:rsidP="00F8381B">
      <w:pPr>
        <w:spacing w:before="0" w:after="0" w:line="276" w:lineRule="auto"/>
        <w:rPr>
          <w:rFonts w:ascii="楷体" w:eastAsia="楷体" w:hAnsi="楷体" w:cs="宋体"/>
          <w:color w:val="auto"/>
          <w:sz w:val="24"/>
          <w:szCs w:val="24"/>
        </w:rPr>
      </w:pPr>
      <w:r w:rsidRPr="00365B5B">
        <w:rPr>
          <w:rFonts w:ascii="楷体" w:eastAsia="楷体" w:hAnsi="楷体" w:cs="宋体"/>
          <w:color w:val="auto"/>
          <w:sz w:val="24"/>
          <w:szCs w:val="24"/>
        </w:rPr>
        <w:t>3</w:t>
      </w:r>
      <w:r w:rsidRPr="00365B5B">
        <w:rPr>
          <w:rFonts w:ascii="楷体" w:eastAsia="楷体" w:hAnsi="楷体" w:cs="宋体" w:hint="eastAsia"/>
          <w:color w:val="auto"/>
          <w:sz w:val="24"/>
          <w:szCs w:val="24"/>
        </w:rPr>
        <w:t>、</w:t>
      </w:r>
      <w:r w:rsidRPr="00365B5B">
        <w:rPr>
          <w:rFonts w:ascii="楷体" w:eastAsia="楷体" w:hAnsi="楷体" w:cs="宋体"/>
          <w:color w:val="auto"/>
          <w:sz w:val="24"/>
          <w:szCs w:val="24"/>
        </w:rPr>
        <w:t>数据库服务</w:t>
      </w:r>
      <w:r w:rsidRPr="00365B5B">
        <w:rPr>
          <w:rFonts w:ascii="楷体" w:eastAsia="楷体" w:hAnsi="楷体" w:cs="宋体" w:hint="eastAsia"/>
          <w:color w:val="auto"/>
          <w:sz w:val="24"/>
          <w:szCs w:val="24"/>
        </w:rPr>
        <w:t>&lt;</w:t>
      </w:r>
      <w:r w:rsidRPr="00365B5B">
        <w:rPr>
          <w:rFonts w:ascii="楷体" w:eastAsia="楷体" w:hAnsi="楷体" w:cs="宋体"/>
          <w:color w:val="auto"/>
          <w:sz w:val="24"/>
          <w:szCs w:val="24"/>
        </w:rPr>
        <w:t>oracle11g</w:t>
      </w:r>
      <w:r w:rsidRPr="00365B5B">
        <w:rPr>
          <w:rFonts w:ascii="楷体" w:eastAsia="楷体" w:hAnsi="楷体" w:cs="宋体" w:hint="eastAsia"/>
          <w:color w:val="auto"/>
          <w:sz w:val="24"/>
          <w:szCs w:val="24"/>
        </w:rPr>
        <w:t>&gt;</w:t>
      </w:r>
    </w:p>
    <w:p w:rsidR="00F8381B" w:rsidRPr="004F558A" w:rsidRDefault="00F8381B" w:rsidP="00F8381B">
      <w:pPr>
        <w:spacing w:before="0" w:after="0" w:line="276" w:lineRule="auto"/>
        <w:ind w:firstLineChars="200" w:firstLine="480"/>
        <w:rPr>
          <w:rFonts w:ascii="宋体" w:eastAsia="宋体" w:hAnsi="宋体"/>
          <w:sz w:val="24"/>
        </w:rPr>
      </w:pPr>
      <w:r w:rsidRPr="00365B5B">
        <w:rPr>
          <w:rFonts w:ascii="楷体" w:eastAsia="楷体" w:hAnsi="楷体" w:cs="宋体" w:hint="eastAsia"/>
          <w:color w:val="auto"/>
          <w:sz w:val="24"/>
          <w:szCs w:val="24"/>
        </w:rPr>
        <w:t>数据</w:t>
      </w:r>
      <w:r w:rsidRPr="00365B5B">
        <w:rPr>
          <w:rFonts w:ascii="楷体" w:eastAsia="楷体" w:hAnsi="楷体" w:cs="宋体"/>
          <w:color w:val="auto"/>
          <w:sz w:val="24"/>
          <w:szCs w:val="24"/>
        </w:rPr>
        <w:t>：</w:t>
      </w:r>
      <w:r w:rsidRPr="00365B5B">
        <w:rPr>
          <w:rFonts w:ascii="楷体" w:eastAsia="楷体" w:hAnsi="楷体" w:cs="宋体" w:hint="eastAsia"/>
          <w:color w:val="auto"/>
          <w:sz w:val="24"/>
          <w:szCs w:val="24"/>
        </w:rPr>
        <w:t>&lt;使用</w:t>
      </w:r>
      <w:r w:rsidR="005F1ABF" w:rsidRPr="00365B5B">
        <w:rPr>
          <w:rFonts w:ascii="楷体" w:eastAsia="楷体" w:hAnsi="楷体" w:cs="宋体"/>
          <w:color w:val="auto"/>
          <w:sz w:val="24"/>
          <w:szCs w:val="24"/>
        </w:rPr>
        <w:t>那些表</w:t>
      </w:r>
      <w:r w:rsidR="005F1ABF" w:rsidRPr="00365B5B">
        <w:rPr>
          <w:rFonts w:ascii="楷体" w:eastAsia="楷体" w:hAnsi="楷体" w:cs="宋体" w:hint="eastAsia"/>
          <w:color w:val="auto"/>
          <w:sz w:val="24"/>
          <w:szCs w:val="24"/>
        </w:rPr>
        <w:t>？</w:t>
      </w:r>
      <w:r w:rsidRPr="00365B5B">
        <w:rPr>
          <w:rFonts w:ascii="楷体" w:eastAsia="楷体" w:hAnsi="楷体" w:cs="宋体" w:hint="eastAsia"/>
          <w:color w:val="auto"/>
          <w:sz w:val="24"/>
          <w:szCs w:val="24"/>
        </w:rPr>
        <w:t>如何</w:t>
      </w:r>
      <w:r w:rsidR="005F1ABF" w:rsidRPr="00365B5B">
        <w:rPr>
          <w:rFonts w:ascii="楷体" w:eastAsia="楷体" w:hAnsi="楷体" w:cs="宋体"/>
          <w:color w:val="auto"/>
          <w:sz w:val="24"/>
          <w:szCs w:val="24"/>
        </w:rPr>
        <w:t>得到这些表</w:t>
      </w:r>
      <w:r w:rsidR="005F1ABF" w:rsidRPr="00365B5B">
        <w:rPr>
          <w:rFonts w:ascii="楷体" w:eastAsia="楷体" w:hAnsi="楷体" w:cs="宋体" w:hint="eastAsia"/>
          <w:color w:val="auto"/>
          <w:sz w:val="24"/>
          <w:szCs w:val="24"/>
        </w:rPr>
        <w:t>？</w:t>
      </w:r>
      <w:r w:rsidRPr="00365B5B">
        <w:rPr>
          <w:rFonts w:ascii="楷体" w:eastAsia="楷体" w:hAnsi="楷体" w:cs="宋体" w:hint="eastAsia"/>
          <w:color w:val="auto"/>
          <w:sz w:val="24"/>
          <w:szCs w:val="24"/>
        </w:rPr>
        <w:t>怎样</w:t>
      </w:r>
      <w:r w:rsidRPr="00365B5B">
        <w:rPr>
          <w:rFonts w:ascii="楷体" w:eastAsia="楷体" w:hAnsi="楷体" w:cs="宋体"/>
          <w:color w:val="auto"/>
          <w:sz w:val="24"/>
          <w:szCs w:val="24"/>
        </w:rPr>
        <w:t>进行增删改操作？</w:t>
      </w:r>
      <w:r w:rsidRPr="00365B5B">
        <w:rPr>
          <w:rFonts w:ascii="楷体" w:eastAsia="楷体" w:hAnsi="楷体" w:cs="宋体" w:hint="eastAsia"/>
          <w:color w:val="auto"/>
          <w:sz w:val="24"/>
          <w:szCs w:val="24"/>
        </w:rPr>
        <w:t>&gt;</w:t>
      </w:r>
    </w:p>
    <w:p w:rsidR="00433EC0" w:rsidRDefault="00433EC0" w:rsidP="00365B5B">
      <w:pPr>
        <w:pStyle w:val="1"/>
        <w:spacing w:before="0" w:after="0"/>
      </w:pPr>
      <w:r>
        <w:rPr>
          <w:rFonts w:hint="eastAsia"/>
        </w:rPr>
        <w:t>关于软件</w:t>
      </w:r>
      <w:r>
        <w:t>安装：</w:t>
      </w:r>
    </w:p>
    <w:p w:rsidR="00480FA2" w:rsidRPr="006864CD" w:rsidRDefault="0023349A" w:rsidP="00480FA2">
      <w:pPr>
        <w:spacing w:before="0" w:after="0" w:line="276" w:lineRule="auto"/>
        <w:ind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1956224" behindDoc="0" locked="0" layoutInCell="1" allowOverlap="1">
                <wp:simplePos x="0" y="0"/>
                <wp:positionH relativeFrom="column">
                  <wp:posOffset>6494204</wp:posOffset>
                </wp:positionH>
                <wp:positionV relativeFrom="paragraph">
                  <wp:posOffset>1820646</wp:posOffset>
                </wp:positionV>
                <wp:extent cx="13320" cy="34560"/>
                <wp:effectExtent l="57150" t="38100" r="44450" b="41910"/>
                <wp:wrapNone/>
                <wp:docPr id="292" name="墨迹 292"/>
                <wp:cNvGraphicFramePr/>
                <a:graphic xmlns:a="http://schemas.openxmlformats.org/drawingml/2006/main">
                  <a:graphicData uri="http://schemas.microsoft.com/office/word/2010/wordprocessingInk">
                    <w14:contentPart bwMode="auto" r:id="rId549">
                      <w14:nvContentPartPr>
                        <w14:cNvContentPartPr/>
                      </w14:nvContentPartPr>
                      <w14:xfrm>
                        <a:off x="0" y="0"/>
                        <a:ext cx="13320" cy="34560"/>
                      </w14:xfrm>
                    </w14:contentPart>
                  </a:graphicData>
                </a:graphic>
              </wp:anchor>
            </w:drawing>
          </mc:Choice>
          <mc:Fallback>
            <w:pict>
              <v:shape w14:anchorId="67E5230B" id="墨迹 292" o:spid="_x0000_s1026" type="#_x0000_t75" style="position:absolute;left:0;text-align:left;margin-left:510.65pt;margin-top:142.7pt;width:2.5pt;height:4.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">
                <v:imagedata r:id="rId5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5200" behindDoc="0" locked="0" layoutInCell="1" allowOverlap="1">
                <wp:simplePos x="0" y="0"/>
                <wp:positionH relativeFrom="column">
                  <wp:posOffset>6429764</wp:posOffset>
                </wp:positionH>
                <wp:positionV relativeFrom="paragraph">
                  <wp:posOffset>1842246</wp:posOffset>
                </wp:positionV>
                <wp:extent cx="38880" cy="33840"/>
                <wp:effectExtent l="38100" t="38100" r="56515" b="42545"/>
                <wp:wrapNone/>
                <wp:docPr id="291" name="墨迹 291"/>
                <wp:cNvGraphicFramePr/>
                <a:graphic xmlns:a="http://schemas.openxmlformats.org/drawingml/2006/main">
                  <a:graphicData uri="http://schemas.microsoft.com/office/word/2010/wordprocessingInk">
                    <w14:contentPart bwMode="auto" r:id="rId551">
                      <w14:nvContentPartPr>
                        <w14:cNvContentPartPr/>
                      </w14:nvContentPartPr>
                      <w14:xfrm>
                        <a:off x="0" y="0"/>
                        <a:ext cx="38880" cy="33840"/>
                      </w14:xfrm>
                    </w14:contentPart>
                  </a:graphicData>
                </a:graphic>
              </wp:anchor>
            </w:drawing>
          </mc:Choice>
          <mc:Fallback>
            <w:pict>
              <v:shape w14:anchorId="682BE4A9" id="墨迹 291" o:spid="_x0000_s1026" type="#_x0000_t75" style="position:absolute;left:0;text-align:left;margin-left:505.65pt;margin-top:144.4pt;width:4.35pt;height:3.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">
                <v:imagedata r:id="rId5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4176" behindDoc="0" locked="0" layoutInCell="1" allowOverlap="1">
                <wp:simplePos x="0" y="0"/>
                <wp:positionH relativeFrom="column">
                  <wp:posOffset>6352364</wp:posOffset>
                </wp:positionH>
                <wp:positionV relativeFrom="paragraph">
                  <wp:posOffset>1760526</wp:posOffset>
                </wp:positionV>
                <wp:extent cx="60480" cy="151560"/>
                <wp:effectExtent l="38100" t="38100" r="53975" b="39370"/>
                <wp:wrapNone/>
                <wp:docPr id="290" name="墨迹 290"/>
                <wp:cNvGraphicFramePr/>
                <a:graphic xmlns:a="http://schemas.openxmlformats.org/drawingml/2006/main">
                  <a:graphicData uri="http://schemas.microsoft.com/office/word/2010/wordprocessingInk">
                    <w14:contentPart bwMode="auto" r:id="rId553">
                      <w14:nvContentPartPr>
                        <w14:cNvContentPartPr/>
                      </w14:nvContentPartPr>
                      <w14:xfrm>
                        <a:off x="0" y="0"/>
                        <a:ext cx="60480" cy="151560"/>
                      </w14:xfrm>
                    </w14:contentPart>
                  </a:graphicData>
                </a:graphic>
              </wp:anchor>
            </w:drawing>
          </mc:Choice>
          <mc:Fallback>
            <w:pict>
              <v:shape w14:anchorId="416AFAC6" id="墨迹 290" o:spid="_x0000_s1026" type="#_x0000_t75" style="position:absolute;left:0;text-align:left;margin-left:499.55pt;margin-top:137.95pt;width:6.05pt;height:13.3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">
                <v:imagedata r:id="rId5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3152" behindDoc="0" locked="0" layoutInCell="1" allowOverlap="1">
                <wp:simplePos x="0" y="0"/>
                <wp:positionH relativeFrom="column">
                  <wp:posOffset>6249404</wp:posOffset>
                </wp:positionH>
                <wp:positionV relativeFrom="paragraph">
                  <wp:posOffset>1949526</wp:posOffset>
                </wp:positionV>
                <wp:extent cx="99000" cy="13320"/>
                <wp:effectExtent l="38100" t="57150" r="53975" b="44450"/>
                <wp:wrapNone/>
                <wp:docPr id="289" name="墨迹 289"/>
                <wp:cNvGraphicFramePr/>
                <a:graphic xmlns:a="http://schemas.openxmlformats.org/drawingml/2006/main">
                  <a:graphicData uri="http://schemas.microsoft.com/office/word/2010/wordprocessingInk">
                    <w14:contentPart bwMode="auto" r:id="rId555">
                      <w14:nvContentPartPr>
                        <w14:cNvContentPartPr/>
                      </w14:nvContentPartPr>
                      <w14:xfrm>
                        <a:off x="0" y="0"/>
                        <a:ext cx="99000" cy="13320"/>
                      </w14:xfrm>
                    </w14:contentPart>
                  </a:graphicData>
                </a:graphic>
              </wp:anchor>
            </w:drawing>
          </mc:Choice>
          <mc:Fallback>
            <w:pict>
              <v:shape w14:anchorId="31DEAF6C" id="墨迹 289" o:spid="_x0000_s1026" type="#_x0000_t75" style="position:absolute;left:0;text-align:left;margin-left:491.45pt;margin-top:152.85pt;width:9.15pt;height:2.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">
                <v:imagedata r:id="rId55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2128" behindDoc="0" locked="0" layoutInCell="1" allowOverlap="1">
                <wp:simplePos x="0" y="0"/>
                <wp:positionH relativeFrom="column">
                  <wp:posOffset>6206564</wp:posOffset>
                </wp:positionH>
                <wp:positionV relativeFrom="paragraph">
                  <wp:posOffset>1842246</wp:posOffset>
                </wp:positionV>
                <wp:extent cx="26280" cy="146160"/>
                <wp:effectExtent l="38100" t="38100" r="50165" b="44450"/>
                <wp:wrapNone/>
                <wp:docPr id="288" name="墨迹 288"/>
                <wp:cNvGraphicFramePr/>
                <a:graphic xmlns:a="http://schemas.openxmlformats.org/drawingml/2006/main">
                  <a:graphicData uri="http://schemas.microsoft.com/office/word/2010/wordprocessingInk">
                    <w14:contentPart bwMode="auto" r:id="rId557">
                      <w14:nvContentPartPr>
                        <w14:cNvContentPartPr/>
                      </w14:nvContentPartPr>
                      <w14:xfrm>
                        <a:off x="0" y="0"/>
                        <a:ext cx="26280" cy="146160"/>
                      </w14:xfrm>
                    </w14:contentPart>
                  </a:graphicData>
                </a:graphic>
              </wp:anchor>
            </w:drawing>
          </mc:Choice>
          <mc:Fallback>
            <w:pict>
              <v:shape w14:anchorId="698E9E65" id="墨迹 288" o:spid="_x0000_s1026" type="#_x0000_t75" style="position:absolute;left:0;text-align:left;margin-left:488.05pt;margin-top:144.4pt;width:3.35pt;height:12.8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">
                <v:imagedata r:id="rId5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1104" behindDoc="0" locked="0" layoutInCell="1" allowOverlap="1">
                <wp:simplePos x="0" y="0"/>
                <wp:positionH relativeFrom="column">
                  <wp:posOffset>6017564</wp:posOffset>
                </wp:positionH>
                <wp:positionV relativeFrom="paragraph">
                  <wp:posOffset>1940886</wp:posOffset>
                </wp:positionV>
                <wp:extent cx="124920" cy="52200"/>
                <wp:effectExtent l="57150" t="57150" r="46990" b="43180"/>
                <wp:wrapNone/>
                <wp:docPr id="287" name="墨迹 287"/>
                <wp:cNvGraphicFramePr/>
                <a:graphic xmlns:a="http://schemas.openxmlformats.org/drawingml/2006/main">
                  <a:graphicData uri="http://schemas.microsoft.com/office/word/2010/wordprocessingInk">
                    <w14:contentPart bwMode="auto" r:id="rId559">
                      <w14:nvContentPartPr>
                        <w14:cNvContentPartPr/>
                      </w14:nvContentPartPr>
                      <w14:xfrm>
                        <a:off x="0" y="0"/>
                        <a:ext cx="124920" cy="52200"/>
                      </w14:xfrm>
                    </w14:contentPart>
                  </a:graphicData>
                </a:graphic>
              </wp:anchor>
            </w:drawing>
          </mc:Choice>
          <mc:Fallback>
            <w:pict>
              <v:shape w14:anchorId="2A1D2092" id="墨迹 287" o:spid="_x0000_s1026" type="#_x0000_t75" style="position:absolute;left:0;text-align:left;margin-left:473.15pt;margin-top:152.2pt;width:11.2pt;height:5.4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">
                <v:imagedata r:id="rId5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0080" behindDoc="0" locked="0" layoutInCell="1" allowOverlap="1">
                <wp:simplePos x="0" y="0"/>
                <wp:positionH relativeFrom="column">
                  <wp:posOffset>6017564</wp:posOffset>
                </wp:positionH>
                <wp:positionV relativeFrom="paragraph">
                  <wp:posOffset>1889406</wp:posOffset>
                </wp:positionV>
                <wp:extent cx="22320" cy="34560"/>
                <wp:effectExtent l="38100" t="38100" r="53975" b="41910"/>
                <wp:wrapNone/>
                <wp:docPr id="286" name="墨迹 286"/>
                <wp:cNvGraphicFramePr/>
                <a:graphic xmlns:a="http://schemas.openxmlformats.org/drawingml/2006/main">
                  <a:graphicData uri="http://schemas.microsoft.com/office/word/2010/wordprocessingInk">
                    <w14:contentPart bwMode="auto" r:id="rId561">
                      <w14:nvContentPartPr>
                        <w14:cNvContentPartPr/>
                      </w14:nvContentPartPr>
                      <w14:xfrm>
                        <a:off x="0" y="0"/>
                        <a:ext cx="22320" cy="34560"/>
                      </w14:xfrm>
                    </w14:contentPart>
                  </a:graphicData>
                </a:graphic>
              </wp:anchor>
            </w:drawing>
          </mc:Choice>
          <mc:Fallback>
            <w:pict>
              <v:shape w14:anchorId="378FC350" id="墨迹 286" o:spid="_x0000_s1026" type="#_x0000_t75" style="position:absolute;left:0;text-align:left;margin-left:473.15pt;margin-top:148.1pt;width:3.05pt;height:4.0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">
                <v:imagedata r:id="rId5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9056" behindDoc="0" locked="0" layoutInCell="1" allowOverlap="1">
                <wp:simplePos x="0" y="0"/>
                <wp:positionH relativeFrom="column">
                  <wp:posOffset>5845484</wp:posOffset>
                </wp:positionH>
                <wp:positionV relativeFrom="paragraph">
                  <wp:posOffset>1902006</wp:posOffset>
                </wp:positionV>
                <wp:extent cx="125280" cy="180720"/>
                <wp:effectExtent l="57150" t="38100" r="0" b="48260"/>
                <wp:wrapNone/>
                <wp:docPr id="285" name="墨迹 285"/>
                <wp:cNvGraphicFramePr/>
                <a:graphic xmlns:a="http://schemas.openxmlformats.org/drawingml/2006/main">
                  <a:graphicData uri="http://schemas.microsoft.com/office/word/2010/wordprocessingInk">
                    <w14:contentPart bwMode="auto" r:id="rId563">
                      <w14:nvContentPartPr>
                        <w14:cNvContentPartPr/>
                      </w14:nvContentPartPr>
                      <w14:xfrm>
                        <a:off x="0" y="0"/>
                        <a:ext cx="125280" cy="180720"/>
                      </w14:xfrm>
                    </w14:contentPart>
                  </a:graphicData>
                </a:graphic>
              </wp:anchor>
            </w:drawing>
          </mc:Choice>
          <mc:Fallback>
            <w:pict>
              <v:shape w14:anchorId="694DA620" id="墨迹 285" o:spid="_x0000_s1026" type="#_x0000_t75" style="position:absolute;left:0;text-align:left;margin-left:459.6pt;margin-top:149.1pt;width:11.15pt;height:15.6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">
                <v:imagedata r:id="rId5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8032" behindDoc="0" locked="0" layoutInCell="1" allowOverlap="1">
                <wp:simplePos x="0" y="0"/>
                <wp:positionH relativeFrom="column">
                  <wp:posOffset>5661164</wp:posOffset>
                </wp:positionH>
                <wp:positionV relativeFrom="paragraph">
                  <wp:posOffset>1876446</wp:posOffset>
                </wp:positionV>
                <wp:extent cx="211320" cy="313560"/>
                <wp:effectExtent l="38100" t="57150" r="55880" b="48895"/>
                <wp:wrapNone/>
                <wp:docPr id="284" name="墨迹 284"/>
                <wp:cNvGraphicFramePr/>
                <a:graphic xmlns:a="http://schemas.openxmlformats.org/drawingml/2006/main">
                  <a:graphicData uri="http://schemas.microsoft.com/office/word/2010/wordprocessingInk">
                    <w14:contentPart bwMode="auto" r:id="rId565">
                      <w14:nvContentPartPr>
                        <w14:cNvContentPartPr/>
                      </w14:nvContentPartPr>
                      <w14:xfrm>
                        <a:off x="0" y="0"/>
                        <a:ext cx="211320" cy="313560"/>
                      </w14:xfrm>
                    </w14:contentPart>
                  </a:graphicData>
                </a:graphic>
              </wp:anchor>
            </w:drawing>
          </mc:Choice>
          <mc:Fallback>
            <w:pict>
              <v:shape w14:anchorId="3B12965C" id="墨迹 284" o:spid="_x0000_s1026" type="#_x0000_t75" style="position:absolute;left:0;text-align:left;margin-left:445.1pt;margin-top:147.1pt;width:18pt;height:26.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">
                <v:imagedata r:id="rId5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7008" behindDoc="0" locked="0" layoutInCell="1" allowOverlap="1">
                <wp:simplePos x="0" y="0"/>
                <wp:positionH relativeFrom="column">
                  <wp:posOffset>5742884</wp:posOffset>
                </wp:positionH>
                <wp:positionV relativeFrom="paragraph">
                  <wp:posOffset>1996686</wp:posOffset>
                </wp:positionV>
                <wp:extent cx="13320" cy="64800"/>
                <wp:effectExtent l="57150" t="38100" r="44450" b="49530"/>
                <wp:wrapNone/>
                <wp:docPr id="283" name="墨迹 283"/>
                <wp:cNvGraphicFramePr/>
                <a:graphic xmlns:a="http://schemas.openxmlformats.org/drawingml/2006/main">
                  <a:graphicData uri="http://schemas.microsoft.com/office/word/2010/wordprocessingInk">
                    <w14:contentPart bwMode="auto" r:id="rId567">
                      <w14:nvContentPartPr>
                        <w14:cNvContentPartPr/>
                      </w14:nvContentPartPr>
                      <w14:xfrm>
                        <a:off x="0" y="0"/>
                        <a:ext cx="13320" cy="64800"/>
                      </w14:xfrm>
                    </w14:contentPart>
                  </a:graphicData>
                </a:graphic>
              </wp:anchor>
            </w:drawing>
          </mc:Choice>
          <mc:Fallback>
            <w:pict>
              <v:shape w14:anchorId="65E8784D" id="墨迹 283" o:spid="_x0000_s1026" type="#_x0000_t75" style="position:absolute;left:0;text-align:left;margin-left:451.5pt;margin-top:156.55pt;width:2.5pt;height:6.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">
                <v:imagedata r:id="rId56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4960" behindDoc="0" locked="0" layoutInCell="1" allowOverlap="1">
                <wp:simplePos x="0" y="0"/>
                <wp:positionH relativeFrom="column">
                  <wp:posOffset>5651804</wp:posOffset>
                </wp:positionH>
                <wp:positionV relativeFrom="paragraph">
                  <wp:posOffset>1867806</wp:posOffset>
                </wp:positionV>
                <wp:extent cx="76320" cy="143280"/>
                <wp:effectExtent l="38100" t="38100" r="57150" b="47625"/>
                <wp:wrapNone/>
                <wp:docPr id="281" name="墨迹 281"/>
                <wp:cNvGraphicFramePr/>
                <a:graphic xmlns:a="http://schemas.openxmlformats.org/drawingml/2006/main">
                  <a:graphicData uri="http://schemas.microsoft.com/office/word/2010/wordprocessingInk">
                    <w14:contentPart bwMode="auto" r:id="rId569">
                      <w14:nvContentPartPr>
                        <w14:cNvContentPartPr/>
                      </w14:nvContentPartPr>
                      <w14:xfrm>
                        <a:off x="0" y="0"/>
                        <a:ext cx="76320" cy="143280"/>
                      </w14:xfrm>
                    </w14:contentPart>
                  </a:graphicData>
                </a:graphic>
              </wp:anchor>
            </w:drawing>
          </mc:Choice>
          <mc:Fallback>
            <w:pict>
              <v:shape w14:anchorId="581DE203" id="墨迹 281" o:spid="_x0000_s1026" type="#_x0000_t75" style="position:absolute;left:0;text-align:left;margin-left:444.35pt;margin-top:146.4pt;width:7.3pt;height:12.6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">
                <v:imagedata r:id="rId5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3936" behindDoc="0" locked="0" layoutInCell="1" allowOverlap="1">
                <wp:simplePos x="0" y="0"/>
                <wp:positionH relativeFrom="column">
                  <wp:posOffset>5553884</wp:posOffset>
                </wp:positionH>
                <wp:positionV relativeFrom="paragraph">
                  <wp:posOffset>1893726</wp:posOffset>
                </wp:positionV>
                <wp:extent cx="17640" cy="17280"/>
                <wp:effectExtent l="57150" t="57150" r="40005" b="40005"/>
                <wp:wrapNone/>
                <wp:docPr id="280" name="墨迹 280"/>
                <wp:cNvGraphicFramePr/>
                <a:graphic xmlns:a="http://schemas.openxmlformats.org/drawingml/2006/main">
                  <a:graphicData uri="http://schemas.microsoft.com/office/word/2010/wordprocessingInk">
                    <w14:contentPart bwMode="auto" r:id="rId571">
                      <w14:nvContentPartPr>
                        <w14:cNvContentPartPr/>
                      </w14:nvContentPartPr>
                      <w14:xfrm>
                        <a:off x="0" y="0"/>
                        <a:ext cx="17640" cy="17280"/>
                      </w14:xfrm>
                    </w14:contentPart>
                  </a:graphicData>
                </a:graphic>
              </wp:anchor>
            </w:drawing>
          </mc:Choice>
          <mc:Fallback>
            <w:pict>
              <v:shape w14:anchorId="71899F9B" id="墨迹 280" o:spid="_x0000_s1026" type="#_x0000_t75" style="position:absolute;left:0;text-align:left;margin-left:436.65pt;margin-top:148.45pt;width:2.75pt;height:2.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">
                <v:imagedata r:id="rId5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2912" behindDoc="0" locked="0" layoutInCell="1" allowOverlap="1">
                <wp:simplePos x="0" y="0"/>
                <wp:positionH relativeFrom="column">
                  <wp:posOffset>5437964</wp:posOffset>
                </wp:positionH>
                <wp:positionV relativeFrom="paragraph">
                  <wp:posOffset>1962126</wp:posOffset>
                </wp:positionV>
                <wp:extent cx="129240" cy="116280"/>
                <wp:effectExtent l="57150" t="38100" r="4445" b="55245"/>
                <wp:wrapNone/>
                <wp:docPr id="279" name="墨迹 279"/>
                <wp:cNvGraphicFramePr/>
                <a:graphic xmlns:a="http://schemas.openxmlformats.org/drawingml/2006/main">
                  <a:graphicData uri="http://schemas.microsoft.com/office/word/2010/wordprocessingInk">
                    <w14:contentPart bwMode="auto" r:id="rId573">
                      <w14:nvContentPartPr>
                        <w14:cNvContentPartPr/>
                      </w14:nvContentPartPr>
                      <w14:xfrm>
                        <a:off x="0" y="0"/>
                        <a:ext cx="129240" cy="116280"/>
                      </w14:xfrm>
                    </w14:contentPart>
                  </a:graphicData>
                </a:graphic>
              </wp:anchor>
            </w:drawing>
          </mc:Choice>
          <mc:Fallback>
            <w:pict>
              <v:shape w14:anchorId="272CDCFD" id="墨迹 279" o:spid="_x0000_s1026" type="#_x0000_t75" style="position:absolute;left:0;text-align:left;margin-left:427.55pt;margin-top:153.85pt;width:11.55pt;height:10.4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">
                <v:imagedata r:id="rId5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1888" behindDoc="0" locked="0" layoutInCell="1" allowOverlap="1">
                <wp:simplePos x="0" y="0"/>
                <wp:positionH relativeFrom="column">
                  <wp:posOffset>5351204</wp:posOffset>
                </wp:positionH>
                <wp:positionV relativeFrom="paragraph">
                  <wp:posOffset>1863486</wp:posOffset>
                </wp:positionV>
                <wp:extent cx="168840" cy="279360"/>
                <wp:effectExtent l="57150" t="57150" r="22225" b="45085"/>
                <wp:wrapNone/>
                <wp:docPr id="278" name="墨迹 278"/>
                <wp:cNvGraphicFramePr/>
                <a:graphic xmlns:a="http://schemas.openxmlformats.org/drawingml/2006/main">
                  <a:graphicData uri="http://schemas.microsoft.com/office/word/2010/wordprocessingInk">
                    <w14:contentPart bwMode="auto" r:id="rId575">
                      <w14:nvContentPartPr>
                        <w14:cNvContentPartPr/>
                      </w14:nvContentPartPr>
                      <w14:xfrm>
                        <a:off x="0" y="0"/>
                        <a:ext cx="168840" cy="279360"/>
                      </w14:xfrm>
                    </w14:contentPart>
                  </a:graphicData>
                </a:graphic>
              </wp:anchor>
            </w:drawing>
          </mc:Choice>
          <mc:Fallback>
            <w:pict>
              <v:shape w14:anchorId="4B2D486F" id="墨迹 278" o:spid="_x0000_s1026" type="#_x0000_t75" style="position:absolute;left:0;text-align:left;margin-left:420.7pt;margin-top:146.1pt;width:14.65pt;height:23.3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">
                <v:imagedata r:id="rId5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0864" behindDoc="0" locked="0" layoutInCell="1" allowOverlap="1">
                <wp:simplePos x="0" y="0"/>
                <wp:positionH relativeFrom="column">
                  <wp:posOffset>5339324</wp:posOffset>
                </wp:positionH>
                <wp:positionV relativeFrom="paragraph">
                  <wp:posOffset>1945206</wp:posOffset>
                </wp:positionV>
                <wp:extent cx="66600" cy="170640"/>
                <wp:effectExtent l="38100" t="57150" r="48260" b="39370"/>
                <wp:wrapNone/>
                <wp:docPr id="277" name="墨迹 277"/>
                <wp:cNvGraphicFramePr/>
                <a:graphic xmlns:a="http://schemas.openxmlformats.org/drawingml/2006/main">
                  <a:graphicData uri="http://schemas.microsoft.com/office/word/2010/wordprocessingInk">
                    <w14:contentPart bwMode="auto" r:id="rId577">
                      <w14:nvContentPartPr>
                        <w14:cNvContentPartPr/>
                      </w14:nvContentPartPr>
                      <w14:xfrm>
                        <a:off x="0" y="0"/>
                        <a:ext cx="66600" cy="170640"/>
                      </w14:xfrm>
                    </w14:contentPart>
                  </a:graphicData>
                </a:graphic>
              </wp:anchor>
            </w:drawing>
          </mc:Choice>
          <mc:Fallback>
            <w:pict>
              <v:shape w14:anchorId="1CB32061" id="墨迹 277" o:spid="_x0000_s1026" type="#_x0000_t75" style="position:absolute;left:0;text-align:left;margin-left:419.75pt;margin-top:152.5pt;width:6.6pt;height:14.8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">
                <v:imagedata r:id="rId57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9840" behindDoc="0" locked="0" layoutInCell="1" allowOverlap="1">
                <wp:simplePos x="0" y="0"/>
                <wp:positionH relativeFrom="column">
                  <wp:posOffset>5300804</wp:posOffset>
                </wp:positionH>
                <wp:positionV relativeFrom="paragraph">
                  <wp:posOffset>1944846</wp:posOffset>
                </wp:positionV>
                <wp:extent cx="90720" cy="125280"/>
                <wp:effectExtent l="57150" t="57150" r="43180" b="46355"/>
                <wp:wrapNone/>
                <wp:docPr id="276" name="墨迹 276"/>
                <wp:cNvGraphicFramePr/>
                <a:graphic xmlns:a="http://schemas.openxmlformats.org/drawingml/2006/main">
                  <a:graphicData uri="http://schemas.microsoft.com/office/word/2010/wordprocessingInk">
                    <w14:contentPart bwMode="auto" r:id="rId579">
                      <w14:nvContentPartPr>
                        <w14:cNvContentPartPr/>
                      </w14:nvContentPartPr>
                      <w14:xfrm>
                        <a:off x="0" y="0"/>
                        <a:ext cx="90720" cy="125280"/>
                      </w14:xfrm>
                    </w14:contentPart>
                  </a:graphicData>
                </a:graphic>
              </wp:anchor>
            </w:drawing>
          </mc:Choice>
          <mc:Fallback>
            <w:pict>
              <v:shape w14:anchorId="7AD38243" id="墨迹 276" o:spid="_x0000_s1026" type="#_x0000_t75" style="position:absolute;left:0;text-align:left;margin-left:416.75pt;margin-top:152.5pt;width:8.5pt;height:11.1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">
                <v:imagedata r:id="rId5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8816" behindDoc="0" locked="0" layoutInCell="1" allowOverlap="1">
                <wp:simplePos x="0" y="0"/>
                <wp:positionH relativeFrom="column">
                  <wp:posOffset>5300804</wp:posOffset>
                </wp:positionH>
                <wp:positionV relativeFrom="paragraph">
                  <wp:posOffset>1918926</wp:posOffset>
                </wp:positionV>
                <wp:extent cx="56160" cy="39240"/>
                <wp:effectExtent l="57150" t="38100" r="39370" b="56515"/>
                <wp:wrapNone/>
                <wp:docPr id="275" name="墨迹 275"/>
                <wp:cNvGraphicFramePr/>
                <a:graphic xmlns:a="http://schemas.openxmlformats.org/drawingml/2006/main">
                  <a:graphicData uri="http://schemas.microsoft.com/office/word/2010/wordprocessingInk">
                    <w14:contentPart bwMode="auto" r:id="rId581">
                      <w14:nvContentPartPr>
                        <w14:cNvContentPartPr/>
                      </w14:nvContentPartPr>
                      <w14:xfrm>
                        <a:off x="0" y="0"/>
                        <a:ext cx="56160" cy="39240"/>
                      </w14:xfrm>
                    </w14:contentPart>
                  </a:graphicData>
                </a:graphic>
              </wp:anchor>
            </w:drawing>
          </mc:Choice>
          <mc:Fallback>
            <w:pict>
              <v:shape w14:anchorId="3C163AEF" id="墨迹 275" o:spid="_x0000_s1026" type="#_x0000_t75" style="position:absolute;left:0;text-align:left;margin-left:416.75pt;margin-top:150.45pt;width:5.75pt;height:4.4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">
                <v:imagedata r:id="rId5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6768" behindDoc="0" locked="0" layoutInCell="1" allowOverlap="1">
                <wp:simplePos x="0" y="0"/>
                <wp:positionH relativeFrom="column">
                  <wp:posOffset>5158964</wp:posOffset>
                </wp:positionH>
                <wp:positionV relativeFrom="paragraph">
                  <wp:posOffset>1957806</wp:posOffset>
                </wp:positionV>
                <wp:extent cx="83160" cy="159480"/>
                <wp:effectExtent l="57150" t="57150" r="31750" b="50165"/>
                <wp:wrapNone/>
                <wp:docPr id="273" name="墨迹 273"/>
                <wp:cNvGraphicFramePr/>
                <a:graphic xmlns:a="http://schemas.openxmlformats.org/drawingml/2006/main">
                  <a:graphicData uri="http://schemas.microsoft.com/office/word/2010/wordprocessingInk">
                    <w14:contentPart bwMode="auto" r:id="rId583">
                      <w14:nvContentPartPr>
                        <w14:cNvContentPartPr/>
                      </w14:nvContentPartPr>
                      <w14:xfrm>
                        <a:off x="0" y="0"/>
                        <a:ext cx="83160" cy="159480"/>
                      </w14:xfrm>
                    </w14:contentPart>
                  </a:graphicData>
                </a:graphic>
              </wp:anchor>
            </w:drawing>
          </mc:Choice>
          <mc:Fallback>
            <w:pict>
              <v:shape w14:anchorId="2A5F3ADB" id="墨迹 273" o:spid="_x0000_s1026" type="#_x0000_t75" style="position:absolute;left:0;text-align:left;margin-left:405.55pt;margin-top:153.5pt;width:7.9pt;height:13.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">
                <v:imagedata r:id="rId58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5744" behindDoc="0" locked="0" layoutInCell="1" allowOverlap="1">
                <wp:simplePos x="0" y="0"/>
                <wp:positionH relativeFrom="column">
                  <wp:posOffset>6223844</wp:posOffset>
                </wp:positionH>
                <wp:positionV relativeFrom="paragraph">
                  <wp:posOffset>1514286</wp:posOffset>
                </wp:positionV>
                <wp:extent cx="95400" cy="135000"/>
                <wp:effectExtent l="38100" t="38100" r="57150" b="55880"/>
                <wp:wrapNone/>
                <wp:docPr id="272" name="墨迹 272"/>
                <wp:cNvGraphicFramePr/>
                <a:graphic xmlns:a="http://schemas.openxmlformats.org/drawingml/2006/main">
                  <a:graphicData uri="http://schemas.microsoft.com/office/word/2010/wordprocessingInk">
                    <w14:contentPart bwMode="auto" r:id="rId585">
                      <w14:nvContentPartPr>
                        <w14:cNvContentPartPr/>
                      </w14:nvContentPartPr>
                      <w14:xfrm>
                        <a:off x="0" y="0"/>
                        <a:ext cx="95400" cy="135000"/>
                      </w14:xfrm>
                    </w14:contentPart>
                  </a:graphicData>
                </a:graphic>
              </wp:anchor>
            </w:drawing>
          </mc:Choice>
          <mc:Fallback>
            <w:pict>
              <v:shape w14:anchorId="0D714C80" id="墨迹 272" o:spid="_x0000_s1026" type="#_x0000_t75" style="position:absolute;left:0;text-align:left;margin-left:489.4pt;margin-top:118.6pt;width:8.8pt;height: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">
                <v:imagedata r:id="rId58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4720" behindDoc="0" locked="0" layoutInCell="1" allowOverlap="1">
                <wp:simplePos x="0" y="0"/>
                <wp:positionH relativeFrom="column">
                  <wp:posOffset>6210884</wp:posOffset>
                </wp:positionH>
                <wp:positionV relativeFrom="paragraph">
                  <wp:posOffset>1451286</wp:posOffset>
                </wp:positionV>
                <wp:extent cx="21600" cy="69120"/>
                <wp:effectExtent l="38100" t="38100" r="54610" b="45720"/>
                <wp:wrapNone/>
                <wp:docPr id="271" name="墨迹 271"/>
                <wp:cNvGraphicFramePr/>
                <a:graphic xmlns:a="http://schemas.openxmlformats.org/drawingml/2006/main">
                  <a:graphicData uri="http://schemas.microsoft.com/office/word/2010/wordprocessingInk">
                    <w14:contentPart bwMode="auto" r:id="rId587">
                      <w14:nvContentPartPr>
                        <w14:cNvContentPartPr/>
                      </w14:nvContentPartPr>
                      <w14:xfrm>
                        <a:off x="0" y="0"/>
                        <a:ext cx="21600" cy="69120"/>
                      </w14:xfrm>
                    </w14:contentPart>
                  </a:graphicData>
                </a:graphic>
              </wp:anchor>
            </w:drawing>
          </mc:Choice>
          <mc:Fallback>
            <w:pict>
              <v:shape w14:anchorId="42751D7B" id="墨迹 271" o:spid="_x0000_s1026" type="#_x0000_t75" style="position:absolute;left:0;text-align:left;margin-left:488.4pt;margin-top:113.6pt;width:3pt;height:6.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">
                <v:imagedata r:id="rId58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3696" behindDoc="0" locked="0" layoutInCell="1" allowOverlap="1">
                <wp:simplePos x="0" y="0"/>
                <wp:positionH relativeFrom="column">
                  <wp:posOffset>6155084</wp:posOffset>
                </wp:positionH>
                <wp:positionV relativeFrom="paragraph">
                  <wp:posOffset>1490166</wp:posOffset>
                </wp:positionV>
                <wp:extent cx="34560" cy="150480"/>
                <wp:effectExtent l="38100" t="38100" r="41910" b="40640"/>
                <wp:wrapNone/>
                <wp:docPr id="270" name="墨迹 270"/>
                <wp:cNvGraphicFramePr/>
                <a:graphic xmlns:a="http://schemas.openxmlformats.org/drawingml/2006/main">
                  <a:graphicData uri="http://schemas.microsoft.com/office/word/2010/wordprocessingInk">
                    <w14:contentPart bwMode="auto" r:id="rId589">
                      <w14:nvContentPartPr>
                        <w14:cNvContentPartPr/>
                      </w14:nvContentPartPr>
                      <w14:xfrm>
                        <a:off x="0" y="0"/>
                        <a:ext cx="34560" cy="150480"/>
                      </w14:xfrm>
                    </w14:contentPart>
                  </a:graphicData>
                </a:graphic>
              </wp:anchor>
            </w:drawing>
          </mc:Choice>
          <mc:Fallback>
            <w:pict>
              <v:shape w14:anchorId="089F3FFD" id="墨迹 270" o:spid="_x0000_s1026" type="#_x0000_t75" style="position:absolute;left:0;text-align:left;margin-left:484pt;margin-top:116.7pt;width:4.05pt;height:1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">
                <v:imagedata r:id="rId59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2672" behindDoc="0" locked="0" layoutInCell="1" allowOverlap="1">
                <wp:simplePos x="0" y="0"/>
                <wp:positionH relativeFrom="column">
                  <wp:posOffset>6060404</wp:posOffset>
                </wp:positionH>
                <wp:positionV relativeFrom="paragraph">
                  <wp:posOffset>1554606</wp:posOffset>
                </wp:positionV>
                <wp:extent cx="34920" cy="99000"/>
                <wp:effectExtent l="38100" t="38100" r="41910" b="53975"/>
                <wp:wrapNone/>
                <wp:docPr id="269" name="墨迹 269"/>
                <wp:cNvGraphicFramePr/>
                <a:graphic xmlns:a="http://schemas.openxmlformats.org/drawingml/2006/main">
                  <a:graphicData uri="http://schemas.microsoft.com/office/word/2010/wordprocessingInk">
                    <w14:contentPart bwMode="auto" r:id="rId591">
                      <w14:nvContentPartPr>
                        <w14:cNvContentPartPr/>
                      </w14:nvContentPartPr>
                      <w14:xfrm>
                        <a:off x="0" y="0"/>
                        <a:ext cx="34920" cy="99000"/>
                      </w14:xfrm>
                    </w14:contentPart>
                  </a:graphicData>
                </a:graphic>
              </wp:anchor>
            </w:drawing>
          </mc:Choice>
          <mc:Fallback>
            <w:pict>
              <v:shape w14:anchorId="7456EA1B" id="墨迹 269" o:spid="_x0000_s1026" type="#_x0000_t75" style="position:absolute;left:0;text-align:left;margin-left:476.55pt;margin-top:121.75pt;width:4.15pt;height:9.1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">
                <v:imagedata r:id="rId59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1648" behindDoc="0" locked="0" layoutInCell="1" allowOverlap="1">
                <wp:simplePos x="0" y="0"/>
                <wp:positionH relativeFrom="column">
                  <wp:posOffset>6064724</wp:posOffset>
                </wp:positionH>
                <wp:positionV relativeFrom="paragraph">
                  <wp:posOffset>1477206</wp:posOffset>
                </wp:positionV>
                <wp:extent cx="21960" cy="47520"/>
                <wp:effectExtent l="38100" t="57150" r="54610" b="48260"/>
                <wp:wrapNone/>
                <wp:docPr id="268" name="墨迹 268"/>
                <wp:cNvGraphicFramePr/>
                <a:graphic xmlns:a="http://schemas.openxmlformats.org/drawingml/2006/main">
                  <a:graphicData uri="http://schemas.microsoft.com/office/word/2010/wordprocessingInk">
                    <w14:contentPart bwMode="auto" r:id="rId593">
                      <w14:nvContentPartPr>
                        <w14:cNvContentPartPr/>
                      </w14:nvContentPartPr>
                      <w14:xfrm>
                        <a:off x="0" y="0"/>
                        <a:ext cx="21960" cy="47520"/>
                      </w14:xfrm>
                    </w14:contentPart>
                  </a:graphicData>
                </a:graphic>
              </wp:anchor>
            </w:drawing>
          </mc:Choice>
          <mc:Fallback>
            <w:pict>
              <v:shape w14:anchorId="208E7F9E" id="墨迹 268" o:spid="_x0000_s1026" type="#_x0000_t75" style="position:absolute;left:0;text-align:left;margin-left:476.9pt;margin-top:115.65pt;width:3.1pt;height:5.1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">
                <v:imagedata r:id="rId59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0624" behindDoc="0" locked="0" layoutInCell="1" allowOverlap="1">
                <wp:simplePos x="0" y="0"/>
                <wp:positionH relativeFrom="column">
                  <wp:posOffset>5944124</wp:posOffset>
                </wp:positionH>
                <wp:positionV relativeFrom="paragraph">
                  <wp:posOffset>1498446</wp:posOffset>
                </wp:positionV>
                <wp:extent cx="195480" cy="186120"/>
                <wp:effectExtent l="57150" t="38100" r="52705" b="42545"/>
                <wp:wrapNone/>
                <wp:docPr id="267" name="墨迹 267"/>
                <wp:cNvGraphicFramePr/>
                <a:graphic xmlns:a="http://schemas.openxmlformats.org/drawingml/2006/main">
                  <a:graphicData uri="http://schemas.microsoft.com/office/word/2010/wordprocessingInk">
                    <w14:contentPart bwMode="auto" r:id="rId595">
                      <w14:nvContentPartPr>
                        <w14:cNvContentPartPr/>
                      </w14:nvContentPartPr>
                      <w14:xfrm>
                        <a:off x="0" y="0"/>
                        <a:ext cx="195480" cy="186120"/>
                      </w14:xfrm>
                    </w14:contentPart>
                  </a:graphicData>
                </a:graphic>
              </wp:anchor>
            </w:drawing>
          </mc:Choice>
          <mc:Fallback>
            <w:pict>
              <v:shape w14:anchorId="4BB29E0B" id="墨迹 267" o:spid="_x0000_s1026" type="#_x0000_t75" style="position:absolute;left:0;text-align:left;margin-left:467.4pt;margin-top:117.35pt;width:16.75pt;height:15.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">
                <v:imagedata r:id="rId59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9600" behindDoc="0" locked="0" layoutInCell="1" allowOverlap="1">
                <wp:simplePos x="0" y="0"/>
                <wp:positionH relativeFrom="column">
                  <wp:posOffset>5914604</wp:posOffset>
                </wp:positionH>
                <wp:positionV relativeFrom="paragraph">
                  <wp:posOffset>1769166</wp:posOffset>
                </wp:positionV>
                <wp:extent cx="21960" cy="60480"/>
                <wp:effectExtent l="38100" t="38100" r="54610" b="53975"/>
                <wp:wrapNone/>
                <wp:docPr id="266" name="墨迹 266"/>
                <wp:cNvGraphicFramePr/>
                <a:graphic xmlns:a="http://schemas.openxmlformats.org/drawingml/2006/main">
                  <a:graphicData uri="http://schemas.microsoft.com/office/word/2010/wordprocessingInk">
                    <w14:contentPart bwMode="auto" r:id="rId597">
                      <w14:nvContentPartPr>
                        <w14:cNvContentPartPr/>
                      </w14:nvContentPartPr>
                      <w14:xfrm>
                        <a:off x="0" y="0"/>
                        <a:ext cx="21960" cy="60480"/>
                      </w14:xfrm>
                    </w14:contentPart>
                  </a:graphicData>
                </a:graphic>
              </wp:anchor>
            </w:drawing>
          </mc:Choice>
          <mc:Fallback>
            <w:pict>
              <v:shape w14:anchorId="5809A091" id="墨迹 266" o:spid="_x0000_s1026" type="#_x0000_t75" style="position:absolute;left:0;text-align:left;margin-left:465.05pt;margin-top:138.65pt;width:3.1pt;height:6.0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">
                <v:imagedata r:id="rId59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8576" behindDoc="0" locked="0" layoutInCell="1" allowOverlap="1">
                <wp:simplePos x="0" y="0"/>
                <wp:positionH relativeFrom="column">
                  <wp:posOffset>5758004</wp:posOffset>
                </wp:positionH>
                <wp:positionV relativeFrom="paragraph">
                  <wp:posOffset>1623006</wp:posOffset>
                </wp:positionV>
                <wp:extent cx="41040" cy="47880"/>
                <wp:effectExtent l="57150" t="57150" r="54610" b="47625"/>
                <wp:wrapNone/>
                <wp:docPr id="265" name="墨迹 265"/>
                <wp:cNvGraphicFramePr/>
                <a:graphic xmlns:a="http://schemas.openxmlformats.org/drawingml/2006/main">
                  <a:graphicData uri="http://schemas.microsoft.com/office/word/2010/wordprocessingInk">
                    <w14:contentPart bwMode="auto" r:id="rId599">
                      <w14:nvContentPartPr>
                        <w14:cNvContentPartPr/>
                      </w14:nvContentPartPr>
                      <w14:xfrm>
                        <a:off x="0" y="0"/>
                        <a:ext cx="41040" cy="47880"/>
                      </w14:xfrm>
                    </w14:contentPart>
                  </a:graphicData>
                </a:graphic>
              </wp:anchor>
            </w:drawing>
          </mc:Choice>
          <mc:Fallback>
            <w:pict>
              <v:shape w14:anchorId="21208C95" id="墨迹 265" o:spid="_x0000_s1026" type="#_x0000_t75" style="position:absolute;left:0;text-align:left;margin-left:452.75pt;margin-top:127.15pt;width:4.6pt;height:5.1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">
                <v:imagedata r:id="rId60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7552" behindDoc="0" locked="0" layoutInCell="1" allowOverlap="1">
                <wp:simplePos x="0" y="0"/>
                <wp:positionH relativeFrom="column">
                  <wp:posOffset>5682764</wp:posOffset>
                </wp:positionH>
                <wp:positionV relativeFrom="paragraph">
                  <wp:posOffset>1661886</wp:posOffset>
                </wp:positionV>
                <wp:extent cx="94680" cy="103320"/>
                <wp:effectExtent l="57150" t="38100" r="38735" b="49530"/>
                <wp:wrapNone/>
                <wp:docPr id="264" name="墨迹 264"/>
                <wp:cNvGraphicFramePr/>
                <a:graphic xmlns:a="http://schemas.openxmlformats.org/drawingml/2006/main">
                  <a:graphicData uri="http://schemas.microsoft.com/office/word/2010/wordprocessingInk">
                    <w14:contentPart bwMode="auto" r:id="rId601">
                      <w14:nvContentPartPr>
                        <w14:cNvContentPartPr/>
                      </w14:nvContentPartPr>
                      <w14:xfrm>
                        <a:off x="0" y="0"/>
                        <a:ext cx="94680" cy="103320"/>
                      </w14:xfrm>
                    </w14:contentPart>
                  </a:graphicData>
                </a:graphic>
              </wp:anchor>
            </w:drawing>
          </mc:Choice>
          <mc:Fallback>
            <w:pict>
              <v:shape w14:anchorId="00095E8C" id="墨迹 264" o:spid="_x0000_s1026" type="#_x0000_t75" style="position:absolute;left:0;text-align:left;margin-left:446.8pt;margin-top:130.2pt;width:8.75pt;height: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">
                <v:imagedata r:id="rId60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6528" behindDoc="0" locked="0" layoutInCell="1" allowOverlap="1">
                <wp:simplePos x="0" y="0"/>
                <wp:positionH relativeFrom="column">
                  <wp:posOffset>5734244</wp:posOffset>
                </wp:positionH>
                <wp:positionV relativeFrom="paragraph">
                  <wp:posOffset>1511406</wp:posOffset>
                </wp:positionV>
                <wp:extent cx="34920" cy="73440"/>
                <wp:effectExtent l="38100" t="38100" r="41910" b="41275"/>
                <wp:wrapNone/>
                <wp:docPr id="263" name="墨迹 263"/>
                <wp:cNvGraphicFramePr/>
                <a:graphic xmlns:a="http://schemas.openxmlformats.org/drawingml/2006/main">
                  <a:graphicData uri="http://schemas.microsoft.com/office/word/2010/wordprocessingInk">
                    <w14:contentPart bwMode="auto" r:id="rId603">
                      <w14:nvContentPartPr>
                        <w14:cNvContentPartPr/>
                      </w14:nvContentPartPr>
                      <w14:xfrm>
                        <a:off x="0" y="0"/>
                        <a:ext cx="34920" cy="73440"/>
                      </w14:xfrm>
                    </w14:contentPart>
                  </a:graphicData>
                </a:graphic>
              </wp:anchor>
            </w:drawing>
          </mc:Choice>
          <mc:Fallback>
            <w:pict>
              <v:shape w14:anchorId="19B45D27" id="墨迹 263" o:spid="_x0000_s1026" type="#_x0000_t75" style="position:absolute;left:0;text-align:left;margin-left:450.85pt;margin-top:118.35pt;width:4.15pt;height:7.1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">
                <v:imagedata r:id="rId60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5504" behindDoc="0" locked="0" layoutInCell="1" allowOverlap="1">
                <wp:simplePos x="0" y="0"/>
                <wp:positionH relativeFrom="column">
                  <wp:posOffset>5704364</wp:posOffset>
                </wp:positionH>
                <wp:positionV relativeFrom="paragraph">
                  <wp:posOffset>1554606</wp:posOffset>
                </wp:positionV>
                <wp:extent cx="111960" cy="219240"/>
                <wp:effectExtent l="38100" t="38100" r="40640" b="47625"/>
                <wp:wrapNone/>
                <wp:docPr id="262" name="墨迹 262"/>
                <wp:cNvGraphicFramePr/>
                <a:graphic xmlns:a="http://schemas.openxmlformats.org/drawingml/2006/main">
                  <a:graphicData uri="http://schemas.microsoft.com/office/word/2010/wordprocessingInk">
                    <w14:contentPart bwMode="auto" r:id="rId605">
                      <w14:nvContentPartPr>
                        <w14:cNvContentPartPr/>
                      </w14:nvContentPartPr>
                      <w14:xfrm>
                        <a:off x="0" y="0"/>
                        <a:ext cx="111960" cy="219240"/>
                      </w14:xfrm>
                    </w14:contentPart>
                  </a:graphicData>
                </a:graphic>
              </wp:anchor>
            </w:drawing>
          </mc:Choice>
          <mc:Fallback>
            <w:pict>
              <v:shape w14:anchorId="4A55A9D8" id="墨迹 262" o:spid="_x0000_s1026" type="#_x0000_t75" style="position:absolute;left:0;text-align:left;margin-left:448.5pt;margin-top:121.75pt;width:10.1pt;height:18.5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">
                <v:imagedata r:id="rId60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4480" behindDoc="0" locked="0" layoutInCell="1" allowOverlap="1">
                <wp:simplePos x="0" y="0"/>
                <wp:positionH relativeFrom="column">
                  <wp:posOffset>5644244</wp:posOffset>
                </wp:positionH>
                <wp:positionV relativeFrom="paragraph">
                  <wp:posOffset>1606086</wp:posOffset>
                </wp:positionV>
                <wp:extent cx="47520" cy="141840"/>
                <wp:effectExtent l="38100" t="38100" r="48260" b="48895"/>
                <wp:wrapNone/>
                <wp:docPr id="261" name="墨迹 261"/>
                <wp:cNvGraphicFramePr/>
                <a:graphic xmlns:a="http://schemas.openxmlformats.org/drawingml/2006/main">
                  <a:graphicData uri="http://schemas.microsoft.com/office/word/2010/wordprocessingInk">
                    <w14:contentPart bwMode="auto" r:id="rId607">
                      <w14:nvContentPartPr>
                        <w14:cNvContentPartPr/>
                      </w14:nvContentPartPr>
                      <w14:xfrm>
                        <a:off x="0" y="0"/>
                        <a:ext cx="47520" cy="141840"/>
                      </w14:xfrm>
                    </w14:contentPart>
                  </a:graphicData>
                </a:graphic>
              </wp:anchor>
            </w:drawing>
          </mc:Choice>
          <mc:Fallback>
            <w:pict>
              <v:shape w14:anchorId="53EBBB08" id="墨迹 261" o:spid="_x0000_s1026" type="#_x0000_t75" style="position:absolute;left:0;text-align:left;margin-left:443.8pt;margin-top:125.8pt;width:5.1pt;height:12.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">
                <v:imagedata r:id="rId60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3456" behindDoc="0" locked="0" layoutInCell="1" allowOverlap="1">
                <wp:simplePos x="0" y="0"/>
                <wp:positionH relativeFrom="column">
                  <wp:posOffset>5519684</wp:posOffset>
                </wp:positionH>
                <wp:positionV relativeFrom="paragraph">
                  <wp:posOffset>1666206</wp:posOffset>
                </wp:positionV>
                <wp:extent cx="82080" cy="149400"/>
                <wp:effectExtent l="38100" t="38100" r="32385" b="41275"/>
                <wp:wrapNone/>
                <wp:docPr id="260" name="墨迹 260"/>
                <wp:cNvGraphicFramePr/>
                <a:graphic xmlns:a="http://schemas.openxmlformats.org/drawingml/2006/main">
                  <a:graphicData uri="http://schemas.microsoft.com/office/word/2010/wordprocessingInk">
                    <w14:contentPart bwMode="auto" r:id="rId609">
                      <w14:nvContentPartPr>
                        <w14:cNvContentPartPr/>
                      </w14:nvContentPartPr>
                      <w14:xfrm>
                        <a:off x="0" y="0"/>
                        <a:ext cx="82080" cy="149400"/>
                      </w14:xfrm>
                    </w14:contentPart>
                  </a:graphicData>
                </a:graphic>
              </wp:anchor>
            </w:drawing>
          </mc:Choice>
          <mc:Fallback>
            <w:pict>
              <v:shape w14:anchorId="4E31D812" id="墨迹 260" o:spid="_x0000_s1026" type="#_x0000_t75" style="position:absolute;left:0;text-align:left;margin-left:433.95pt;margin-top:130.55pt;width:7.75pt;height:13.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">
                <v:imagedata r:id="rId61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2432" behindDoc="0" locked="0" layoutInCell="1" allowOverlap="1">
                <wp:simplePos x="0" y="0"/>
                <wp:positionH relativeFrom="column">
                  <wp:posOffset>5498084</wp:posOffset>
                </wp:positionH>
                <wp:positionV relativeFrom="paragraph">
                  <wp:posOffset>1520046</wp:posOffset>
                </wp:positionV>
                <wp:extent cx="82440" cy="122040"/>
                <wp:effectExtent l="57150" t="57150" r="32385" b="49530"/>
                <wp:wrapNone/>
                <wp:docPr id="259" name="墨迹 259"/>
                <wp:cNvGraphicFramePr/>
                <a:graphic xmlns:a="http://schemas.openxmlformats.org/drawingml/2006/main">
                  <a:graphicData uri="http://schemas.microsoft.com/office/word/2010/wordprocessingInk">
                    <w14:contentPart bwMode="auto" r:id="rId611">
                      <w14:nvContentPartPr>
                        <w14:cNvContentPartPr/>
                      </w14:nvContentPartPr>
                      <w14:xfrm>
                        <a:off x="0" y="0"/>
                        <a:ext cx="82440" cy="122040"/>
                      </w14:xfrm>
                    </w14:contentPart>
                  </a:graphicData>
                </a:graphic>
              </wp:anchor>
            </w:drawing>
          </mc:Choice>
          <mc:Fallback>
            <w:pict>
              <v:shape w14:anchorId="5B51B7D4" id="墨迹 259" o:spid="_x0000_s1026" type="#_x0000_t75" style="position:absolute;left:0;text-align:left;margin-left:432.25pt;margin-top:119.05pt;width:7.85pt;height:10.9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">
                <v:imagedata r:id="rId61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1408" behindDoc="0" locked="0" layoutInCell="1" allowOverlap="1">
                <wp:simplePos x="0" y="0"/>
                <wp:positionH relativeFrom="column">
                  <wp:posOffset>5399444</wp:posOffset>
                </wp:positionH>
                <wp:positionV relativeFrom="paragraph">
                  <wp:posOffset>1622286</wp:posOffset>
                </wp:positionV>
                <wp:extent cx="64800" cy="172800"/>
                <wp:effectExtent l="38100" t="38100" r="49530" b="55880"/>
                <wp:wrapNone/>
                <wp:docPr id="258" name="墨迹 258"/>
                <wp:cNvGraphicFramePr/>
                <a:graphic xmlns:a="http://schemas.openxmlformats.org/drawingml/2006/main">
                  <a:graphicData uri="http://schemas.microsoft.com/office/word/2010/wordprocessingInk">
                    <w14:contentPart bwMode="auto" r:id="rId613">
                      <w14:nvContentPartPr>
                        <w14:cNvContentPartPr/>
                      </w14:nvContentPartPr>
                      <w14:xfrm>
                        <a:off x="0" y="0"/>
                        <a:ext cx="64800" cy="172800"/>
                      </w14:xfrm>
                    </w14:contentPart>
                  </a:graphicData>
                </a:graphic>
              </wp:anchor>
            </w:drawing>
          </mc:Choice>
          <mc:Fallback>
            <w:pict>
              <v:shape w14:anchorId="0DD4E6FD" id="墨迹 258" o:spid="_x0000_s1026" type="#_x0000_t75" style="position:absolute;left:0;text-align:left;margin-left:424.5pt;margin-top:127.1pt;width:6.4pt;height:14.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">
                <v:imagedata r:id="rId61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20384" behindDoc="0" locked="0" layoutInCell="1" allowOverlap="1">
                <wp:simplePos x="0" y="0"/>
                <wp:positionH relativeFrom="column">
                  <wp:posOffset>5416724</wp:posOffset>
                </wp:positionH>
                <wp:positionV relativeFrom="paragraph">
                  <wp:posOffset>1580166</wp:posOffset>
                </wp:positionV>
                <wp:extent cx="23760" cy="60480"/>
                <wp:effectExtent l="38100" t="38100" r="52705" b="53975"/>
                <wp:wrapNone/>
                <wp:docPr id="257" name="墨迹 257"/>
                <wp:cNvGraphicFramePr/>
                <a:graphic xmlns:a="http://schemas.openxmlformats.org/drawingml/2006/main">
                  <a:graphicData uri="http://schemas.microsoft.com/office/word/2010/wordprocessingInk">
                    <w14:contentPart bwMode="auto" r:id="rId615">
                      <w14:nvContentPartPr>
                        <w14:cNvContentPartPr/>
                      </w14:nvContentPartPr>
                      <w14:xfrm>
                        <a:off x="0" y="0"/>
                        <a:ext cx="23760" cy="60480"/>
                      </w14:xfrm>
                    </w14:contentPart>
                  </a:graphicData>
                </a:graphic>
              </wp:anchor>
            </w:drawing>
          </mc:Choice>
          <mc:Fallback>
            <w:pict>
              <v:shape w14:anchorId="437E939E" id="墨迹 257" o:spid="_x0000_s1026" type="#_x0000_t75" style="position:absolute;left:0;text-align:left;margin-left:425.85pt;margin-top:123.75pt;width:3.15pt;height:6.0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">
                <v:imagedata r:id="rId6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9360" behindDoc="0" locked="0" layoutInCell="1" allowOverlap="1">
                <wp:simplePos x="0" y="0"/>
                <wp:positionH relativeFrom="column">
                  <wp:posOffset>5364884</wp:posOffset>
                </wp:positionH>
                <wp:positionV relativeFrom="paragraph">
                  <wp:posOffset>1743246</wp:posOffset>
                </wp:positionV>
                <wp:extent cx="5040" cy="59040"/>
                <wp:effectExtent l="57150" t="38100" r="52705" b="55880"/>
                <wp:wrapNone/>
                <wp:docPr id="256" name="墨迹 256"/>
                <wp:cNvGraphicFramePr/>
                <a:graphic xmlns:a="http://schemas.openxmlformats.org/drawingml/2006/main">
                  <a:graphicData uri="http://schemas.microsoft.com/office/word/2010/wordprocessingInk">
                    <w14:contentPart bwMode="auto" r:id="rId617">
                      <w14:nvContentPartPr>
                        <w14:cNvContentPartPr/>
                      </w14:nvContentPartPr>
                      <w14:xfrm>
                        <a:off x="0" y="0"/>
                        <a:ext cx="5040" cy="59040"/>
                      </w14:xfrm>
                    </w14:contentPart>
                  </a:graphicData>
                </a:graphic>
              </wp:anchor>
            </w:drawing>
          </mc:Choice>
          <mc:Fallback>
            <w:pict>
              <v:shape w14:anchorId="0B7AA455" id="墨迹 256" o:spid="_x0000_s1026" type="#_x0000_t75" style="position:absolute;left:0;text-align:left;margin-left:421.7pt;margin-top:136.6pt;width:1.95pt;height:6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">
                <v:imagedata r:id="rId6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8336" behindDoc="0" locked="0" layoutInCell="1" allowOverlap="1">
                <wp:simplePos x="0" y="0"/>
                <wp:positionH relativeFrom="column">
                  <wp:posOffset>5365244</wp:posOffset>
                </wp:positionH>
                <wp:positionV relativeFrom="paragraph">
                  <wp:posOffset>1606086</wp:posOffset>
                </wp:positionV>
                <wp:extent cx="360" cy="120600"/>
                <wp:effectExtent l="38100" t="57150" r="57150" b="51435"/>
                <wp:wrapNone/>
                <wp:docPr id="255" name="墨迹 255"/>
                <wp:cNvGraphicFramePr/>
                <a:graphic xmlns:a="http://schemas.openxmlformats.org/drawingml/2006/main">
                  <a:graphicData uri="http://schemas.microsoft.com/office/word/2010/wordprocessingInk">
                    <w14:contentPart bwMode="auto" r:id="rId619">
                      <w14:nvContentPartPr>
                        <w14:cNvContentPartPr/>
                      </w14:nvContentPartPr>
                      <w14:xfrm>
                        <a:off x="0" y="0"/>
                        <a:ext cx="360" cy="120600"/>
                      </w14:xfrm>
                    </w14:contentPart>
                  </a:graphicData>
                </a:graphic>
              </wp:anchor>
            </w:drawing>
          </mc:Choice>
          <mc:Fallback>
            <w:pict>
              <v:shape w14:anchorId="36FFFA98" id="墨迹 255" o:spid="_x0000_s1026" type="#_x0000_t75" style="position:absolute;left:0;text-align:left;margin-left:421.8pt;margin-top:125.8pt;width:1.4pt;height:10.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">
                <v:imagedata r:id="rId6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7312" behindDoc="0" locked="0" layoutInCell="1" allowOverlap="1">
                <wp:simplePos x="0" y="0"/>
                <wp:positionH relativeFrom="column">
                  <wp:posOffset>5287844</wp:posOffset>
                </wp:positionH>
                <wp:positionV relativeFrom="paragraph">
                  <wp:posOffset>1764846</wp:posOffset>
                </wp:positionV>
                <wp:extent cx="21960" cy="17640"/>
                <wp:effectExtent l="38100" t="57150" r="54610" b="40005"/>
                <wp:wrapNone/>
                <wp:docPr id="254" name="墨迹 254"/>
                <wp:cNvGraphicFramePr/>
                <a:graphic xmlns:a="http://schemas.openxmlformats.org/drawingml/2006/main">
                  <a:graphicData uri="http://schemas.microsoft.com/office/word/2010/wordprocessingInk">
                    <w14:contentPart bwMode="auto" r:id="rId621">
                      <w14:nvContentPartPr>
                        <w14:cNvContentPartPr/>
                      </w14:nvContentPartPr>
                      <w14:xfrm>
                        <a:off x="0" y="0"/>
                        <a:ext cx="21960" cy="17640"/>
                      </w14:xfrm>
                    </w14:contentPart>
                  </a:graphicData>
                </a:graphic>
              </wp:anchor>
            </w:drawing>
          </mc:Choice>
          <mc:Fallback>
            <w:pict>
              <v:shape w14:anchorId="093EF549" id="墨迹 254" o:spid="_x0000_s1026" type="#_x0000_t75" style="position:absolute;left:0;text-align:left;margin-left:415.7pt;margin-top:138.3pt;width:3.1pt;height:2.7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">
                <v:imagedata r:id="rId6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6288" behindDoc="0" locked="0" layoutInCell="1" allowOverlap="1">
                <wp:simplePos x="0" y="0"/>
                <wp:positionH relativeFrom="column">
                  <wp:posOffset>5158964</wp:posOffset>
                </wp:positionH>
                <wp:positionV relativeFrom="paragraph">
                  <wp:posOffset>1678806</wp:posOffset>
                </wp:positionV>
                <wp:extent cx="99360" cy="176400"/>
                <wp:effectExtent l="38100" t="38100" r="34290" b="52705"/>
                <wp:wrapNone/>
                <wp:docPr id="253" name="墨迹 253"/>
                <wp:cNvGraphicFramePr/>
                <a:graphic xmlns:a="http://schemas.openxmlformats.org/drawingml/2006/main">
                  <a:graphicData uri="http://schemas.microsoft.com/office/word/2010/wordprocessingInk">
                    <w14:contentPart bwMode="auto" r:id="rId623">
                      <w14:nvContentPartPr>
                        <w14:cNvContentPartPr/>
                      </w14:nvContentPartPr>
                      <w14:xfrm>
                        <a:off x="0" y="0"/>
                        <a:ext cx="99360" cy="176400"/>
                      </w14:xfrm>
                    </w14:contentPart>
                  </a:graphicData>
                </a:graphic>
              </wp:anchor>
            </w:drawing>
          </mc:Choice>
          <mc:Fallback>
            <w:pict>
              <v:shape w14:anchorId="02BCA582" id="墨迹 253" o:spid="_x0000_s1026" type="#_x0000_t75" style="position:absolute;left:0;text-align:left;margin-left:405.55pt;margin-top:131.55pt;width:9.15pt;height:15.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">
                <v:imagedata r:id="rId6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5264" behindDoc="0" locked="0" layoutInCell="1" allowOverlap="1">
                <wp:simplePos x="0" y="0"/>
                <wp:positionH relativeFrom="column">
                  <wp:posOffset>5189204</wp:posOffset>
                </wp:positionH>
                <wp:positionV relativeFrom="paragraph">
                  <wp:posOffset>1562886</wp:posOffset>
                </wp:positionV>
                <wp:extent cx="60480" cy="159480"/>
                <wp:effectExtent l="38100" t="57150" r="53975" b="50165"/>
                <wp:wrapNone/>
                <wp:docPr id="252" name="墨迹 252"/>
                <wp:cNvGraphicFramePr/>
                <a:graphic xmlns:a="http://schemas.openxmlformats.org/drawingml/2006/main">
                  <a:graphicData uri="http://schemas.microsoft.com/office/word/2010/wordprocessingInk">
                    <w14:contentPart bwMode="auto" r:id="rId625">
                      <w14:nvContentPartPr>
                        <w14:cNvContentPartPr/>
                      </w14:nvContentPartPr>
                      <w14:xfrm>
                        <a:off x="0" y="0"/>
                        <a:ext cx="60480" cy="159480"/>
                      </w14:xfrm>
                    </w14:contentPart>
                  </a:graphicData>
                </a:graphic>
              </wp:anchor>
            </w:drawing>
          </mc:Choice>
          <mc:Fallback>
            <w:pict>
              <v:shape w14:anchorId="0C181292" id="墨迹 252" o:spid="_x0000_s1026" type="#_x0000_t75" style="position:absolute;left:0;text-align:left;margin-left:407.95pt;margin-top:122.4pt;width:6.05pt;height:13.8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">
                <v:imagedata r:id="rId6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4240" behindDoc="0" locked="0" layoutInCell="1" allowOverlap="1">
                <wp:simplePos x="0" y="0"/>
                <wp:positionH relativeFrom="column">
                  <wp:posOffset>5171924</wp:posOffset>
                </wp:positionH>
                <wp:positionV relativeFrom="paragraph">
                  <wp:posOffset>1631646</wp:posOffset>
                </wp:positionV>
                <wp:extent cx="38880" cy="51480"/>
                <wp:effectExtent l="38100" t="57150" r="56515" b="43815"/>
                <wp:wrapNone/>
                <wp:docPr id="251" name="墨迹 251"/>
                <wp:cNvGraphicFramePr/>
                <a:graphic xmlns:a="http://schemas.openxmlformats.org/drawingml/2006/main">
                  <a:graphicData uri="http://schemas.microsoft.com/office/word/2010/wordprocessingInk">
                    <w14:contentPart bwMode="auto" r:id="rId627">
                      <w14:nvContentPartPr>
                        <w14:cNvContentPartPr/>
                      </w14:nvContentPartPr>
                      <w14:xfrm>
                        <a:off x="0" y="0"/>
                        <a:ext cx="38880" cy="51480"/>
                      </w14:xfrm>
                    </w14:contentPart>
                  </a:graphicData>
                </a:graphic>
              </wp:anchor>
            </w:drawing>
          </mc:Choice>
          <mc:Fallback>
            <w:pict>
              <v:shape w14:anchorId="2F66BBBF" id="墨迹 251" o:spid="_x0000_s1026" type="#_x0000_t75" style="position:absolute;left:0;text-align:left;margin-left:406.6pt;margin-top:127.85pt;width:4.35pt;height:5.3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">
                <v:imagedata r:id="rId6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3216" behindDoc="0" locked="0" layoutInCell="1" allowOverlap="1">
                <wp:simplePos x="0" y="0"/>
                <wp:positionH relativeFrom="column">
                  <wp:posOffset>6348044</wp:posOffset>
                </wp:positionH>
                <wp:positionV relativeFrom="paragraph">
                  <wp:posOffset>1198206</wp:posOffset>
                </wp:positionV>
                <wp:extent cx="22320" cy="38880"/>
                <wp:effectExtent l="38100" t="38100" r="53975" b="56515"/>
                <wp:wrapNone/>
                <wp:docPr id="250" name="墨迹 250"/>
                <wp:cNvGraphicFramePr/>
                <a:graphic xmlns:a="http://schemas.openxmlformats.org/drawingml/2006/main">
                  <a:graphicData uri="http://schemas.microsoft.com/office/word/2010/wordprocessingInk">
                    <w14:contentPart bwMode="auto" r:id="rId629">
                      <w14:nvContentPartPr>
                        <w14:cNvContentPartPr/>
                      </w14:nvContentPartPr>
                      <w14:xfrm>
                        <a:off x="0" y="0"/>
                        <a:ext cx="22320" cy="38880"/>
                      </w14:xfrm>
                    </w14:contentPart>
                  </a:graphicData>
                </a:graphic>
              </wp:anchor>
            </w:drawing>
          </mc:Choice>
          <mc:Fallback>
            <w:pict>
              <v:shape w14:anchorId="35509AC5" id="墨迹 250" o:spid="_x0000_s1026" type="#_x0000_t75" style="position:absolute;left:0;text-align:left;margin-left:499.2pt;margin-top:93.7pt;width:3.05pt;height:4.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">
                <v:imagedata r:id="rId6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2192" behindDoc="0" locked="0" layoutInCell="1" allowOverlap="1">
                <wp:simplePos x="0" y="0"/>
                <wp:positionH relativeFrom="column">
                  <wp:posOffset>6288284</wp:posOffset>
                </wp:positionH>
                <wp:positionV relativeFrom="paragraph">
                  <wp:posOffset>1241046</wp:posOffset>
                </wp:positionV>
                <wp:extent cx="25920" cy="51840"/>
                <wp:effectExtent l="38100" t="57150" r="50800" b="43815"/>
                <wp:wrapNone/>
                <wp:docPr id="249" name="墨迹 249"/>
                <wp:cNvGraphicFramePr/>
                <a:graphic xmlns:a="http://schemas.openxmlformats.org/drawingml/2006/main">
                  <a:graphicData uri="http://schemas.microsoft.com/office/word/2010/wordprocessingInk">
                    <w14:contentPart bwMode="auto" r:id="rId631">
                      <w14:nvContentPartPr>
                        <w14:cNvContentPartPr/>
                      </w14:nvContentPartPr>
                      <w14:xfrm>
                        <a:off x="0" y="0"/>
                        <a:ext cx="25920" cy="51840"/>
                      </w14:xfrm>
                    </w14:contentPart>
                  </a:graphicData>
                </a:graphic>
              </wp:anchor>
            </w:drawing>
          </mc:Choice>
          <mc:Fallback>
            <w:pict>
              <v:shape w14:anchorId="1EC4D815" id="墨迹 249" o:spid="_x0000_s1026" type="#_x0000_t75" style="position:absolute;left:0;text-align:left;margin-left:494.5pt;margin-top:97.05pt;width:3.4pt;height:5.4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">
                <v:imagedata r:id="rId6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1168" behindDoc="0" locked="0" layoutInCell="1" allowOverlap="1">
                <wp:simplePos x="0" y="0"/>
                <wp:positionH relativeFrom="column">
                  <wp:posOffset>6240764</wp:posOffset>
                </wp:positionH>
                <wp:positionV relativeFrom="paragraph">
                  <wp:posOffset>1155366</wp:posOffset>
                </wp:positionV>
                <wp:extent cx="43560" cy="159120"/>
                <wp:effectExtent l="57150" t="57150" r="52070" b="50800"/>
                <wp:wrapNone/>
                <wp:docPr id="248" name="墨迹 248"/>
                <wp:cNvGraphicFramePr/>
                <a:graphic xmlns:a="http://schemas.openxmlformats.org/drawingml/2006/main">
                  <a:graphicData uri="http://schemas.microsoft.com/office/word/2010/wordprocessingInk">
                    <w14:contentPart bwMode="auto" r:id="rId633">
                      <w14:nvContentPartPr>
                        <w14:cNvContentPartPr/>
                      </w14:nvContentPartPr>
                      <w14:xfrm>
                        <a:off x="0" y="0"/>
                        <a:ext cx="43560" cy="159120"/>
                      </w14:xfrm>
                    </w14:contentPart>
                  </a:graphicData>
                </a:graphic>
              </wp:anchor>
            </w:drawing>
          </mc:Choice>
          <mc:Fallback>
            <w:pict>
              <v:shape w14:anchorId="6F03A7D6" id="墨迹 248" o:spid="_x0000_s1026" type="#_x0000_t75" style="position:absolute;left:0;text-align:left;margin-left:490.75pt;margin-top:90.3pt;width:4.8pt;height:13.9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">
                <v:imagedata r:id="rId6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10144" behindDoc="0" locked="0" layoutInCell="1" allowOverlap="1">
                <wp:simplePos x="0" y="0"/>
                <wp:positionH relativeFrom="column">
                  <wp:posOffset>6112244</wp:posOffset>
                </wp:positionH>
                <wp:positionV relativeFrom="paragraph">
                  <wp:posOffset>1258326</wp:posOffset>
                </wp:positionV>
                <wp:extent cx="94680" cy="60840"/>
                <wp:effectExtent l="57150" t="38100" r="38735" b="53975"/>
                <wp:wrapNone/>
                <wp:docPr id="247" name="墨迹 247"/>
                <wp:cNvGraphicFramePr/>
                <a:graphic xmlns:a="http://schemas.openxmlformats.org/drawingml/2006/main">
                  <a:graphicData uri="http://schemas.microsoft.com/office/word/2010/wordprocessingInk">
                    <w14:contentPart bwMode="auto" r:id="rId635">
                      <w14:nvContentPartPr>
                        <w14:cNvContentPartPr/>
                      </w14:nvContentPartPr>
                      <w14:xfrm>
                        <a:off x="0" y="0"/>
                        <a:ext cx="94680" cy="60840"/>
                      </w14:xfrm>
                    </w14:contentPart>
                  </a:graphicData>
                </a:graphic>
              </wp:anchor>
            </w:drawing>
          </mc:Choice>
          <mc:Fallback>
            <w:pict>
              <v:shape w14:anchorId="585DA10A" id="墨迹 247" o:spid="_x0000_s1026" type="#_x0000_t75" style="position:absolute;left:0;text-align:left;margin-left:480.65pt;margin-top:98.45pt;width:8.75pt;height:6.1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">
                <v:imagedata r:id="rId6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9120" behindDoc="0" locked="0" layoutInCell="1" allowOverlap="1">
                <wp:simplePos x="0" y="0"/>
                <wp:positionH relativeFrom="column">
                  <wp:posOffset>6090644</wp:posOffset>
                </wp:positionH>
                <wp:positionV relativeFrom="paragraph">
                  <wp:posOffset>1180926</wp:posOffset>
                </wp:positionV>
                <wp:extent cx="73440" cy="154800"/>
                <wp:effectExtent l="38100" t="38100" r="41275" b="55245"/>
                <wp:wrapNone/>
                <wp:docPr id="246" name="墨迹 246"/>
                <wp:cNvGraphicFramePr/>
                <a:graphic xmlns:a="http://schemas.openxmlformats.org/drawingml/2006/main">
                  <a:graphicData uri="http://schemas.microsoft.com/office/word/2010/wordprocessingInk">
                    <w14:contentPart bwMode="auto" r:id="rId637">
                      <w14:nvContentPartPr>
                        <w14:cNvContentPartPr/>
                      </w14:nvContentPartPr>
                      <w14:xfrm>
                        <a:off x="0" y="0"/>
                        <a:ext cx="73440" cy="154800"/>
                      </w14:xfrm>
                    </w14:contentPart>
                  </a:graphicData>
                </a:graphic>
              </wp:anchor>
            </w:drawing>
          </mc:Choice>
          <mc:Fallback>
            <w:pict>
              <v:shape w14:anchorId="38DB73B5" id="墨迹 246" o:spid="_x0000_s1026" type="#_x0000_t75" style="position:absolute;left:0;text-align:left;margin-left:478.95pt;margin-top:92.35pt;width:7.15pt;height:13.5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">
                <v:imagedata r:id="rId6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8096" behindDoc="0" locked="0" layoutInCell="1" allowOverlap="1">
                <wp:simplePos x="0" y="0"/>
                <wp:positionH relativeFrom="column">
                  <wp:posOffset>5983364</wp:posOffset>
                </wp:positionH>
                <wp:positionV relativeFrom="paragraph">
                  <wp:posOffset>1258326</wp:posOffset>
                </wp:positionV>
                <wp:extent cx="56160" cy="65160"/>
                <wp:effectExtent l="57150" t="38100" r="39370" b="49530"/>
                <wp:wrapNone/>
                <wp:docPr id="245" name="墨迹 245"/>
                <wp:cNvGraphicFramePr/>
                <a:graphic xmlns:a="http://schemas.openxmlformats.org/drawingml/2006/main">
                  <a:graphicData uri="http://schemas.microsoft.com/office/word/2010/wordprocessingInk">
                    <w14:contentPart bwMode="auto" r:id="rId639">
                      <w14:nvContentPartPr>
                        <w14:cNvContentPartPr/>
                      </w14:nvContentPartPr>
                      <w14:xfrm>
                        <a:off x="0" y="0"/>
                        <a:ext cx="56160" cy="65160"/>
                      </w14:xfrm>
                    </w14:contentPart>
                  </a:graphicData>
                </a:graphic>
              </wp:anchor>
            </w:drawing>
          </mc:Choice>
          <mc:Fallback>
            <w:pict>
              <v:shape w14:anchorId="6F438988" id="墨迹 245" o:spid="_x0000_s1026" type="#_x0000_t75" style="position:absolute;left:0;text-align:left;margin-left:470.5pt;margin-top:98.45pt;width:5.75pt;height:6.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">
                <v:imagedata r:id="rId6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7072" behindDoc="0" locked="0" layoutInCell="1" allowOverlap="1">
                <wp:simplePos x="0" y="0"/>
                <wp:positionH relativeFrom="column">
                  <wp:posOffset>5896604</wp:posOffset>
                </wp:positionH>
                <wp:positionV relativeFrom="paragraph">
                  <wp:posOffset>1151046</wp:posOffset>
                </wp:positionV>
                <wp:extent cx="65520" cy="201960"/>
                <wp:effectExtent l="38100" t="57150" r="29845" b="45720"/>
                <wp:wrapNone/>
                <wp:docPr id="244" name="墨迹 244"/>
                <wp:cNvGraphicFramePr/>
                <a:graphic xmlns:a="http://schemas.openxmlformats.org/drawingml/2006/main">
                  <a:graphicData uri="http://schemas.microsoft.com/office/word/2010/wordprocessingInk">
                    <w14:contentPart bwMode="auto" r:id="rId641">
                      <w14:nvContentPartPr>
                        <w14:cNvContentPartPr/>
                      </w14:nvContentPartPr>
                      <w14:xfrm>
                        <a:off x="0" y="0"/>
                        <a:ext cx="65520" cy="201960"/>
                      </w14:xfrm>
                    </w14:contentPart>
                  </a:graphicData>
                </a:graphic>
              </wp:anchor>
            </w:drawing>
          </mc:Choice>
          <mc:Fallback>
            <w:pict>
              <v:shape w14:anchorId="3A3A7982" id="墨迹 244" o:spid="_x0000_s1026" type="#_x0000_t75" style="position:absolute;left:0;text-align:left;margin-left:463.65pt;margin-top:90pt;width:6.45pt;height:17.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">
                <v:imagedata r:id="rId6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6048" behindDoc="0" locked="0" layoutInCell="1" allowOverlap="1">
                <wp:simplePos x="0" y="0"/>
                <wp:positionH relativeFrom="column">
                  <wp:posOffset>5828204</wp:posOffset>
                </wp:positionH>
                <wp:positionV relativeFrom="paragraph">
                  <wp:posOffset>1206846</wp:posOffset>
                </wp:positionV>
                <wp:extent cx="48240" cy="111960"/>
                <wp:effectExtent l="57150" t="38100" r="47625" b="40640"/>
                <wp:wrapNone/>
                <wp:docPr id="243" name="墨迹 243"/>
                <wp:cNvGraphicFramePr/>
                <a:graphic xmlns:a="http://schemas.openxmlformats.org/drawingml/2006/main">
                  <a:graphicData uri="http://schemas.microsoft.com/office/word/2010/wordprocessingInk">
                    <w14:contentPart bwMode="auto" r:id="rId643">
                      <w14:nvContentPartPr>
                        <w14:cNvContentPartPr/>
                      </w14:nvContentPartPr>
                      <w14:xfrm>
                        <a:off x="0" y="0"/>
                        <a:ext cx="48240" cy="111960"/>
                      </w14:xfrm>
                    </w14:contentPart>
                  </a:graphicData>
                </a:graphic>
              </wp:anchor>
            </w:drawing>
          </mc:Choice>
          <mc:Fallback>
            <w:pict>
              <v:shape w14:anchorId="6441C901" id="墨迹 243" o:spid="_x0000_s1026" type="#_x0000_t75" style="position:absolute;left:0;text-align:left;margin-left:458.25pt;margin-top:94.4pt;width:5.15pt;height:10.1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">
                <v:imagedata r:id="rId6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5024" behindDoc="0" locked="0" layoutInCell="1" allowOverlap="1">
                <wp:simplePos x="0" y="0"/>
                <wp:positionH relativeFrom="column">
                  <wp:posOffset>5764484</wp:posOffset>
                </wp:positionH>
                <wp:positionV relativeFrom="paragraph">
                  <wp:posOffset>1245366</wp:posOffset>
                </wp:positionV>
                <wp:extent cx="90360" cy="120600"/>
                <wp:effectExtent l="57150" t="57150" r="43180" b="51435"/>
                <wp:wrapNone/>
                <wp:docPr id="242" name="墨迹 242"/>
                <wp:cNvGraphicFramePr/>
                <a:graphic xmlns:a="http://schemas.openxmlformats.org/drawingml/2006/main">
                  <a:graphicData uri="http://schemas.microsoft.com/office/word/2010/wordprocessingInk">
                    <w14:contentPart bwMode="auto" r:id="rId645">
                      <w14:nvContentPartPr>
                        <w14:cNvContentPartPr/>
                      </w14:nvContentPartPr>
                      <w14:xfrm>
                        <a:off x="0" y="0"/>
                        <a:ext cx="90360" cy="120600"/>
                      </w14:xfrm>
                    </w14:contentPart>
                  </a:graphicData>
                </a:graphic>
              </wp:anchor>
            </w:drawing>
          </mc:Choice>
          <mc:Fallback>
            <w:pict>
              <v:shape w14:anchorId="2D5E75D5" id="墨迹 242" o:spid="_x0000_s1026" type="#_x0000_t75" style="position:absolute;left:0;text-align:left;margin-left:453.25pt;margin-top:97.4pt;width:8.4pt;height:10.8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">
                <v:imagedata r:id="rId6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4000" behindDoc="0" locked="0" layoutInCell="1" allowOverlap="1">
                <wp:simplePos x="0" y="0"/>
                <wp:positionH relativeFrom="column">
                  <wp:posOffset>5612564</wp:posOffset>
                </wp:positionH>
                <wp:positionV relativeFrom="paragraph">
                  <wp:posOffset>1206846</wp:posOffset>
                </wp:positionV>
                <wp:extent cx="74880" cy="201960"/>
                <wp:effectExtent l="19050" t="57150" r="20955" b="45720"/>
                <wp:wrapNone/>
                <wp:docPr id="241" name="墨迹 241"/>
                <wp:cNvGraphicFramePr/>
                <a:graphic xmlns:a="http://schemas.openxmlformats.org/drawingml/2006/main">
                  <a:graphicData uri="http://schemas.microsoft.com/office/word/2010/wordprocessingInk">
                    <w14:contentPart bwMode="auto" r:id="rId647">
                      <w14:nvContentPartPr>
                        <w14:cNvContentPartPr/>
                      </w14:nvContentPartPr>
                      <w14:xfrm>
                        <a:off x="0" y="0"/>
                        <a:ext cx="74880" cy="201960"/>
                      </w14:xfrm>
                    </w14:contentPart>
                  </a:graphicData>
                </a:graphic>
              </wp:anchor>
            </w:drawing>
          </mc:Choice>
          <mc:Fallback>
            <w:pict>
              <v:shape w14:anchorId="364839C4" id="墨迹 241" o:spid="_x0000_s1026" type="#_x0000_t75" style="position:absolute;left:0;text-align:left;margin-left:441.3pt;margin-top:94.4pt;width:7.25pt;height:17.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">
                <v:imagedata r:id="rId6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2976" behindDoc="0" locked="0" layoutInCell="1" allowOverlap="1">
                <wp:simplePos x="0" y="0"/>
                <wp:positionH relativeFrom="column">
                  <wp:posOffset>5421044</wp:posOffset>
                </wp:positionH>
                <wp:positionV relativeFrom="paragraph">
                  <wp:posOffset>1219446</wp:posOffset>
                </wp:positionV>
                <wp:extent cx="300600" cy="245160"/>
                <wp:effectExtent l="38100" t="57150" r="42545" b="40640"/>
                <wp:wrapNone/>
                <wp:docPr id="240" name="墨迹 240"/>
                <wp:cNvGraphicFramePr/>
                <a:graphic xmlns:a="http://schemas.openxmlformats.org/drawingml/2006/main">
                  <a:graphicData uri="http://schemas.microsoft.com/office/word/2010/wordprocessingInk">
                    <w14:contentPart bwMode="auto" r:id="rId649">
                      <w14:nvContentPartPr>
                        <w14:cNvContentPartPr/>
                      </w14:nvContentPartPr>
                      <w14:xfrm>
                        <a:off x="0" y="0"/>
                        <a:ext cx="300600" cy="245160"/>
                      </w14:xfrm>
                    </w14:contentPart>
                  </a:graphicData>
                </a:graphic>
              </wp:anchor>
            </w:drawing>
          </mc:Choice>
          <mc:Fallback>
            <w:pict>
              <v:shape w14:anchorId="02631AF5" id="墨迹 240" o:spid="_x0000_s1026" type="#_x0000_t75" style="position:absolute;left:0;text-align:left;margin-left:426.2pt;margin-top:95.35pt;width:24.95pt;height:20.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">
                <v:imagedata r:id="rId6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1952" behindDoc="0" locked="0" layoutInCell="1" allowOverlap="1">
                <wp:simplePos x="0" y="0"/>
                <wp:positionH relativeFrom="column">
                  <wp:posOffset>5575484</wp:posOffset>
                </wp:positionH>
                <wp:positionV relativeFrom="paragraph">
                  <wp:posOffset>1268046</wp:posOffset>
                </wp:positionV>
                <wp:extent cx="15120" cy="29160"/>
                <wp:effectExtent l="57150" t="38100" r="42545" b="47625"/>
                <wp:wrapNone/>
                <wp:docPr id="239" name="墨迹 239"/>
                <wp:cNvGraphicFramePr/>
                <a:graphic xmlns:a="http://schemas.openxmlformats.org/drawingml/2006/main">
                  <a:graphicData uri="http://schemas.microsoft.com/office/word/2010/wordprocessingInk">
                    <w14:contentPart bwMode="auto" r:id="rId651">
                      <w14:nvContentPartPr>
                        <w14:cNvContentPartPr/>
                      </w14:nvContentPartPr>
                      <w14:xfrm>
                        <a:off x="0" y="0"/>
                        <a:ext cx="15120" cy="29160"/>
                      </w14:xfrm>
                    </w14:contentPart>
                  </a:graphicData>
                </a:graphic>
              </wp:anchor>
            </w:drawing>
          </mc:Choice>
          <mc:Fallback>
            <w:pict>
              <v:shape w14:anchorId="3CB2B685" id="墨迹 239" o:spid="_x0000_s1026" type="#_x0000_t75" style="position:absolute;left:0;text-align:left;margin-left:438.35pt;margin-top:99.2pt;width:2.6pt;height:3.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">
                <v:imagedata r:id="rId6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00928" behindDoc="0" locked="0" layoutInCell="1" allowOverlap="1">
                <wp:simplePos x="0" y="0"/>
                <wp:positionH relativeFrom="column">
                  <wp:posOffset>5541284</wp:posOffset>
                </wp:positionH>
                <wp:positionV relativeFrom="paragraph">
                  <wp:posOffset>1279566</wp:posOffset>
                </wp:positionV>
                <wp:extent cx="17280" cy="72360"/>
                <wp:effectExtent l="57150" t="38100" r="40005" b="42545"/>
                <wp:wrapNone/>
                <wp:docPr id="238" name="墨迹 238"/>
                <wp:cNvGraphicFramePr/>
                <a:graphic xmlns:a="http://schemas.openxmlformats.org/drawingml/2006/main">
                  <a:graphicData uri="http://schemas.microsoft.com/office/word/2010/wordprocessingInk">
                    <w14:contentPart bwMode="auto" r:id="rId653">
                      <w14:nvContentPartPr>
                        <w14:cNvContentPartPr/>
                      </w14:nvContentPartPr>
                      <w14:xfrm>
                        <a:off x="0" y="0"/>
                        <a:ext cx="17280" cy="72360"/>
                      </w14:xfrm>
                    </w14:contentPart>
                  </a:graphicData>
                </a:graphic>
              </wp:anchor>
            </w:drawing>
          </mc:Choice>
          <mc:Fallback>
            <w:pict>
              <v:shape w14:anchorId="370A9FDD" id="墨迹 238" o:spid="_x0000_s1026" type="#_x0000_t75" style="position:absolute;left:0;text-align:left;margin-left:435.65pt;margin-top:100.1pt;width:2.65pt;height:7.0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">
                <v:imagedata r:id="rId6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9904" behindDoc="0" locked="0" layoutInCell="1" allowOverlap="1">
                <wp:simplePos x="0" y="0"/>
                <wp:positionH relativeFrom="column">
                  <wp:posOffset>6197924</wp:posOffset>
                </wp:positionH>
                <wp:positionV relativeFrom="paragraph">
                  <wp:posOffset>910566</wp:posOffset>
                </wp:positionV>
                <wp:extent cx="210600" cy="74520"/>
                <wp:effectExtent l="38100" t="38100" r="56515" b="40005"/>
                <wp:wrapNone/>
                <wp:docPr id="237" name="墨迹 237"/>
                <wp:cNvGraphicFramePr/>
                <a:graphic xmlns:a="http://schemas.openxmlformats.org/drawingml/2006/main">
                  <a:graphicData uri="http://schemas.microsoft.com/office/word/2010/wordprocessingInk">
                    <w14:contentPart bwMode="auto" r:id="rId655">
                      <w14:nvContentPartPr>
                        <w14:cNvContentPartPr/>
                      </w14:nvContentPartPr>
                      <w14:xfrm>
                        <a:off x="0" y="0"/>
                        <a:ext cx="210600" cy="74520"/>
                      </w14:xfrm>
                    </w14:contentPart>
                  </a:graphicData>
                </a:graphic>
              </wp:anchor>
            </w:drawing>
          </mc:Choice>
          <mc:Fallback>
            <w:pict>
              <v:shape w14:anchorId="5EF5E669" id="墨迹 237" o:spid="_x0000_s1026" type="#_x0000_t75" style="position:absolute;left:0;text-align:left;margin-left:487.4pt;margin-top:71.05pt;width:17.95pt;height:7.2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">
                <v:imagedata r:id="rId65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8880" behindDoc="0" locked="0" layoutInCell="1" allowOverlap="1">
                <wp:simplePos x="0" y="0"/>
                <wp:positionH relativeFrom="column">
                  <wp:posOffset>6245084</wp:posOffset>
                </wp:positionH>
                <wp:positionV relativeFrom="paragraph">
                  <wp:posOffset>863406</wp:posOffset>
                </wp:positionV>
                <wp:extent cx="23400" cy="64800"/>
                <wp:effectExtent l="38100" t="38100" r="53340" b="49530"/>
                <wp:wrapNone/>
                <wp:docPr id="236" name="墨迹 236"/>
                <wp:cNvGraphicFramePr/>
                <a:graphic xmlns:a="http://schemas.openxmlformats.org/drawingml/2006/main">
                  <a:graphicData uri="http://schemas.microsoft.com/office/word/2010/wordprocessingInk">
                    <w14:contentPart bwMode="auto" r:id="rId657">
                      <w14:nvContentPartPr>
                        <w14:cNvContentPartPr/>
                      </w14:nvContentPartPr>
                      <w14:xfrm>
                        <a:off x="0" y="0"/>
                        <a:ext cx="23400" cy="64800"/>
                      </w14:xfrm>
                    </w14:contentPart>
                  </a:graphicData>
                </a:graphic>
              </wp:anchor>
            </w:drawing>
          </mc:Choice>
          <mc:Fallback>
            <w:pict>
              <v:shape w14:anchorId="0B9846BB" id="墨迹 236" o:spid="_x0000_s1026" type="#_x0000_t75" style="position:absolute;left:0;text-align:left;margin-left:491.1pt;margin-top:67.35pt;width:3.2pt;height:6.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">
                <v:imagedata r:id="rId6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7856" behindDoc="0" locked="0" layoutInCell="1" allowOverlap="1">
                <wp:simplePos x="0" y="0"/>
                <wp:positionH relativeFrom="column">
                  <wp:posOffset>6229604</wp:posOffset>
                </wp:positionH>
                <wp:positionV relativeFrom="paragraph">
                  <wp:posOffset>777366</wp:posOffset>
                </wp:positionV>
                <wp:extent cx="43560" cy="132480"/>
                <wp:effectExtent l="38100" t="57150" r="33020" b="39370"/>
                <wp:wrapNone/>
                <wp:docPr id="235" name="墨迹 235"/>
                <wp:cNvGraphicFramePr/>
                <a:graphic xmlns:a="http://schemas.openxmlformats.org/drawingml/2006/main">
                  <a:graphicData uri="http://schemas.microsoft.com/office/word/2010/wordprocessingInk">
                    <w14:contentPart bwMode="auto" r:id="rId659">
                      <w14:nvContentPartPr>
                        <w14:cNvContentPartPr/>
                      </w14:nvContentPartPr>
                      <w14:xfrm>
                        <a:off x="0" y="0"/>
                        <a:ext cx="43560" cy="132480"/>
                      </w14:xfrm>
                    </w14:contentPart>
                  </a:graphicData>
                </a:graphic>
              </wp:anchor>
            </w:drawing>
          </mc:Choice>
          <mc:Fallback>
            <w:pict>
              <v:shape w14:anchorId="30E4D4FE" id="墨迹 235" o:spid="_x0000_s1026" type="#_x0000_t75" style="position:absolute;left:0;text-align:left;margin-left:489.85pt;margin-top:60.55pt;width:4.8pt;height:11.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">
                <v:imagedata r:id="rId6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6832" behindDoc="0" locked="0" layoutInCell="1" allowOverlap="1">
                <wp:simplePos x="0" y="0"/>
                <wp:positionH relativeFrom="column">
                  <wp:posOffset>6017564</wp:posOffset>
                </wp:positionH>
                <wp:positionV relativeFrom="paragraph">
                  <wp:posOffset>833166</wp:posOffset>
                </wp:positionV>
                <wp:extent cx="167760" cy="172080"/>
                <wp:effectExtent l="57150" t="57150" r="0" b="38100"/>
                <wp:wrapNone/>
                <wp:docPr id="234" name="墨迹 234"/>
                <wp:cNvGraphicFramePr/>
                <a:graphic xmlns:a="http://schemas.openxmlformats.org/drawingml/2006/main">
                  <a:graphicData uri="http://schemas.microsoft.com/office/word/2010/wordprocessingInk">
                    <w14:contentPart bwMode="auto" r:id="rId661">
                      <w14:nvContentPartPr>
                        <w14:cNvContentPartPr/>
                      </w14:nvContentPartPr>
                      <w14:xfrm>
                        <a:off x="0" y="0"/>
                        <a:ext cx="167760" cy="172080"/>
                      </w14:xfrm>
                    </w14:contentPart>
                  </a:graphicData>
                </a:graphic>
              </wp:anchor>
            </w:drawing>
          </mc:Choice>
          <mc:Fallback>
            <w:pict>
              <v:shape w14:anchorId="599F2CA2" id="墨迹 234" o:spid="_x0000_s1026" type="#_x0000_t75" style="position:absolute;left:0;text-align:left;margin-left:473.15pt;margin-top:64.95pt;width:14.5pt;height:14.9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">
                <v:imagedata r:id="rId6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5808" behindDoc="0" locked="0" layoutInCell="1" allowOverlap="1">
                <wp:simplePos x="0" y="0"/>
                <wp:positionH relativeFrom="column">
                  <wp:posOffset>6000644</wp:posOffset>
                </wp:positionH>
                <wp:positionV relativeFrom="paragraph">
                  <wp:posOffset>863046</wp:posOffset>
                </wp:positionV>
                <wp:extent cx="56160" cy="21960"/>
                <wp:effectExtent l="57150" t="38100" r="39370" b="54610"/>
                <wp:wrapNone/>
                <wp:docPr id="233" name="墨迹 233"/>
                <wp:cNvGraphicFramePr/>
                <a:graphic xmlns:a="http://schemas.openxmlformats.org/drawingml/2006/main">
                  <a:graphicData uri="http://schemas.microsoft.com/office/word/2010/wordprocessingInk">
                    <w14:contentPart bwMode="auto" r:id="rId663">
                      <w14:nvContentPartPr>
                        <w14:cNvContentPartPr/>
                      </w14:nvContentPartPr>
                      <w14:xfrm>
                        <a:off x="0" y="0"/>
                        <a:ext cx="56160" cy="21960"/>
                      </w14:xfrm>
                    </w14:contentPart>
                  </a:graphicData>
                </a:graphic>
              </wp:anchor>
            </w:drawing>
          </mc:Choice>
          <mc:Fallback>
            <w:pict>
              <v:shape w14:anchorId="362B7AC5" id="墨迹 233" o:spid="_x0000_s1026" type="#_x0000_t75" style="position:absolute;left:0;text-align:left;margin-left:471.85pt;margin-top:67.3pt;width:5.75pt;height:3.1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">
                <v:imagedata r:id="rId6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4784" behindDoc="0" locked="0" layoutInCell="1" allowOverlap="1">
                <wp:simplePos x="0" y="0"/>
                <wp:positionH relativeFrom="column">
                  <wp:posOffset>5953124</wp:posOffset>
                </wp:positionH>
                <wp:positionV relativeFrom="paragraph">
                  <wp:posOffset>831366</wp:posOffset>
                </wp:positionV>
                <wp:extent cx="43200" cy="178200"/>
                <wp:effectExtent l="38100" t="38100" r="33020" b="50800"/>
                <wp:wrapNone/>
                <wp:docPr id="232" name="墨迹 232"/>
                <wp:cNvGraphicFramePr/>
                <a:graphic xmlns:a="http://schemas.openxmlformats.org/drawingml/2006/main">
                  <a:graphicData uri="http://schemas.microsoft.com/office/word/2010/wordprocessingInk">
                    <w14:contentPart bwMode="auto" r:id="rId665">
                      <w14:nvContentPartPr>
                        <w14:cNvContentPartPr/>
                      </w14:nvContentPartPr>
                      <w14:xfrm>
                        <a:off x="0" y="0"/>
                        <a:ext cx="43200" cy="178200"/>
                      </w14:xfrm>
                    </w14:contentPart>
                  </a:graphicData>
                </a:graphic>
              </wp:anchor>
            </w:drawing>
          </mc:Choice>
          <mc:Fallback>
            <w:pict>
              <v:shape w14:anchorId="77AB319D" id="墨迹 232" o:spid="_x0000_s1026" type="#_x0000_t75" style="position:absolute;left:0;text-align:left;margin-left:468.1pt;margin-top:64.8pt;width:4.7pt;height:15.4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">
                <v:imagedata r:id="rId6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3760" behindDoc="0" locked="0" layoutInCell="1" allowOverlap="1">
                <wp:simplePos x="0" y="0"/>
                <wp:positionH relativeFrom="column">
                  <wp:posOffset>5824604</wp:posOffset>
                </wp:positionH>
                <wp:positionV relativeFrom="paragraph">
                  <wp:posOffset>914886</wp:posOffset>
                </wp:positionV>
                <wp:extent cx="65520" cy="90360"/>
                <wp:effectExtent l="38100" t="57150" r="48895" b="43180"/>
                <wp:wrapNone/>
                <wp:docPr id="231" name="墨迹 231"/>
                <wp:cNvGraphicFramePr/>
                <a:graphic xmlns:a="http://schemas.openxmlformats.org/drawingml/2006/main">
                  <a:graphicData uri="http://schemas.microsoft.com/office/word/2010/wordprocessingInk">
                    <w14:contentPart bwMode="auto" r:id="rId667">
                      <w14:nvContentPartPr>
                        <w14:cNvContentPartPr/>
                      </w14:nvContentPartPr>
                      <w14:xfrm>
                        <a:off x="0" y="0"/>
                        <a:ext cx="65520" cy="90360"/>
                      </w14:xfrm>
                    </w14:contentPart>
                  </a:graphicData>
                </a:graphic>
              </wp:anchor>
            </w:drawing>
          </mc:Choice>
          <mc:Fallback>
            <w:pict>
              <v:shape w14:anchorId="41F633CB" id="墨迹 231" o:spid="_x0000_s1026" type="#_x0000_t75" style="position:absolute;left:0;text-align:left;margin-left:458pt;margin-top:71.4pt;width:6.45pt;height:8.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">
                <v:imagedata r:id="rId66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2736" behindDoc="0" locked="0" layoutInCell="1" allowOverlap="1">
                <wp:simplePos x="0" y="0"/>
                <wp:positionH relativeFrom="column">
                  <wp:posOffset>5828924</wp:posOffset>
                </wp:positionH>
                <wp:positionV relativeFrom="paragraph">
                  <wp:posOffset>867726</wp:posOffset>
                </wp:positionV>
                <wp:extent cx="18000" cy="81720"/>
                <wp:effectExtent l="57150" t="57150" r="39370" b="52070"/>
                <wp:wrapNone/>
                <wp:docPr id="230" name="墨迹 230"/>
                <wp:cNvGraphicFramePr/>
                <a:graphic xmlns:a="http://schemas.openxmlformats.org/drawingml/2006/main">
                  <a:graphicData uri="http://schemas.microsoft.com/office/word/2010/wordprocessingInk">
                    <w14:contentPart bwMode="auto" r:id="rId669">
                      <w14:nvContentPartPr>
                        <w14:cNvContentPartPr/>
                      </w14:nvContentPartPr>
                      <w14:xfrm>
                        <a:off x="0" y="0"/>
                        <a:ext cx="18000" cy="81720"/>
                      </w14:xfrm>
                    </w14:contentPart>
                  </a:graphicData>
                </a:graphic>
              </wp:anchor>
            </w:drawing>
          </mc:Choice>
          <mc:Fallback>
            <w:pict>
              <v:shape w14:anchorId="7AE31CE6" id="墨迹 230" o:spid="_x0000_s1026" type="#_x0000_t75" style="position:absolute;left:0;text-align:left;margin-left:458.3pt;margin-top:67.65pt;width:2.75pt;height:7.8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">
                <v:imagedata r:id="rId6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1712" behindDoc="0" locked="0" layoutInCell="1" allowOverlap="1">
                <wp:simplePos x="0" y="0"/>
                <wp:positionH relativeFrom="column">
                  <wp:posOffset>5773124</wp:posOffset>
                </wp:positionH>
                <wp:positionV relativeFrom="paragraph">
                  <wp:posOffset>936126</wp:posOffset>
                </wp:positionV>
                <wp:extent cx="25920" cy="65160"/>
                <wp:effectExtent l="38100" t="38100" r="50800" b="49530"/>
                <wp:wrapNone/>
                <wp:docPr id="229" name="墨迹 229"/>
                <wp:cNvGraphicFramePr/>
                <a:graphic xmlns:a="http://schemas.openxmlformats.org/drawingml/2006/main">
                  <a:graphicData uri="http://schemas.microsoft.com/office/word/2010/wordprocessingInk">
                    <w14:contentPart bwMode="auto" r:id="rId671">
                      <w14:nvContentPartPr>
                        <w14:cNvContentPartPr/>
                      </w14:nvContentPartPr>
                      <w14:xfrm>
                        <a:off x="0" y="0"/>
                        <a:ext cx="25920" cy="65160"/>
                      </w14:xfrm>
                    </w14:contentPart>
                  </a:graphicData>
                </a:graphic>
              </wp:anchor>
            </w:drawing>
          </mc:Choice>
          <mc:Fallback>
            <w:pict>
              <v:shape w14:anchorId="495BE622" id="墨迹 229" o:spid="_x0000_s1026" type="#_x0000_t75" style="position:absolute;left:0;text-align:left;margin-left:453.95pt;margin-top:73.05pt;width:3.4pt;height: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">
                <v:imagedata r:id="rId6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90688" behindDoc="0" locked="0" layoutInCell="1" allowOverlap="1">
                <wp:simplePos x="0" y="0"/>
                <wp:positionH relativeFrom="column">
                  <wp:posOffset>5755124</wp:posOffset>
                </wp:positionH>
                <wp:positionV relativeFrom="paragraph">
                  <wp:posOffset>863406</wp:posOffset>
                </wp:positionV>
                <wp:extent cx="35280" cy="64800"/>
                <wp:effectExtent l="38100" t="38100" r="41275" b="49530"/>
                <wp:wrapNone/>
                <wp:docPr id="228" name="墨迹 228"/>
                <wp:cNvGraphicFramePr/>
                <a:graphic xmlns:a="http://schemas.openxmlformats.org/drawingml/2006/main">
                  <a:graphicData uri="http://schemas.microsoft.com/office/word/2010/wordprocessingInk">
                    <w14:contentPart bwMode="auto" r:id="rId673">
                      <w14:nvContentPartPr>
                        <w14:cNvContentPartPr/>
                      </w14:nvContentPartPr>
                      <w14:xfrm>
                        <a:off x="0" y="0"/>
                        <a:ext cx="35280" cy="64800"/>
                      </w14:xfrm>
                    </w14:contentPart>
                  </a:graphicData>
                </a:graphic>
              </wp:anchor>
            </w:drawing>
          </mc:Choice>
          <mc:Fallback>
            <w:pict>
              <v:shape w14:anchorId="090B1C03" id="墨迹 228" o:spid="_x0000_s1026" type="#_x0000_t75" style="position:absolute;left:0;text-align:left;margin-left:452.5pt;margin-top:67.35pt;width:4.15pt;height:6.4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">
                <v:imagedata r:id="rId6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9664" behindDoc="0" locked="0" layoutInCell="1" allowOverlap="1">
                <wp:simplePos x="0" y="0"/>
                <wp:positionH relativeFrom="column">
                  <wp:posOffset>5656484</wp:posOffset>
                </wp:positionH>
                <wp:positionV relativeFrom="paragraph">
                  <wp:posOffset>884646</wp:posOffset>
                </wp:positionV>
                <wp:extent cx="73800" cy="149040"/>
                <wp:effectExtent l="38100" t="38100" r="40640" b="41910"/>
                <wp:wrapNone/>
                <wp:docPr id="227" name="墨迹 227"/>
                <wp:cNvGraphicFramePr/>
                <a:graphic xmlns:a="http://schemas.openxmlformats.org/drawingml/2006/main">
                  <a:graphicData uri="http://schemas.microsoft.com/office/word/2010/wordprocessingInk">
                    <w14:contentPart bwMode="auto" r:id="rId675">
                      <w14:nvContentPartPr>
                        <w14:cNvContentPartPr/>
                      </w14:nvContentPartPr>
                      <w14:xfrm>
                        <a:off x="0" y="0"/>
                        <a:ext cx="73800" cy="149040"/>
                      </w14:xfrm>
                    </w14:contentPart>
                  </a:graphicData>
                </a:graphic>
              </wp:anchor>
            </w:drawing>
          </mc:Choice>
          <mc:Fallback>
            <w:pict>
              <v:shape w14:anchorId="7E6EEC00" id="墨迹 227" o:spid="_x0000_s1026" type="#_x0000_t75" style="position:absolute;left:0;text-align:left;margin-left:444.75pt;margin-top:69pt;width:7.1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">
                <v:imagedata r:id="rId6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8640" behindDoc="0" locked="0" layoutInCell="1" allowOverlap="1">
                <wp:simplePos x="0" y="0"/>
                <wp:positionH relativeFrom="column">
                  <wp:posOffset>5575484</wp:posOffset>
                </wp:positionH>
                <wp:positionV relativeFrom="paragraph">
                  <wp:posOffset>863406</wp:posOffset>
                </wp:positionV>
                <wp:extent cx="173520" cy="223560"/>
                <wp:effectExtent l="38100" t="38100" r="0" b="43180"/>
                <wp:wrapNone/>
                <wp:docPr id="226" name="墨迹 226"/>
                <wp:cNvGraphicFramePr/>
                <a:graphic xmlns:a="http://schemas.openxmlformats.org/drawingml/2006/main">
                  <a:graphicData uri="http://schemas.microsoft.com/office/word/2010/wordprocessingInk">
                    <w14:contentPart bwMode="auto" r:id="rId677">
                      <w14:nvContentPartPr>
                        <w14:cNvContentPartPr/>
                      </w14:nvContentPartPr>
                      <w14:xfrm>
                        <a:off x="0" y="0"/>
                        <a:ext cx="173520" cy="223560"/>
                      </w14:xfrm>
                    </w14:contentPart>
                  </a:graphicData>
                </a:graphic>
              </wp:anchor>
            </w:drawing>
          </mc:Choice>
          <mc:Fallback>
            <w:pict>
              <v:shape w14:anchorId="28F221ED" id="墨迹 226" o:spid="_x0000_s1026" type="#_x0000_t75" style="position:absolute;left:0;text-align:left;margin-left:438.35pt;margin-top:67.35pt;width:14.95pt;height:18.9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">
                <v:imagedata r:id="rId67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7616" behindDoc="0" locked="0" layoutInCell="1" allowOverlap="1">
                <wp:simplePos x="0" y="0"/>
                <wp:positionH relativeFrom="column">
                  <wp:posOffset>6133124</wp:posOffset>
                </wp:positionH>
                <wp:positionV relativeFrom="paragraph">
                  <wp:posOffset>691686</wp:posOffset>
                </wp:positionV>
                <wp:extent cx="5040" cy="35640"/>
                <wp:effectExtent l="57150" t="38100" r="52705" b="40640"/>
                <wp:wrapNone/>
                <wp:docPr id="225" name="墨迹 225"/>
                <wp:cNvGraphicFramePr/>
                <a:graphic xmlns:a="http://schemas.openxmlformats.org/drawingml/2006/main">
                  <a:graphicData uri="http://schemas.microsoft.com/office/word/2010/wordprocessingInk">
                    <w14:contentPart bwMode="auto" r:id="rId679">
                      <w14:nvContentPartPr>
                        <w14:cNvContentPartPr/>
                      </w14:nvContentPartPr>
                      <w14:xfrm>
                        <a:off x="0" y="0"/>
                        <a:ext cx="5040" cy="35640"/>
                      </w14:xfrm>
                    </w14:contentPart>
                  </a:graphicData>
                </a:graphic>
              </wp:anchor>
            </w:drawing>
          </mc:Choice>
          <mc:Fallback>
            <w:pict>
              <v:shape w14:anchorId="49D4DB70" id="墨迹 225" o:spid="_x0000_s1026" type="#_x0000_t75" style="position:absolute;left:0;text-align:left;margin-left:482.15pt;margin-top:53.8pt;width:1.95pt;height:4.1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">
                <v:imagedata r:id="rId6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6592" behindDoc="0" locked="0" layoutInCell="1" allowOverlap="1">
                <wp:simplePos x="0" y="0"/>
                <wp:positionH relativeFrom="column">
                  <wp:posOffset>6089924</wp:posOffset>
                </wp:positionH>
                <wp:positionV relativeFrom="paragraph">
                  <wp:posOffset>507006</wp:posOffset>
                </wp:positionV>
                <wp:extent cx="43920" cy="129240"/>
                <wp:effectExtent l="57150" t="57150" r="32385" b="42545"/>
                <wp:wrapNone/>
                <wp:docPr id="224" name="墨迹 224"/>
                <wp:cNvGraphicFramePr/>
                <a:graphic xmlns:a="http://schemas.openxmlformats.org/drawingml/2006/main">
                  <a:graphicData uri="http://schemas.microsoft.com/office/word/2010/wordprocessingInk">
                    <w14:contentPart bwMode="auto" r:id="rId681">
                      <w14:nvContentPartPr>
                        <w14:cNvContentPartPr/>
                      </w14:nvContentPartPr>
                      <w14:xfrm>
                        <a:off x="0" y="0"/>
                        <a:ext cx="43920" cy="129240"/>
                      </w14:xfrm>
                    </w14:contentPart>
                  </a:graphicData>
                </a:graphic>
              </wp:anchor>
            </w:drawing>
          </mc:Choice>
          <mc:Fallback>
            <w:pict>
              <v:shape w14:anchorId="5E0E24DB" id="墨迹 224" o:spid="_x0000_s1026" type="#_x0000_t75" style="position:absolute;left:0;text-align:left;margin-left:478.85pt;margin-top:39.25pt;width:4.75pt;height:11.5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">
                <v:imagedata r:id="rId6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5568" behindDoc="0" locked="0" layoutInCell="1" allowOverlap="1">
                <wp:simplePos x="0" y="0"/>
                <wp:positionH relativeFrom="column">
                  <wp:posOffset>5936204</wp:posOffset>
                </wp:positionH>
                <wp:positionV relativeFrom="paragraph">
                  <wp:posOffset>609966</wp:posOffset>
                </wp:positionV>
                <wp:extent cx="81720" cy="73440"/>
                <wp:effectExtent l="57150" t="38100" r="52070" b="41275"/>
                <wp:wrapNone/>
                <wp:docPr id="223" name="墨迹 223"/>
                <wp:cNvGraphicFramePr/>
                <a:graphic xmlns:a="http://schemas.openxmlformats.org/drawingml/2006/main">
                  <a:graphicData uri="http://schemas.microsoft.com/office/word/2010/wordprocessingInk">
                    <w14:contentPart bwMode="auto" r:id="rId683">
                      <w14:nvContentPartPr>
                        <w14:cNvContentPartPr/>
                      </w14:nvContentPartPr>
                      <w14:xfrm>
                        <a:off x="0" y="0"/>
                        <a:ext cx="81720" cy="73440"/>
                      </w14:xfrm>
                    </w14:contentPart>
                  </a:graphicData>
                </a:graphic>
              </wp:anchor>
            </w:drawing>
          </mc:Choice>
          <mc:Fallback>
            <w:pict>
              <v:shape w14:anchorId="6604A839" id="墨迹 223" o:spid="_x0000_s1026" type="#_x0000_t75" style="position:absolute;left:0;text-align:left;margin-left:466.75pt;margin-top:47.4pt;width:7.8pt;height:7.1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">
                <v:imagedata r:id="rId68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4544" behindDoc="0" locked="0" layoutInCell="1" allowOverlap="1">
                <wp:simplePos x="0" y="0"/>
                <wp:positionH relativeFrom="column">
                  <wp:posOffset>5909924</wp:posOffset>
                </wp:positionH>
                <wp:positionV relativeFrom="paragraph">
                  <wp:posOffset>601326</wp:posOffset>
                </wp:positionV>
                <wp:extent cx="26640" cy="75240"/>
                <wp:effectExtent l="38100" t="38100" r="50165" b="39370"/>
                <wp:wrapNone/>
                <wp:docPr id="222" name="墨迹 222"/>
                <wp:cNvGraphicFramePr/>
                <a:graphic xmlns:a="http://schemas.openxmlformats.org/drawingml/2006/main">
                  <a:graphicData uri="http://schemas.microsoft.com/office/word/2010/wordprocessingInk">
                    <w14:contentPart bwMode="auto" r:id="rId685">
                      <w14:nvContentPartPr>
                        <w14:cNvContentPartPr/>
                      </w14:nvContentPartPr>
                      <w14:xfrm>
                        <a:off x="0" y="0"/>
                        <a:ext cx="26640" cy="75240"/>
                      </w14:xfrm>
                    </w14:contentPart>
                  </a:graphicData>
                </a:graphic>
              </wp:anchor>
            </w:drawing>
          </mc:Choice>
          <mc:Fallback>
            <w:pict>
              <v:shape w14:anchorId="71272A31" id="墨迹 222" o:spid="_x0000_s1026" type="#_x0000_t75" style="position:absolute;left:0;text-align:left;margin-left:464.7pt;margin-top:46.7pt;width:3.5pt;height:7.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">
                <v:imagedata r:id="rId68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3520" behindDoc="0" locked="0" layoutInCell="1" allowOverlap="1">
                <wp:simplePos x="0" y="0"/>
                <wp:positionH relativeFrom="column">
                  <wp:posOffset>5818484</wp:posOffset>
                </wp:positionH>
                <wp:positionV relativeFrom="paragraph">
                  <wp:posOffset>562446</wp:posOffset>
                </wp:positionV>
                <wp:extent cx="27720" cy="229680"/>
                <wp:effectExtent l="38100" t="38100" r="48895" b="56515"/>
                <wp:wrapNone/>
                <wp:docPr id="221" name="墨迹 221"/>
                <wp:cNvGraphicFramePr/>
                <a:graphic xmlns:a="http://schemas.openxmlformats.org/drawingml/2006/main">
                  <a:graphicData uri="http://schemas.microsoft.com/office/word/2010/wordprocessingInk">
                    <w14:contentPart bwMode="auto" r:id="rId687">
                      <w14:nvContentPartPr>
                        <w14:cNvContentPartPr/>
                      </w14:nvContentPartPr>
                      <w14:xfrm>
                        <a:off x="0" y="0"/>
                        <a:ext cx="27720" cy="229680"/>
                      </w14:xfrm>
                    </w14:contentPart>
                  </a:graphicData>
                </a:graphic>
              </wp:anchor>
            </w:drawing>
          </mc:Choice>
          <mc:Fallback>
            <w:pict>
              <v:shape w14:anchorId="13C942CD" id="墨迹 221" o:spid="_x0000_s1026" type="#_x0000_t75" style="position:absolute;left:0;text-align:left;margin-left:457.45pt;margin-top:43.65pt;width:3.6pt;height:19.4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">
                <v:imagedata r:id="rId68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2496" behindDoc="0" locked="0" layoutInCell="1" allowOverlap="1">
                <wp:simplePos x="0" y="0"/>
                <wp:positionH relativeFrom="column">
                  <wp:posOffset>5622644</wp:posOffset>
                </wp:positionH>
                <wp:positionV relativeFrom="paragraph">
                  <wp:posOffset>540486</wp:posOffset>
                </wp:positionV>
                <wp:extent cx="261000" cy="224280"/>
                <wp:effectExtent l="38100" t="38100" r="5715" b="42545"/>
                <wp:wrapNone/>
                <wp:docPr id="220" name="墨迹 220"/>
                <wp:cNvGraphicFramePr/>
                <a:graphic xmlns:a="http://schemas.openxmlformats.org/drawingml/2006/main">
                  <a:graphicData uri="http://schemas.microsoft.com/office/word/2010/wordprocessingInk">
                    <w14:contentPart bwMode="auto" r:id="rId689">
                      <w14:nvContentPartPr>
                        <w14:cNvContentPartPr/>
                      </w14:nvContentPartPr>
                      <w14:xfrm>
                        <a:off x="0" y="0"/>
                        <a:ext cx="261000" cy="224280"/>
                      </w14:xfrm>
                    </w14:contentPart>
                  </a:graphicData>
                </a:graphic>
              </wp:anchor>
            </w:drawing>
          </mc:Choice>
          <mc:Fallback>
            <w:pict>
              <v:shape w14:anchorId="4809F087" id="墨迹 220" o:spid="_x0000_s1026" type="#_x0000_t75" style="position:absolute;left:0;text-align:left;margin-left:442.1pt;margin-top:41.9pt;width:21.85pt;height:18.9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">
                <v:imagedata r:id="rId69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1472" behindDoc="0" locked="0" layoutInCell="1" allowOverlap="1">
                <wp:simplePos x="0" y="0"/>
                <wp:positionH relativeFrom="column">
                  <wp:posOffset>5575484</wp:posOffset>
                </wp:positionH>
                <wp:positionV relativeFrom="paragraph">
                  <wp:posOffset>597006</wp:posOffset>
                </wp:positionV>
                <wp:extent cx="21960" cy="30600"/>
                <wp:effectExtent l="38100" t="38100" r="54610" b="45720"/>
                <wp:wrapNone/>
                <wp:docPr id="219" name="墨迹 219"/>
                <wp:cNvGraphicFramePr/>
                <a:graphic xmlns:a="http://schemas.openxmlformats.org/drawingml/2006/main">
                  <a:graphicData uri="http://schemas.microsoft.com/office/word/2010/wordprocessingInk">
                    <w14:contentPart bwMode="auto" r:id="rId691">
                      <w14:nvContentPartPr>
                        <w14:cNvContentPartPr/>
                      </w14:nvContentPartPr>
                      <w14:xfrm>
                        <a:off x="0" y="0"/>
                        <a:ext cx="21960" cy="30600"/>
                      </w14:xfrm>
                    </w14:contentPart>
                  </a:graphicData>
                </a:graphic>
              </wp:anchor>
            </w:drawing>
          </mc:Choice>
          <mc:Fallback>
            <w:pict>
              <v:shape w14:anchorId="312F5A12" id="墨迹 219" o:spid="_x0000_s1026" type="#_x0000_t75" style="position:absolute;left:0;text-align:left;margin-left:438.35pt;margin-top:46.35pt;width:3.1pt;height:3.7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">
                <v:imagedata r:id="rId69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80448" behindDoc="0" locked="0" layoutInCell="1" allowOverlap="1">
                <wp:simplePos x="0" y="0"/>
                <wp:positionH relativeFrom="column">
                  <wp:posOffset>2667044</wp:posOffset>
                </wp:positionH>
                <wp:positionV relativeFrom="paragraph">
                  <wp:posOffset>987606</wp:posOffset>
                </wp:positionV>
                <wp:extent cx="3230640" cy="1275480"/>
                <wp:effectExtent l="38100" t="57150" r="46355" b="39370"/>
                <wp:wrapNone/>
                <wp:docPr id="218" name="墨迹 218"/>
                <wp:cNvGraphicFramePr/>
                <a:graphic xmlns:a="http://schemas.openxmlformats.org/drawingml/2006/main">
                  <a:graphicData uri="http://schemas.microsoft.com/office/word/2010/wordprocessingInk">
                    <w14:contentPart bwMode="auto" r:id="rId693">
                      <w14:nvContentPartPr>
                        <w14:cNvContentPartPr/>
                      </w14:nvContentPartPr>
                      <w14:xfrm>
                        <a:off x="0" y="0"/>
                        <a:ext cx="3230640" cy="1275480"/>
                      </w14:xfrm>
                    </w14:contentPart>
                  </a:graphicData>
                </a:graphic>
              </wp:anchor>
            </w:drawing>
          </mc:Choice>
          <mc:Fallback>
            <w:pict>
              <v:shape w14:anchorId="322D2DAD" id="墨迹 218" o:spid="_x0000_s1026" type="#_x0000_t75" style="position:absolute;left:0;text-align:left;margin-left:209.35pt;margin-top:77.1pt;width:255.75pt;height:101.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">
                <v:imagedata r:id="rId694" o:title=""/>
              </v:shape>
            </w:pict>
          </mc:Fallback>
        </mc:AlternateContent>
      </w:r>
      <w:r w:rsidR="00433EC0" w:rsidRPr="006864CD">
        <w:rPr>
          <w:rFonts w:ascii="楷体" w:eastAsia="楷体" w:hAnsi="楷体" w:cs="宋体" w:hint="eastAsia"/>
          <w:color w:val="auto"/>
          <w:sz w:val="24"/>
          <w:szCs w:val="24"/>
        </w:rPr>
        <w:t>不得</w:t>
      </w:r>
      <w:r w:rsidR="00433EC0" w:rsidRPr="006864CD">
        <w:rPr>
          <w:rFonts w:ascii="楷体" w:eastAsia="楷体" w:hAnsi="楷体" w:cs="宋体"/>
          <w:color w:val="auto"/>
          <w:sz w:val="24"/>
          <w:szCs w:val="24"/>
        </w:rPr>
        <w:t>不说每次安装MES系统都会消耗大量的</w:t>
      </w:r>
      <w:r w:rsidR="00433EC0" w:rsidRPr="006864CD">
        <w:rPr>
          <w:rFonts w:ascii="楷体" w:eastAsia="楷体" w:hAnsi="楷体" w:cs="宋体" w:hint="eastAsia"/>
          <w:color w:val="auto"/>
          <w:sz w:val="24"/>
          <w:szCs w:val="24"/>
        </w:rPr>
        <w:t>时间</w:t>
      </w:r>
      <w:r w:rsidR="00433EC0" w:rsidRPr="006864CD">
        <w:rPr>
          <w:rFonts w:ascii="楷体" w:eastAsia="楷体" w:hAnsi="楷体" w:cs="宋体"/>
          <w:color w:val="auto"/>
          <w:sz w:val="24"/>
          <w:szCs w:val="24"/>
        </w:rPr>
        <w:t>。由于</w:t>
      </w:r>
      <w:r w:rsidR="00433EC0" w:rsidRPr="006864CD">
        <w:rPr>
          <w:rFonts w:ascii="楷体" w:eastAsia="楷体" w:hAnsi="楷体" w:cs="宋体" w:hint="eastAsia"/>
          <w:color w:val="auto"/>
          <w:sz w:val="24"/>
          <w:szCs w:val="24"/>
        </w:rPr>
        <w:t>暑期</w:t>
      </w:r>
      <w:r w:rsidR="00433EC0" w:rsidRPr="006864CD">
        <w:rPr>
          <w:rFonts w:ascii="楷体" w:eastAsia="楷体" w:hAnsi="楷体" w:cs="宋体"/>
          <w:color w:val="auto"/>
          <w:sz w:val="24"/>
          <w:szCs w:val="24"/>
        </w:rPr>
        <w:t>回来</w:t>
      </w:r>
      <w:r w:rsidR="00433EC0" w:rsidRPr="006864CD">
        <w:rPr>
          <w:rFonts w:ascii="楷体" w:eastAsia="楷体" w:hAnsi="楷体" w:cs="宋体" w:hint="eastAsia"/>
          <w:color w:val="auto"/>
          <w:sz w:val="24"/>
          <w:szCs w:val="24"/>
        </w:rPr>
        <w:t>的</w:t>
      </w:r>
      <w:r w:rsidR="00433EC0" w:rsidRPr="006864CD">
        <w:rPr>
          <w:rFonts w:ascii="楷体" w:eastAsia="楷体" w:hAnsi="楷体" w:cs="宋体"/>
          <w:color w:val="auto"/>
          <w:sz w:val="24"/>
          <w:szCs w:val="24"/>
        </w:rPr>
        <w:t>时候</w:t>
      </w:r>
      <w:r w:rsidR="00433EC0" w:rsidRPr="006864CD">
        <w:rPr>
          <w:rFonts w:ascii="楷体" w:eastAsia="楷体" w:hAnsi="楷体" w:cs="宋体" w:hint="eastAsia"/>
          <w:color w:val="auto"/>
          <w:sz w:val="24"/>
          <w:szCs w:val="24"/>
        </w:rPr>
        <w:t>，这台</w:t>
      </w:r>
      <w:r w:rsidR="00433EC0" w:rsidRPr="006864CD">
        <w:rPr>
          <w:rFonts w:ascii="楷体" w:eastAsia="楷体" w:hAnsi="楷体" w:cs="宋体"/>
          <w:color w:val="auto"/>
          <w:sz w:val="24"/>
          <w:szCs w:val="24"/>
        </w:rPr>
        <w:t>电脑中病毒了，D盘</w:t>
      </w:r>
      <w:r w:rsidR="00433EC0" w:rsidRPr="006864CD">
        <w:rPr>
          <w:rFonts w:ascii="楷体" w:eastAsia="楷体" w:hAnsi="楷体" w:cs="宋体" w:hint="eastAsia"/>
          <w:color w:val="auto"/>
          <w:sz w:val="24"/>
          <w:szCs w:val="24"/>
        </w:rPr>
        <w:t>打不开</w:t>
      </w:r>
      <w:r w:rsidR="00433EC0" w:rsidRPr="006864CD">
        <w:rPr>
          <w:rFonts w:ascii="楷体" w:eastAsia="楷体" w:hAnsi="楷体" w:cs="宋体"/>
          <w:color w:val="auto"/>
          <w:sz w:val="24"/>
          <w:szCs w:val="24"/>
        </w:rPr>
        <w:t>，导致电脑被卡死，开机要花半个小时，</w:t>
      </w:r>
      <w:r w:rsidR="00433EC0" w:rsidRPr="006864CD">
        <w:rPr>
          <w:rFonts w:ascii="楷体" w:eastAsia="楷体" w:hAnsi="楷体" w:cs="宋体" w:hint="eastAsia"/>
          <w:color w:val="auto"/>
          <w:sz w:val="24"/>
          <w:szCs w:val="24"/>
        </w:rPr>
        <w:t>开机也是</w:t>
      </w:r>
      <w:r w:rsidR="00433EC0" w:rsidRPr="006864CD">
        <w:rPr>
          <w:rFonts w:ascii="楷体" w:eastAsia="楷体" w:hAnsi="楷体" w:cs="宋体"/>
          <w:color w:val="auto"/>
          <w:sz w:val="24"/>
          <w:szCs w:val="24"/>
        </w:rPr>
        <w:t>各种卡顿，所以我就重装了个系统，因为现在都是比较流行Win10</w:t>
      </w:r>
      <w:r w:rsidR="00433EC0" w:rsidRPr="006864CD">
        <w:rPr>
          <w:rFonts w:ascii="楷体" w:eastAsia="楷体" w:hAnsi="楷体" w:cs="宋体" w:hint="eastAsia"/>
          <w:color w:val="auto"/>
          <w:sz w:val="24"/>
          <w:szCs w:val="24"/>
        </w:rPr>
        <w:t>的</w:t>
      </w:r>
      <w:r w:rsidR="00433EC0" w:rsidRPr="006864CD">
        <w:rPr>
          <w:rFonts w:ascii="楷体" w:eastAsia="楷体" w:hAnsi="楷体" w:cs="宋体"/>
          <w:color w:val="auto"/>
          <w:sz w:val="24"/>
          <w:szCs w:val="24"/>
        </w:rPr>
        <w:t xml:space="preserve">系统的，所以我就在这台电脑上装了win10 </w:t>
      </w:r>
      <w:r w:rsidR="00433EC0" w:rsidRPr="006864CD">
        <w:rPr>
          <w:rFonts w:ascii="楷体" w:eastAsia="楷体" w:hAnsi="楷体" w:cs="宋体" w:hint="eastAsia"/>
          <w:color w:val="auto"/>
          <w:sz w:val="24"/>
          <w:szCs w:val="24"/>
        </w:rPr>
        <w:t>，</w:t>
      </w:r>
      <w:r w:rsidR="00433EC0" w:rsidRPr="006864CD">
        <w:rPr>
          <w:rFonts w:ascii="楷体" w:eastAsia="楷体" w:hAnsi="楷体" w:cs="宋体"/>
          <w:color w:val="auto"/>
          <w:sz w:val="24"/>
          <w:szCs w:val="24"/>
        </w:rPr>
        <w:t>win10</w:t>
      </w:r>
      <w:r w:rsidR="00433EC0" w:rsidRPr="006864CD">
        <w:rPr>
          <w:rFonts w:ascii="楷体" w:eastAsia="楷体" w:hAnsi="楷体" w:cs="宋体" w:hint="eastAsia"/>
          <w:color w:val="auto"/>
          <w:sz w:val="24"/>
          <w:szCs w:val="24"/>
        </w:rPr>
        <w:t>的</w:t>
      </w:r>
      <w:r w:rsidR="00433EC0" w:rsidRPr="006864CD">
        <w:rPr>
          <w:rFonts w:ascii="楷体" w:eastAsia="楷体" w:hAnsi="楷体" w:cs="宋体"/>
          <w:color w:val="auto"/>
          <w:sz w:val="24"/>
          <w:szCs w:val="24"/>
        </w:rPr>
        <w:t>体验感还是很好的</w:t>
      </w:r>
      <w:r w:rsidR="00433EC0" w:rsidRPr="006864CD">
        <w:rPr>
          <w:rFonts w:ascii="楷体" w:eastAsia="楷体" w:hAnsi="楷体" w:cs="宋体" w:hint="eastAsia"/>
          <w:color w:val="auto"/>
          <w:sz w:val="24"/>
          <w:szCs w:val="24"/>
        </w:rPr>
        <w:t>，</w:t>
      </w:r>
      <w:r w:rsidR="00433EC0" w:rsidRPr="006864CD">
        <w:rPr>
          <w:rFonts w:ascii="楷体" w:eastAsia="楷体" w:hAnsi="楷体" w:cs="宋体"/>
          <w:color w:val="auto"/>
          <w:sz w:val="24"/>
          <w:szCs w:val="24"/>
        </w:rPr>
        <w:t>这就为接下来的装MES系统</w:t>
      </w:r>
      <w:r w:rsidR="00433EC0" w:rsidRPr="006864CD">
        <w:rPr>
          <w:rFonts w:ascii="楷体" w:eastAsia="楷体" w:hAnsi="楷体" w:cs="宋体" w:hint="eastAsia"/>
          <w:color w:val="auto"/>
          <w:sz w:val="24"/>
          <w:szCs w:val="24"/>
        </w:rPr>
        <w:t>不成功埋下</w:t>
      </w:r>
      <w:r w:rsidR="00433EC0" w:rsidRPr="006864CD">
        <w:rPr>
          <w:rFonts w:ascii="楷体" w:eastAsia="楷体" w:hAnsi="楷体" w:cs="宋体"/>
          <w:color w:val="auto"/>
          <w:sz w:val="24"/>
          <w:szCs w:val="24"/>
        </w:rPr>
        <w:t>了隐患。在</w:t>
      </w:r>
      <w:r w:rsidR="00433EC0" w:rsidRPr="006864CD">
        <w:rPr>
          <w:rFonts w:ascii="楷体" w:eastAsia="楷体" w:hAnsi="楷体" w:cs="宋体" w:hint="eastAsia"/>
          <w:color w:val="auto"/>
          <w:sz w:val="24"/>
          <w:szCs w:val="24"/>
        </w:rPr>
        <w:t>各种</w:t>
      </w:r>
      <w:r w:rsidR="00433EC0" w:rsidRPr="006864CD">
        <w:rPr>
          <w:rFonts w:ascii="楷体" w:eastAsia="楷体" w:hAnsi="楷体" w:cs="宋体"/>
          <w:color w:val="auto"/>
          <w:sz w:val="24"/>
          <w:szCs w:val="24"/>
        </w:rPr>
        <w:t>方法用尽，在</w:t>
      </w:r>
      <w:r w:rsidR="00433EC0" w:rsidRPr="006864CD">
        <w:rPr>
          <w:rFonts w:ascii="楷体" w:eastAsia="楷体" w:hAnsi="楷体" w:cs="宋体" w:hint="eastAsia"/>
          <w:color w:val="auto"/>
          <w:sz w:val="24"/>
          <w:szCs w:val="24"/>
        </w:rPr>
        <w:t>宝安师兄</w:t>
      </w:r>
      <w:r w:rsidR="00433EC0" w:rsidRPr="006864CD">
        <w:rPr>
          <w:rFonts w:ascii="楷体" w:eastAsia="楷体" w:hAnsi="楷体" w:cs="宋体"/>
          <w:color w:val="auto"/>
          <w:sz w:val="24"/>
          <w:szCs w:val="24"/>
        </w:rPr>
        <w:t>和</w:t>
      </w:r>
      <w:r w:rsidR="00433EC0" w:rsidRPr="006864CD">
        <w:rPr>
          <w:rFonts w:ascii="楷体" w:eastAsia="楷体" w:hAnsi="楷体" w:cs="宋体" w:hint="eastAsia"/>
          <w:color w:val="auto"/>
          <w:sz w:val="24"/>
          <w:szCs w:val="24"/>
        </w:rPr>
        <w:t>小方</w:t>
      </w:r>
      <w:r w:rsidR="00433EC0" w:rsidRPr="006864CD">
        <w:rPr>
          <w:rFonts w:ascii="楷体" w:eastAsia="楷体" w:hAnsi="楷体" w:cs="宋体"/>
          <w:color w:val="auto"/>
          <w:sz w:val="24"/>
          <w:szCs w:val="24"/>
        </w:rPr>
        <w:t>同志的共同努力下，还是不能安装成功</w:t>
      </w:r>
      <w:r w:rsidR="00433EC0" w:rsidRPr="006864CD">
        <w:rPr>
          <w:rFonts w:ascii="楷体" w:eastAsia="楷体" w:hAnsi="楷体" w:cs="宋体" w:hint="eastAsia"/>
          <w:color w:val="auto"/>
          <w:sz w:val="24"/>
          <w:szCs w:val="24"/>
        </w:rPr>
        <w:t>。后来</w:t>
      </w:r>
      <w:r w:rsidR="00433EC0" w:rsidRPr="006864CD">
        <w:rPr>
          <w:rFonts w:ascii="楷体" w:eastAsia="楷体" w:hAnsi="楷体" w:cs="宋体"/>
          <w:color w:val="auto"/>
          <w:sz w:val="24"/>
          <w:szCs w:val="24"/>
        </w:rPr>
        <w:t>在</w:t>
      </w:r>
      <w:r w:rsidR="00433EC0" w:rsidRPr="006864CD">
        <w:rPr>
          <w:rFonts w:ascii="楷体" w:eastAsia="楷体" w:hAnsi="楷体" w:cs="宋体" w:hint="eastAsia"/>
          <w:color w:val="auto"/>
          <w:sz w:val="24"/>
          <w:szCs w:val="24"/>
        </w:rPr>
        <w:t>经历</w:t>
      </w:r>
      <w:r w:rsidR="00433EC0" w:rsidRPr="006864CD">
        <w:rPr>
          <w:rFonts w:ascii="楷体" w:eastAsia="楷体" w:hAnsi="楷体" w:cs="宋体"/>
          <w:color w:val="auto"/>
          <w:sz w:val="24"/>
          <w:szCs w:val="24"/>
        </w:rPr>
        <w:t>了重装系统，再</w:t>
      </w:r>
      <w:r w:rsidR="00433EC0" w:rsidRPr="006864CD">
        <w:rPr>
          <w:rFonts w:ascii="楷体" w:eastAsia="楷体" w:hAnsi="楷体" w:cs="宋体" w:hint="eastAsia"/>
          <w:color w:val="auto"/>
          <w:sz w:val="24"/>
          <w:szCs w:val="24"/>
        </w:rPr>
        <w:t>重装</w:t>
      </w:r>
      <w:r w:rsidR="00433EC0" w:rsidRPr="006864CD">
        <w:rPr>
          <w:rFonts w:ascii="楷体" w:eastAsia="楷体" w:hAnsi="楷体" w:cs="宋体"/>
          <w:color w:val="auto"/>
          <w:sz w:val="24"/>
          <w:szCs w:val="24"/>
        </w:rPr>
        <w:t>win7</w:t>
      </w:r>
      <w:r w:rsidR="00433EC0" w:rsidRPr="006864CD">
        <w:rPr>
          <w:rFonts w:ascii="楷体" w:eastAsia="楷体" w:hAnsi="楷体" w:cs="宋体" w:hint="eastAsia"/>
          <w:color w:val="auto"/>
          <w:sz w:val="24"/>
          <w:szCs w:val="24"/>
        </w:rPr>
        <w:t>才最终</w:t>
      </w:r>
      <w:r w:rsidR="00433EC0" w:rsidRPr="006864CD">
        <w:rPr>
          <w:rFonts w:ascii="楷体" w:eastAsia="楷体" w:hAnsi="楷体" w:cs="宋体"/>
          <w:color w:val="auto"/>
          <w:sz w:val="24"/>
          <w:szCs w:val="24"/>
        </w:rPr>
        <w:t>正常安装的</w:t>
      </w:r>
      <w:r w:rsidR="00433EC0" w:rsidRPr="006864CD">
        <w:rPr>
          <w:rFonts w:ascii="楷体" w:eastAsia="楷体" w:hAnsi="楷体" w:cs="宋体" w:hint="eastAsia"/>
          <w:color w:val="auto"/>
          <w:sz w:val="24"/>
          <w:szCs w:val="24"/>
        </w:rPr>
        <w:t>，但是</w:t>
      </w:r>
      <w:r w:rsidR="00433EC0" w:rsidRPr="006864CD">
        <w:rPr>
          <w:rFonts w:ascii="楷体" w:eastAsia="楷体" w:hAnsi="楷体" w:cs="宋体"/>
          <w:color w:val="auto"/>
          <w:sz w:val="24"/>
          <w:szCs w:val="24"/>
        </w:rPr>
        <w:t>周勇师兄</w:t>
      </w:r>
      <w:r w:rsidR="00433EC0" w:rsidRPr="006864CD">
        <w:rPr>
          <w:rFonts w:ascii="楷体" w:eastAsia="楷体" w:hAnsi="楷体" w:cs="宋体" w:hint="eastAsia"/>
          <w:color w:val="auto"/>
          <w:sz w:val="24"/>
          <w:szCs w:val="24"/>
        </w:rPr>
        <w:t>说</w:t>
      </w:r>
      <w:r w:rsidR="00433EC0" w:rsidRPr="006864CD">
        <w:rPr>
          <w:rFonts w:ascii="楷体" w:eastAsia="楷体" w:hAnsi="楷体" w:cs="宋体"/>
          <w:color w:val="auto"/>
          <w:sz w:val="24"/>
          <w:szCs w:val="24"/>
        </w:rPr>
        <w:t>在他的win10</w:t>
      </w:r>
      <w:r w:rsidR="00433EC0" w:rsidRPr="006864CD">
        <w:rPr>
          <w:rFonts w:ascii="楷体" w:eastAsia="楷体" w:hAnsi="楷体" w:cs="宋体" w:hint="eastAsia"/>
          <w:color w:val="auto"/>
          <w:sz w:val="24"/>
          <w:szCs w:val="24"/>
        </w:rPr>
        <w:t>电脑</w:t>
      </w:r>
      <w:r w:rsidR="00433EC0" w:rsidRPr="006864CD">
        <w:rPr>
          <w:rFonts w:ascii="楷体" w:eastAsia="楷体" w:hAnsi="楷体" w:cs="宋体"/>
          <w:color w:val="auto"/>
          <w:sz w:val="24"/>
          <w:szCs w:val="24"/>
        </w:rPr>
        <w:t>上能配置成功，这就是很纠结的问题了。</w:t>
      </w:r>
      <w:r w:rsidR="00480FA2" w:rsidRPr="006864CD">
        <w:rPr>
          <w:rFonts w:ascii="楷体" w:eastAsia="楷体" w:hAnsi="楷体" w:cs="宋体" w:hint="eastAsia"/>
          <w:color w:val="auto"/>
          <w:sz w:val="24"/>
          <w:szCs w:val="24"/>
        </w:rPr>
        <w:t>安装</w:t>
      </w:r>
      <w:r w:rsidR="00480FA2" w:rsidRPr="006864CD">
        <w:rPr>
          <w:rFonts w:ascii="楷体" w:eastAsia="楷体" w:hAnsi="楷体" w:cs="宋体"/>
          <w:color w:val="auto"/>
          <w:sz w:val="24"/>
          <w:szCs w:val="24"/>
        </w:rPr>
        <w:t>成功后，</w:t>
      </w:r>
      <w:r w:rsidR="00480FA2" w:rsidRPr="006864CD">
        <w:rPr>
          <w:rFonts w:ascii="楷体" w:eastAsia="楷体" w:hAnsi="楷体" w:cs="宋体" w:hint="eastAsia"/>
          <w:color w:val="auto"/>
          <w:sz w:val="24"/>
          <w:szCs w:val="24"/>
        </w:rPr>
        <w:t>根据</w:t>
      </w:r>
      <w:r w:rsidR="00480FA2" w:rsidRPr="006864CD">
        <w:rPr>
          <w:rFonts w:ascii="楷体" w:eastAsia="楷体" w:hAnsi="楷体" w:cs="宋体"/>
          <w:color w:val="auto"/>
          <w:sz w:val="24"/>
          <w:szCs w:val="24"/>
        </w:rPr>
        <w:t>出错原因，我和小方博士思考出来的结果很有</w:t>
      </w:r>
      <w:r w:rsidR="00480FA2" w:rsidRPr="006864CD">
        <w:rPr>
          <w:rFonts w:ascii="楷体" w:eastAsia="楷体" w:hAnsi="楷体" w:cs="宋体" w:hint="eastAsia"/>
          <w:color w:val="auto"/>
          <w:sz w:val="24"/>
          <w:szCs w:val="24"/>
        </w:rPr>
        <w:t>可能</w:t>
      </w:r>
      <w:r w:rsidR="00480FA2" w:rsidRPr="006864CD">
        <w:rPr>
          <w:rFonts w:ascii="楷体" w:eastAsia="楷体" w:hAnsi="楷体" w:cs="宋体"/>
          <w:color w:val="auto"/>
          <w:sz w:val="24"/>
          <w:szCs w:val="24"/>
        </w:rPr>
        <w:t>是</w:t>
      </w:r>
      <w:r w:rsidR="00480FA2" w:rsidRPr="006864CD">
        <w:rPr>
          <w:rFonts w:ascii="楷体" w:eastAsia="楷体" w:hAnsi="楷体" w:cs="宋体" w:hint="eastAsia"/>
          <w:color w:val="auto"/>
          <w:sz w:val="24"/>
          <w:szCs w:val="24"/>
        </w:rPr>
        <w:t>win</w:t>
      </w:r>
      <w:r w:rsidR="00480FA2" w:rsidRPr="006864CD">
        <w:rPr>
          <w:rFonts w:ascii="楷体" w:eastAsia="楷体" w:hAnsi="楷体" w:cs="宋体"/>
          <w:color w:val="auto"/>
          <w:sz w:val="24"/>
          <w:szCs w:val="24"/>
        </w:rPr>
        <w:t>10系统内的</w:t>
      </w:r>
      <w:proofErr w:type="spellStart"/>
      <w:r w:rsidR="00480FA2" w:rsidRPr="006864CD">
        <w:rPr>
          <w:rFonts w:ascii="楷体" w:eastAsia="楷体" w:hAnsi="楷体" w:cs="宋体"/>
          <w:color w:val="auto"/>
          <w:sz w:val="24"/>
          <w:szCs w:val="24"/>
        </w:rPr>
        <w:t>springframework</w:t>
      </w:r>
      <w:proofErr w:type="spellEnd"/>
      <w:r w:rsidR="00480FA2" w:rsidRPr="006864CD">
        <w:rPr>
          <w:rFonts w:ascii="楷体" w:eastAsia="楷体" w:hAnsi="楷体" w:cs="宋体"/>
          <w:color w:val="auto"/>
          <w:sz w:val="24"/>
          <w:szCs w:val="24"/>
        </w:rPr>
        <w:t>的一些包</w:t>
      </w:r>
      <w:r w:rsidR="00480FA2" w:rsidRPr="006864CD">
        <w:rPr>
          <w:rFonts w:ascii="楷体" w:eastAsia="楷体" w:hAnsi="楷体" w:cs="宋体" w:hint="eastAsia"/>
          <w:color w:val="auto"/>
          <w:sz w:val="24"/>
          <w:szCs w:val="24"/>
        </w:rPr>
        <w:t>过比</w:t>
      </w:r>
      <w:r w:rsidR="00480FA2" w:rsidRPr="006864CD">
        <w:rPr>
          <w:rFonts w:ascii="楷体" w:eastAsia="楷体" w:hAnsi="楷体" w:cs="宋体"/>
          <w:color w:val="auto"/>
          <w:sz w:val="24"/>
          <w:szCs w:val="24"/>
        </w:rPr>
        <w:t>我们实验室</w:t>
      </w:r>
      <w:r w:rsidR="00480FA2" w:rsidRPr="006864CD">
        <w:rPr>
          <w:rFonts w:ascii="楷体" w:eastAsia="楷体" w:hAnsi="楷体" w:cs="宋体" w:hint="eastAsia"/>
          <w:color w:val="auto"/>
          <w:sz w:val="24"/>
          <w:szCs w:val="24"/>
        </w:rPr>
        <w:t>用的</w:t>
      </w:r>
      <w:r w:rsidR="00480FA2" w:rsidRPr="006864CD">
        <w:rPr>
          <w:rFonts w:ascii="楷体" w:eastAsia="楷体" w:hAnsi="楷体" w:cs="宋体"/>
          <w:color w:val="auto"/>
          <w:sz w:val="24"/>
          <w:szCs w:val="24"/>
        </w:rPr>
        <w:t>更新，导致了</w:t>
      </w:r>
      <w:r w:rsidR="00480FA2" w:rsidRPr="006864CD">
        <w:rPr>
          <w:rFonts w:ascii="楷体" w:eastAsia="楷体" w:hAnsi="楷体" w:cs="宋体" w:hint="eastAsia"/>
          <w:color w:val="auto"/>
          <w:sz w:val="24"/>
          <w:szCs w:val="24"/>
        </w:rPr>
        <w:t>冲突。</w:t>
      </w:r>
    </w:p>
    <w:p w:rsidR="00433EC0" w:rsidRDefault="0023349A" w:rsidP="00480FA2">
      <w:pPr>
        <w:spacing w:before="0" w:after="0" w:line="276" w:lineRule="auto"/>
        <w:ind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2008448" behindDoc="0" locked="0" layoutInCell="1" allowOverlap="1">
                <wp:simplePos x="0" y="0"/>
                <wp:positionH relativeFrom="column">
                  <wp:posOffset>6442724</wp:posOffset>
                </wp:positionH>
                <wp:positionV relativeFrom="paragraph">
                  <wp:posOffset>487116</wp:posOffset>
                </wp:positionV>
                <wp:extent cx="146160" cy="108000"/>
                <wp:effectExtent l="38100" t="38100" r="0" b="44450"/>
                <wp:wrapNone/>
                <wp:docPr id="343" name="墨迹 343"/>
                <wp:cNvGraphicFramePr/>
                <a:graphic xmlns:a="http://schemas.openxmlformats.org/drawingml/2006/main">
                  <a:graphicData uri="http://schemas.microsoft.com/office/word/2010/wordprocessingInk">
                    <w14:contentPart bwMode="auto" r:id="rId695">
                      <w14:nvContentPartPr>
                        <w14:cNvContentPartPr/>
                      </w14:nvContentPartPr>
                      <w14:xfrm>
                        <a:off x="0" y="0"/>
                        <a:ext cx="146160" cy="108000"/>
                      </w14:xfrm>
                    </w14:contentPart>
                  </a:graphicData>
                </a:graphic>
              </wp:anchor>
            </w:drawing>
          </mc:Choice>
          <mc:Fallback>
            <w:pict>
              <v:shape w14:anchorId="4B3446A8" id="墨迹 343" o:spid="_x0000_s1026" type="#_x0000_t75" style="position:absolute;left:0;text-align:left;margin-left:506.65pt;margin-top:37.7pt;width:12.8pt;height:9.8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">
                <v:imagedata r:id="rId69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7424" behindDoc="0" locked="0" layoutInCell="1" allowOverlap="1">
                <wp:simplePos x="0" y="0"/>
                <wp:positionH relativeFrom="column">
                  <wp:posOffset>6438404</wp:posOffset>
                </wp:positionH>
                <wp:positionV relativeFrom="paragraph">
                  <wp:posOffset>547236</wp:posOffset>
                </wp:positionV>
                <wp:extent cx="5040" cy="64800"/>
                <wp:effectExtent l="57150" t="38100" r="52705" b="49530"/>
                <wp:wrapNone/>
                <wp:docPr id="342" name="墨迹 342"/>
                <wp:cNvGraphicFramePr/>
                <a:graphic xmlns:a="http://schemas.openxmlformats.org/drawingml/2006/main">
                  <a:graphicData uri="http://schemas.microsoft.com/office/word/2010/wordprocessingInk">
                    <w14:contentPart bwMode="auto" r:id="rId697">
                      <w14:nvContentPartPr>
                        <w14:cNvContentPartPr/>
                      </w14:nvContentPartPr>
                      <w14:xfrm>
                        <a:off x="0" y="0"/>
                        <a:ext cx="5040" cy="64800"/>
                      </w14:xfrm>
                    </w14:contentPart>
                  </a:graphicData>
                </a:graphic>
              </wp:anchor>
            </w:drawing>
          </mc:Choice>
          <mc:Fallback>
            <w:pict>
              <v:shape w14:anchorId="33D307A9" id="墨迹 342" o:spid="_x0000_s1026" type="#_x0000_t75" style="position:absolute;left:0;text-align:left;margin-left:506.25pt;margin-top:42.45pt;width:1.85pt;height:6.4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">
                <v:imagedata r:id="rId69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6400" behindDoc="0" locked="0" layoutInCell="1" allowOverlap="1">
                <wp:simplePos x="0" y="0"/>
                <wp:positionH relativeFrom="column">
                  <wp:posOffset>6386924</wp:posOffset>
                </wp:positionH>
                <wp:positionV relativeFrom="paragraph">
                  <wp:posOffset>444276</wp:posOffset>
                </wp:positionV>
                <wp:extent cx="30240" cy="109440"/>
                <wp:effectExtent l="38100" t="38100" r="46355" b="43180"/>
                <wp:wrapNone/>
                <wp:docPr id="341" name="墨迹 341"/>
                <wp:cNvGraphicFramePr/>
                <a:graphic xmlns:a="http://schemas.openxmlformats.org/drawingml/2006/main">
                  <a:graphicData uri="http://schemas.microsoft.com/office/word/2010/wordprocessingInk">
                    <w14:contentPart bwMode="auto" r:id="rId699">
                      <w14:nvContentPartPr>
                        <w14:cNvContentPartPr/>
                      </w14:nvContentPartPr>
                      <w14:xfrm>
                        <a:off x="0" y="0"/>
                        <a:ext cx="30240" cy="109440"/>
                      </w14:xfrm>
                    </w14:contentPart>
                  </a:graphicData>
                </a:graphic>
              </wp:anchor>
            </w:drawing>
          </mc:Choice>
          <mc:Fallback>
            <w:pict>
              <v:shape w14:anchorId="5A5C679E" id="墨迹 341" o:spid="_x0000_s1026" type="#_x0000_t75" style="position:absolute;left:0;text-align:left;margin-left:502.25pt;margin-top:34.35pt;width:3.75pt;height:9.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">
                <v:imagedata r:id="rId70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5376" behindDoc="0" locked="0" layoutInCell="1" allowOverlap="1">
                <wp:simplePos x="0" y="0"/>
                <wp:positionH relativeFrom="column">
                  <wp:posOffset>6373964</wp:posOffset>
                </wp:positionH>
                <wp:positionV relativeFrom="paragraph">
                  <wp:posOffset>430596</wp:posOffset>
                </wp:positionV>
                <wp:extent cx="70920" cy="27000"/>
                <wp:effectExtent l="38100" t="38100" r="43815" b="49530"/>
                <wp:wrapNone/>
                <wp:docPr id="340" name="墨迹 340"/>
                <wp:cNvGraphicFramePr/>
                <a:graphic xmlns:a="http://schemas.openxmlformats.org/drawingml/2006/main">
                  <a:graphicData uri="http://schemas.microsoft.com/office/word/2010/wordprocessingInk">
                    <w14:contentPart bwMode="auto" r:id="rId701">
                      <w14:nvContentPartPr>
                        <w14:cNvContentPartPr/>
                      </w14:nvContentPartPr>
                      <w14:xfrm>
                        <a:off x="0" y="0"/>
                        <a:ext cx="70920" cy="27000"/>
                      </w14:xfrm>
                    </w14:contentPart>
                  </a:graphicData>
                </a:graphic>
              </wp:anchor>
            </w:drawing>
          </mc:Choice>
          <mc:Fallback>
            <w:pict>
              <v:shape w14:anchorId="20E2C13C" id="墨迹 340" o:spid="_x0000_s1026" type="#_x0000_t75" style="position:absolute;left:0;text-align:left;margin-left:501.25pt;margin-top:33.25pt;width:6.95pt;height:3.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">
                <v:imagedata r:id="rId70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4352" behindDoc="0" locked="0" layoutInCell="1" allowOverlap="1">
                <wp:simplePos x="0" y="0"/>
                <wp:positionH relativeFrom="column">
                  <wp:posOffset>6258044</wp:posOffset>
                </wp:positionH>
                <wp:positionV relativeFrom="paragraph">
                  <wp:posOffset>525996</wp:posOffset>
                </wp:positionV>
                <wp:extent cx="116280" cy="81720"/>
                <wp:effectExtent l="38100" t="57150" r="55245" b="52070"/>
                <wp:wrapNone/>
                <wp:docPr id="339" name="墨迹 339"/>
                <wp:cNvGraphicFramePr/>
                <a:graphic xmlns:a="http://schemas.openxmlformats.org/drawingml/2006/main">
                  <a:graphicData uri="http://schemas.microsoft.com/office/word/2010/wordprocessingInk">
                    <w14:contentPart bwMode="auto" r:id="rId703">
                      <w14:nvContentPartPr>
                        <w14:cNvContentPartPr/>
                      </w14:nvContentPartPr>
                      <w14:xfrm>
                        <a:off x="0" y="0"/>
                        <a:ext cx="116280" cy="81720"/>
                      </w14:xfrm>
                    </w14:contentPart>
                  </a:graphicData>
                </a:graphic>
              </wp:anchor>
            </w:drawing>
          </mc:Choice>
          <mc:Fallback>
            <w:pict>
              <v:shape w14:anchorId="35583340" id="墨迹 339" o:spid="_x0000_s1026" type="#_x0000_t75" style="position:absolute;left:0;text-align:left;margin-left:492.1pt;margin-top:40.75pt;width:10.45pt;height:7.8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">
                <v:imagedata r:id="rId70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3328" behindDoc="0" locked="0" layoutInCell="1" allowOverlap="1">
                <wp:simplePos x="0" y="0"/>
                <wp:positionH relativeFrom="column">
                  <wp:posOffset>6197924</wp:posOffset>
                </wp:positionH>
                <wp:positionV relativeFrom="paragraph">
                  <wp:posOffset>474156</wp:posOffset>
                </wp:positionV>
                <wp:extent cx="83160" cy="95040"/>
                <wp:effectExtent l="57150" t="57150" r="31750" b="38735"/>
                <wp:wrapNone/>
                <wp:docPr id="338" name="墨迹 338"/>
                <wp:cNvGraphicFramePr/>
                <a:graphic xmlns:a="http://schemas.openxmlformats.org/drawingml/2006/main">
                  <a:graphicData uri="http://schemas.microsoft.com/office/word/2010/wordprocessingInk">
                    <w14:contentPart bwMode="auto" r:id="rId705">
                      <w14:nvContentPartPr>
                        <w14:cNvContentPartPr/>
                      </w14:nvContentPartPr>
                      <w14:xfrm>
                        <a:off x="0" y="0"/>
                        <a:ext cx="83160" cy="95040"/>
                      </w14:xfrm>
                    </w14:contentPart>
                  </a:graphicData>
                </a:graphic>
              </wp:anchor>
            </w:drawing>
          </mc:Choice>
          <mc:Fallback>
            <w:pict>
              <v:shape w14:anchorId="2B35B838" id="墨迹 338" o:spid="_x0000_s1026" type="#_x0000_t75" style="position:absolute;left:0;text-align:left;margin-left:487.4pt;margin-top:36.7pt;width:7.9pt;height:8.8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">
                <v:imagedata r:id="rId70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2304" behindDoc="0" locked="0" layoutInCell="1" allowOverlap="1">
                <wp:simplePos x="0" y="0"/>
                <wp:positionH relativeFrom="column">
                  <wp:posOffset>6137804</wp:posOffset>
                </wp:positionH>
                <wp:positionV relativeFrom="paragraph">
                  <wp:posOffset>620316</wp:posOffset>
                </wp:positionV>
                <wp:extent cx="146520" cy="116280"/>
                <wp:effectExtent l="38100" t="38100" r="44450" b="55245"/>
                <wp:wrapNone/>
                <wp:docPr id="337" name="墨迹 337"/>
                <wp:cNvGraphicFramePr/>
                <a:graphic xmlns:a="http://schemas.openxmlformats.org/drawingml/2006/main">
                  <a:graphicData uri="http://schemas.microsoft.com/office/word/2010/wordprocessingInk">
                    <w14:contentPart bwMode="auto" r:id="rId707">
                      <w14:nvContentPartPr>
                        <w14:cNvContentPartPr/>
                      </w14:nvContentPartPr>
                      <w14:xfrm>
                        <a:off x="0" y="0"/>
                        <a:ext cx="146520" cy="116280"/>
                      </w14:xfrm>
                    </w14:contentPart>
                  </a:graphicData>
                </a:graphic>
              </wp:anchor>
            </w:drawing>
          </mc:Choice>
          <mc:Fallback>
            <w:pict>
              <v:shape w14:anchorId="0D26155A" id="墨迹 337" o:spid="_x0000_s1026" type="#_x0000_t75" style="position:absolute;left:0;text-align:left;margin-left:482.65pt;margin-top:48.2pt;width:12.9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">
                <v:imagedata r:id="rId70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1280" behindDoc="0" locked="0" layoutInCell="1" allowOverlap="1">
                <wp:simplePos x="0" y="0"/>
                <wp:positionH relativeFrom="column">
                  <wp:posOffset>6193604</wp:posOffset>
                </wp:positionH>
                <wp:positionV relativeFrom="paragraph">
                  <wp:posOffset>628236</wp:posOffset>
                </wp:positionV>
                <wp:extent cx="46080" cy="35280"/>
                <wp:effectExtent l="57150" t="38100" r="49530" b="41275"/>
                <wp:wrapNone/>
                <wp:docPr id="336" name="墨迹 336"/>
                <wp:cNvGraphicFramePr/>
                <a:graphic xmlns:a="http://schemas.openxmlformats.org/drawingml/2006/main">
                  <a:graphicData uri="http://schemas.microsoft.com/office/word/2010/wordprocessingInk">
                    <w14:contentPart bwMode="auto" r:id="rId709">
                      <w14:nvContentPartPr>
                        <w14:cNvContentPartPr/>
                      </w14:nvContentPartPr>
                      <w14:xfrm>
                        <a:off x="0" y="0"/>
                        <a:ext cx="46080" cy="35280"/>
                      </w14:xfrm>
                    </w14:contentPart>
                  </a:graphicData>
                </a:graphic>
              </wp:anchor>
            </w:drawing>
          </mc:Choice>
          <mc:Fallback>
            <w:pict>
              <v:shape w14:anchorId="24ED335F" id="墨迹 336" o:spid="_x0000_s1026" type="#_x0000_t75" style="position:absolute;left:0;text-align:left;margin-left:487.05pt;margin-top:48.8pt;width:5pt;height:4.1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">
                <v:imagedata r:id="rId71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0256" behindDoc="0" locked="0" layoutInCell="1" allowOverlap="1">
                <wp:simplePos x="0" y="0"/>
                <wp:positionH relativeFrom="column">
                  <wp:posOffset>6047804</wp:posOffset>
                </wp:positionH>
                <wp:positionV relativeFrom="paragraph">
                  <wp:posOffset>555516</wp:posOffset>
                </wp:positionV>
                <wp:extent cx="150480" cy="198360"/>
                <wp:effectExtent l="38100" t="57150" r="40640" b="49530"/>
                <wp:wrapNone/>
                <wp:docPr id="335" name="墨迹 335"/>
                <wp:cNvGraphicFramePr/>
                <a:graphic xmlns:a="http://schemas.openxmlformats.org/drawingml/2006/main">
                  <a:graphicData uri="http://schemas.microsoft.com/office/word/2010/wordprocessingInk">
                    <w14:contentPart bwMode="auto" r:id="rId711">
                      <w14:nvContentPartPr>
                        <w14:cNvContentPartPr/>
                      </w14:nvContentPartPr>
                      <w14:xfrm>
                        <a:off x="0" y="0"/>
                        <a:ext cx="150480" cy="198360"/>
                      </w14:xfrm>
                    </w14:contentPart>
                  </a:graphicData>
                </a:graphic>
              </wp:anchor>
            </w:drawing>
          </mc:Choice>
          <mc:Fallback>
            <w:pict>
              <v:shape w14:anchorId="731B3976" id="墨迹 335" o:spid="_x0000_s1026" type="#_x0000_t75" style="position:absolute;left:0;text-align:left;margin-left:475.55pt;margin-top:43.1pt;width:13.2pt;height:16.9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">
                <v:imagedata r:id="rId71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9232" behindDoc="0" locked="0" layoutInCell="1" allowOverlap="1">
                <wp:simplePos x="0" y="0"/>
                <wp:positionH relativeFrom="column">
                  <wp:posOffset>6090644</wp:posOffset>
                </wp:positionH>
                <wp:positionV relativeFrom="paragraph">
                  <wp:posOffset>542916</wp:posOffset>
                </wp:positionV>
                <wp:extent cx="52200" cy="26280"/>
                <wp:effectExtent l="57150" t="38100" r="43180" b="50165"/>
                <wp:wrapNone/>
                <wp:docPr id="334" name="墨迹 334"/>
                <wp:cNvGraphicFramePr/>
                <a:graphic xmlns:a="http://schemas.openxmlformats.org/drawingml/2006/main">
                  <a:graphicData uri="http://schemas.microsoft.com/office/word/2010/wordprocessingInk">
                    <w14:contentPart bwMode="auto" r:id="rId713">
                      <w14:nvContentPartPr>
                        <w14:cNvContentPartPr/>
                      </w14:nvContentPartPr>
                      <w14:xfrm>
                        <a:off x="0" y="0"/>
                        <a:ext cx="52200" cy="26280"/>
                      </w14:xfrm>
                    </w14:contentPart>
                  </a:graphicData>
                </a:graphic>
              </wp:anchor>
            </w:drawing>
          </mc:Choice>
          <mc:Fallback>
            <w:pict>
              <v:shape w14:anchorId="24EF6246" id="墨迹 334" o:spid="_x0000_s1026" type="#_x0000_t75" style="position:absolute;left:0;text-align:left;margin-left:478.95pt;margin-top:42.1pt;width:5.4pt;height:3.3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">
                <v:imagedata r:id="rId71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8208" behindDoc="0" locked="0" layoutInCell="1" allowOverlap="1">
                <wp:simplePos x="0" y="0"/>
                <wp:positionH relativeFrom="column">
                  <wp:posOffset>6133484</wp:posOffset>
                </wp:positionH>
                <wp:positionV relativeFrom="paragraph">
                  <wp:posOffset>452916</wp:posOffset>
                </wp:positionV>
                <wp:extent cx="27000" cy="171360"/>
                <wp:effectExtent l="38100" t="57150" r="49530" b="38735"/>
                <wp:wrapNone/>
                <wp:docPr id="333" name="墨迹 333"/>
                <wp:cNvGraphicFramePr/>
                <a:graphic xmlns:a="http://schemas.openxmlformats.org/drawingml/2006/main">
                  <a:graphicData uri="http://schemas.microsoft.com/office/word/2010/wordprocessingInk">
                    <w14:contentPart bwMode="auto" r:id="rId715">
                      <w14:nvContentPartPr>
                        <w14:cNvContentPartPr/>
                      </w14:nvContentPartPr>
                      <w14:xfrm>
                        <a:off x="0" y="0"/>
                        <a:ext cx="27000" cy="171360"/>
                      </w14:xfrm>
                    </w14:contentPart>
                  </a:graphicData>
                </a:graphic>
              </wp:anchor>
            </w:drawing>
          </mc:Choice>
          <mc:Fallback>
            <w:pict>
              <v:shape w14:anchorId="05659C97" id="墨迹 333" o:spid="_x0000_s1026" type="#_x0000_t75" style="position:absolute;left:0;text-align:left;margin-left:482.3pt;margin-top:35pt;width:3.5pt;height:14.8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">
                <v:imagedata r:id="rId7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7184" behindDoc="0" locked="0" layoutInCell="1" allowOverlap="1">
                <wp:simplePos x="0" y="0"/>
                <wp:positionH relativeFrom="column">
                  <wp:posOffset>6073364</wp:posOffset>
                </wp:positionH>
                <wp:positionV relativeFrom="paragraph">
                  <wp:posOffset>487116</wp:posOffset>
                </wp:positionV>
                <wp:extent cx="60840" cy="152280"/>
                <wp:effectExtent l="38100" t="38100" r="53975" b="38735"/>
                <wp:wrapNone/>
                <wp:docPr id="332" name="墨迹 332"/>
                <wp:cNvGraphicFramePr/>
                <a:graphic xmlns:a="http://schemas.openxmlformats.org/drawingml/2006/main">
                  <a:graphicData uri="http://schemas.microsoft.com/office/word/2010/wordprocessingInk">
                    <w14:contentPart bwMode="auto" r:id="rId717">
                      <w14:nvContentPartPr>
                        <w14:cNvContentPartPr/>
                      </w14:nvContentPartPr>
                      <w14:xfrm>
                        <a:off x="0" y="0"/>
                        <a:ext cx="60840" cy="152280"/>
                      </w14:xfrm>
                    </w14:contentPart>
                  </a:graphicData>
                </a:graphic>
              </wp:anchor>
            </w:drawing>
          </mc:Choice>
          <mc:Fallback>
            <w:pict>
              <v:shape w14:anchorId="5003FDF9" id="墨迹 332" o:spid="_x0000_s1026" type="#_x0000_t75" style="position:absolute;left:0;text-align:left;margin-left:477.55pt;margin-top:37.7pt;width:6.15pt;height:13.3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">
                <v:imagedata r:id="rId7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6160" behindDoc="0" locked="0" layoutInCell="1" allowOverlap="1">
                <wp:simplePos x="0" y="0"/>
                <wp:positionH relativeFrom="column">
                  <wp:posOffset>6103604</wp:posOffset>
                </wp:positionH>
                <wp:positionV relativeFrom="paragraph">
                  <wp:posOffset>586116</wp:posOffset>
                </wp:positionV>
                <wp:extent cx="64800" cy="103320"/>
                <wp:effectExtent l="38100" t="38100" r="49530" b="49530"/>
                <wp:wrapNone/>
                <wp:docPr id="331" name="墨迹 331"/>
                <wp:cNvGraphicFramePr/>
                <a:graphic xmlns:a="http://schemas.openxmlformats.org/drawingml/2006/main">
                  <a:graphicData uri="http://schemas.microsoft.com/office/word/2010/wordprocessingInk">
                    <w14:contentPart bwMode="auto" r:id="rId719">
                      <w14:nvContentPartPr>
                        <w14:cNvContentPartPr/>
                      </w14:nvContentPartPr>
                      <w14:xfrm>
                        <a:off x="0" y="0"/>
                        <a:ext cx="64800" cy="103320"/>
                      </w14:xfrm>
                    </w14:contentPart>
                  </a:graphicData>
                </a:graphic>
              </wp:anchor>
            </w:drawing>
          </mc:Choice>
          <mc:Fallback>
            <w:pict>
              <v:shape w14:anchorId="586B4879" id="墨迹 331" o:spid="_x0000_s1026" type="#_x0000_t75" style="position:absolute;left:0;text-align:left;margin-left:479.95pt;margin-top:45.5pt;width:6.4pt;height:9.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">
                <v:imagedata r:id="rId7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5136" behindDoc="0" locked="0" layoutInCell="1" allowOverlap="1">
                <wp:simplePos x="0" y="0"/>
                <wp:positionH relativeFrom="column">
                  <wp:posOffset>6075524</wp:posOffset>
                </wp:positionH>
                <wp:positionV relativeFrom="paragraph">
                  <wp:posOffset>470196</wp:posOffset>
                </wp:positionV>
                <wp:extent cx="61560" cy="154800"/>
                <wp:effectExtent l="38100" t="38100" r="53340" b="55245"/>
                <wp:wrapNone/>
                <wp:docPr id="330" name="墨迹 330"/>
                <wp:cNvGraphicFramePr/>
                <a:graphic xmlns:a="http://schemas.openxmlformats.org/drawingml/2006/main">
                  <a:graphicData uri="http://schemas.microsoft.com/office/word/2010/wordprocessingInk">
                    <w14:contentPart bwMode="auto" r:id="rId721">
                      <w14:nvContentPartPr>
                        <w14:cNvContentPartPr/>
                      </w14:nvContentPartPr>
                      <w14:xfrm>
                        <a:off x="0" y="0"/>
                        <a:ext cx="61560" cy="154800"/>
                      </w14:xfrm>
                    </w14:contentPart>
                  </a:graphicData>
                </a:graphic>
              </wp:anchor>
            </w:drawing>
          </mc:Choice>
          <mc:Fallback>
            <w:pict>
              <v:shape w14:anchorId="277D0A78" id="墨迹 330" o:spid="_x0000_s1026" type="#_x0000_t75" style="position:absolute;left:0;text-align:left;margin-left:477.75pt;margin-top:36.35pt;width:6.2pt;height:13.5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">
                <v:imagedata r:id="rId7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4112" behindDoc="0" locked="0" layoutInCell="1" allowOverlap="1">
                <wp:simplePos x="0" y="0"/>
                <wp:positionH relativeFrom="column">
                  <wp:posOffset>6060044</wp:posOffset>
                </wp:positionH>
                <wp:positionV relativeFrom="paragraph">
                  <wp:posOffset>435636</wp:posOffset>
                </wp:positionV>
                <wp:extent cx="65160" cy="77760"/>
                <wp:effectExtent l="38100" t="38100" r="49530" b="55880"/>
                <wp:wrapNone/>
                <wp:docPr id="329" name="墨迹 329"/>
                <wp:cNvGraphicFramePr/>
                <a:graphic xmlns:a="http://schemas.openxmlformats.org/drawingml/2006/main">
                  <a:graphicData uri="http://schemas.microsoft.com/office/word/2010/wordprocessingInk">
                    <w14:contentPart bwMode="auto" r:id="rId723">
                      <w14:nvContentPartPr>
                        <w14:cNvContentPartPr/>
                      </w14:nvContentPartPr>
                      <w14:xfrm>
                        <a:off x="0" y="0"/>
                        <a:ext cx="65160" cy="77760"/>
                      </w14:xfrm>
                    </w14:contentPart>
                  </a:graphicData>
                </a:graphic>
              </wp:anchor>
            </w:drawing>
          </mc:Choice>
          <mc:Fallback>
            <w:pict>
              <v:shape w14:anchorId="63D78ADD" id="墨迹 329" o:spid="_x0000_s1026" type="#_x0000_t75" style="position:absolute;left:0;text-align:left;margin-left:476.5pt;margin-top:33.65pt;width:6.5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">
                <v:imagedata r:id="rId7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3088" behindDoc="0" locked="0" layoutInCell="1" allowOverlap="1">
                <wp:simplePos x="0" y="0"/>
                <wp:positionH relativeFrom="column">
                  <wp:posOffset>6082004</wp:posOffset>
                </wp:positionH>
                <wp:positionV relativeFrom="paragraph">
                  <wp:posOffset>457236</wp:posOffset>
                </wp:positionV>
                <wp:extent cx="51840" cy="38880"/>
                <wp:effectExtent l="57150" t="38100" r="43815" b="56515"/>
                <wp:wrapNone/>
                <wp:docPr id="328" name="墨迹 328"/>
                <wp:cNvGraphicFramePr/>
                <a:graphic xmlns:a="http://schemas.openxmlformats.org/drawingml/2006/main">
                  <a:graphicData uri="http://schemas.microsoft.com/office/word/2010/wordprocessingInk">
                    <w14:contentPart bwMode="auto" r:id="rId725">
                      <w14:nvContentPartPr>
                        <w14:cNvContentPartPr/>
                      </w14:nvContentPartPr>
                      <w14:xfrm>
                        <a:off x="0" y="0"/>
                        <a:ext cx="51840" cy="38880"/>
                      </w14:xfrm>
                    </w14:contentPart>
                  </a:graphicData>
                </a:graphic>
              </wp:anchor>
            </w:drawing>
          </mc:Choice>
          <mc:Fallback>
            <w:pict>
              <v:shape w14:anchorId="5EEE154F" id="墨迹 328" o:spid="_x0000_s1026" type="#_x0000_t75" style="position:absolute;left:0;text-align:left;margin-left:478.25pt;margin-top:35.35pt;width:5.45pt;height:4.3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">
                <v:imagedata r:id="rId7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2064" behindDoc="0" locked="0" layoutInCell="1" allowOverlap="1">
                <wp:simplePos x="0" y="0"/>
                <wp:positionH relativeFrom="column">
                  <wp:posOffset>5936204</wp:posOffset>
                </wp:positionH>
                <wp:positionV relativeFrom="paragraph">
                  <wp:posOffset>633276</wp:posOffset>
                </wp:positionV>
                <wp:extent cx="24120" cy="19080"/>
                <wp:effectExtent l="38100" t="57150" r="52705" b="38100"/>
                <wp:wrapNone/>
                <wp:docPr id="327" name="墨迹 327"/>
                <wp:cNvGraphicFramePr/>
                <a:graphic xmlns:a="http://schemas.openxmlformats.org/drawingml/2006/main">
                  <a:graphicData uri="http://schemas.microsoft.com/office/word/2010/wordprocessingInk">
                    <w14:contentPart bwMode="auto" r:id="rId727">
                      <w14:nvContentPartPr>
                        <w14:cNvContentPartPr/>
                      </w14:nvContentPartPr>
                      <w14:xfrm>
                        <a:off x="0" y="0"/>
                        <a:ext cx="24120" cy="19080"/>
                      </w14:xfrm>
                    </w14:contentPart>
                  </a:graphicData>
                </a:graphic>
              </wp:anchor>
            </w:drawing>
          </mc:Choice>
          <mc:Fallback>
            <w:pict>
              <v:shape w14:anchorId="3F3E8647" id="墨迹 327" o:spid="_x0000_s1026" type="#_x0000_t75" style="position:absolute;left:0;text-align:left;margin-left:466.75pt;margin-top:49.2pt;width:3.3pt;height:2.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">
                <v:imagedata r:id="rId7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1040" behindDoc="0" locked="0" layoutInCell="1" allowOverlap="1">
                <wp:simplePos x="0" y="0"/>
                <wp:positionH relativeFrom="column">
                  <wp:posOffset>5806964</wp:posOffset>
                </wp:positionH>
                <wp:positionV relativeFrom="paragraph">
                  <wp:posOffset>548676</wp:posOffset>
                </wp:positionV>
                <wp:extent cx="61560" cy="90000"/>
                <wp:effectExtent l="38100" t="57150" r="34290" b="43815"/>
                <wp:wrapNone/>
                <wp:docPr id="326" name="墨迹 326"/>
                <wp:cNvGraphicFramePr/>
                <a:graphic xmlns:a="http://schemas.openxmlformats.org/drawingml/2006/main">
                  <a:graphicData uri="http://schemas.microsoft.com/office/word/2010/wordprocessingInk">
                    <w14:contentPart bwMode="auto" r:id="rId729">
                      <w14:nvContentPartPr>
                        <w14:cNvContentPartPr/>
                      </w14:nvContentPartPr>
                      <w14:xfrm>
                        <a:off x="0" y="0"/>
                        <a:ext cx="61560" cy="90000"/>
                      </w14:xfrm>
                    </w14:contentPart>
                  </a:graphicData>
                </a:graphic>
              </wp:anchor>
            </w:drawing>
          </mc:Choice>
          <mc:Fallback>
            <w:pict>
              <v:shape w14:anchorId="2AFB2713" id="墨迹 326" o:spid="_x0000_s1026" type="#_x0000_t75" style="position:absolute;left:0;text-align:left;margin-left:456.6pt;margin-top:42.55pt;width:6.2pt;height:8.4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">
                <v:imagedata r:id="rId7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90016" behindDoc="0" locked="0" layoutInCell="1" allowOverlap="1">
                <wp:simplePos x="0" y="0"/>
                <wp:positionH relativeFrom="column">
                  <wp:posOffset>5755844</wp:posOffset>
                </wp:positionH>
                <wp:positionV relativeFrom="paragraph">
                  <wp:posOffset>581796</wp:posOffset>
                </wp:positionV>
                <wp:extent cx="25920" cy="90000"/>
                <wp:effectExtent l="38100" t="57150" r="50800" b="43815"/>
                <wp:wrapNone/>
                <wp:docPr id="325" name="墨迹 325"/>
                <wp:cNvGraphicFramePr/>
                <a:graphic xmlns:a="http://schemas.openxmlformats.org/drawingml/2006/main">
                  <a:graphicData uri="http://schemas.microsoft.com/office/word/2010/wordprocessingInk">
                    <w14:contentPart bwMode="auto" r:id="rId731">
                      <w14:nvContentPartPr>
                        <w14:cNvContentPartPr/>
                      </w14:nvContentPartPr>
                      <w14:xfrm>
                        <a:off x="0" y="0"/>
                        <a:ext cx="25920" cy="90000"/>
                      </w14:xfrm>
                    </w14:contentPart>
                  </a:graphicData>
                </a:graphic>
              </wp:anchor>
            </w:drawing>
          </mc:Choice>
          <mc:Fallback>
            <w:pict>
              <v:shape w14:anchorId="0B3515F9" id="墨迹 325" o:spid="_x0000_s1026" type="#_x0000_t75" style="position:absolute;left:0;text-align:left;margin-left:452.55pt;margin-top:45.15pt;width:3.4pt;height:8.4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">
                <v:imagedata r:id="rId7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8992" behindDoc="0" locked="0" layoutInCell="1" allowOverlap="1">
                <wp:simplePos x="0" y="0"/>
                <wp:positionH relativeFrom="column">
                  <wp:posOffset>5674124</wp:posOffset>
                </wp:positionH>
                <wp:positionV relativeFrom="paragraph">
                  <wp:posOffset>641916</wp:posOffset>
                </wp:positionV>
                <wp:extent cx="56880" cy="51840"/>
                <wp:effectExtent l="57150" t="57150" r="19685" b="43815"/>
                <wp:wrapNone/>
                <wp:docPr id="324" name="墨迹 324"/>
                <wp:cNvGraphicFramePr/>
                <a:graphic xmlns:a="http://schemas.openxmlformats.org/drawingml/2006/main">
                  <a:graphicData uri="http://schemas.microsoft.com/office/word/2010/wordprocessingInk">
                    <w14:contentPart bwMode="auto" r:id="rId733">
                      <w14:nvContentPartPr>
                        <w14:cNvContentPartPr/>
                      </w14:nvContentPartPr>
                      <w14:xfrm>
                        <a:off x="0" y="0"/>
                        <a:ext cx="56880" cy="51840"/>
                      </w14:xfrm>
                    </w14:contentPart>
                  </a:graphicData>
                </a:graphic>
              </wp:anchor>
            </w:drawing>
          </mc:Choice>
          <mc:Fallback>
            <w:pict>
              <v:shape w14:anchorId="43E83900" id="墨迹 324" o:spid="_x0000_s1026" type="#_x0000_t75" style="position:absolute;left:0;text-align:left;margin-left:446.15pt;margin-top:49.9pt;width:5.85pt;height:5.4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">
                <v:imagedata r:id="rId7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7968" behindDoc="0" locked="0" layoutInCell="1" allowOverlap="1">
                <wp:simplePos x="0" y="0"/>
                <wp:positionH relativeFrom="column">
                  <wp:posOffset>5605364</wp:posOffset>
                </wp:positionH>
                <wp:positionV relativeFrom="paragraph">
                  <wp:posOffset>603036</wp:posOffset>
                </wp:positionV>
                <wp:extent cx="26280" cy="30600"/>
                <wp:effectExtent l="38100" t="38100" r="50165" b="45720"/>
                <wp:wrapNone/>
                <wp:docPr id="323" name="墨迹 323"/>
                <wp:cNvGraphicFramePr/>
                <a:graphic xmlns:a="http://schemas.openxmlformats.org/drawingml/2006/main">
                  <a:graphicData uri="http://schemas.microsoft.com/office/word/2010/wordprocessingInk">
                    <w14:contentPart bwMode="auto" r:id="rId735">
                      <w14:nvContentPartPr>
                        <w14:cNvContentPartPr/>
                      </w14:nvContentPartPr>
                      <w14:xfrm>
                        <a:off x="0" y="0"/>
                        <a:ext cx="26280" cy="30600"/>
                      </w14:xfrm>
                    </w14:contentPart>
                  </a:graphicData>
                </a:graphic>
              </wp:anchor>
            </w:drawing>
          </mc:Choice>
          <mc:Fallback>
            <w:pict>
              <v:shape w14:anchorId="1819ED8F" id="墨迹 323" o:spid="_x0000_s1026" type="#_x0000_t75" style="position:absolute;left:0;text-align:left;margin-left:440.7pt;margin-top:46.85pt;width:3.35pt;height:3.7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">
                <v:imagedata r:id="rId7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5920" behindDoc="0" locked="0" layoutInCell="1" allowOverlap="1">
                <wp:simplePos x="0" y="0"/>
                <wp:positionH relativeFrom="column">
                  <wp:posOffset>5374604</wp:posOffset>
                </wp:positionH>
                <wp:positionV relativeFrom="paragraph">
                  <wp:posOffset>558756</wp:posOffset>
                </wp:positionV>
                <wp:extent cx="163080" cy="181800"/>
                <wp:effectExtent l="57150" t="38100" r="8890" b="46990"/>
                <wp:wrapNone/>
                <wp:docPr id="321" name="墨迹 321"/>
                <wp:cNvGraphicFramePr/>
                <a:graphic xmlns:a="http://schemas.openxmlformats.org/drawingml/2006/main">
                  <a:graphicData uri="http://schemas.microsoft.com/office/word/2010/wordprocessingInk">
                    <w14:contentPart bwMode="auto" r:id="rId737">
                      <w14:nvContentPartPr>
                        <w14:cNvContentPartPr/>
                      </w14:nvContentPartPr>
                      <w14:xfrm>
                        <a:off x="0" y="0"/>
                        <a:ext cx="163080" cy="181800"/>
                      </w14:xfrm>
                    </w14:contentPart>
                  </a:graphicData>
                </a:graphic>
              </wp:anchor>
            </w:drawing>
          </mc:Choice>
          <mc:Fallback>
            <w:pict>
              <v:shape w14:anchorId="141A045F" id="墨迹 321" o:spid="_x0000_s1026" type="#_x0000_t75" style="position:absolute;left:0;text-align:left;margin-left:422.55pt;margin-top:43.35pt;width:14.2pt;height:15.6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">
                <v:imagedata r:id="rId7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3632" behindDoc="0" locked="0" layoutInCell="1" allowOverlap="1">
                <wp:simplePos x="0" y="0"/>
                <wp:positionH relativeFrom="column">
                  <wp:posOffset>4128644</wp:posOffset>
                </wp:positionH>
                <wp:positionV relativeFrom="paragraph">
                  <wp:posOffset>611316</wp:posOffset>
                </wp:positionV>
                <wp:extent cx="51840" cy="30960"/>
                <wp:effectExtent l="57150" t="38100" r="43815" b="45720"/>
                <wp:wrapNone/>
                <wp:docPr id="309" name="墨迹 309"/>
                <wp:cNvGraphicFramePr/>
                <a:graphic xmlns:a="http://schemas.openxmlformats.org/drawingml/2006/main">
                  <a:graphicData uri="http://schemas.microsoft.com/office/word/2010/wordprocessingInk">
                    <w14:contentPart bwMode="auto" r:id="rId739">
                      <w14:nvContentPartPr>
                        <w14:cNvContentPartPr/>
                      </w14:nvContentPartPr>
                      <w14:xfrm>
                        <a:off x="0" y="0"/>
                        <a:ext cx="51840" cy="30960"/>
                      </w14:xfrm>
                    </w14:contentPart>
                  </a:graphicData>
                </a:graphic>
              </wp:anchor>
            </w:drawing>
          </mc:Choice>
          <mc:Fallback>
            <w:pict>
              <v:shape w14:anchorId="38A49EE9" id="墨迹 309" o:spid="_x0000_s1026" type="#_x0000_t75" style="position:absolute;left:0;text-align:left;margin-left:324.45pt;margin-top:47.5pt;width:5.45pt;height:3.8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">
                <v:imagedata r:id="rId7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2608" behindDoc="0" locked="0" layoutInCell="1" allowOverlap="1">
                <wp:simplePos x="0" y="0"/>
                <wp:positionH relativeFrom="column">
                  <wp:posOffset>6524084</wp:posOffset>
                </wp:positionH>
                <wp:positionV relativeFrom="paragraph">
                  <wp:posOffset>178236</wp:posOffset>
                </wp:positionV>
                <wp:extent cx="18360" cy="34560"/>
                <wp:effectExtent l="57150" t="38100" r="39370" b="41910"/>
                <wp:wrapNone/>
                <wp:docPr id="308" name="墨迹 308"/>
                <wp:cNvGraphicFramePr/>
                <a:graphic xmlns:a="http://schemas.openxmlformats.org/drawingml/2006/main">
                  <a:graphicData uri="http://schemas.microsoft.com/office/word/2010/wordprocessingInk">
                    <w14:contentPart bwMode="auto" r:id="rId741">
                      <w14:nvContentPartPr>
                        <w14:cNvContentPartPr/>
                      </w14:nvContentPartPr>
                      <w14:xfrm>
                        <a:off x="0" y="0"/>
                        <a:ext cx="18360" cy="34560"/>
                      </w14:xfrm>
                    </w14:contentPart>
                  </a:graphicData>
                </a:graphic>
              </wp:anchor>
            </w:drawing>
          </mc:Choice>
          <mc:Fallback>
            <w:pict>
              <v:shape w14:anchorId="16769C59" id="墨迹 308" o:spid="_x0000_s1026" type="#_x0000_t75" style="position:absolute;left:0;text-align:left;margin-left:513pt;margin-top:13.4pt;width:2.85pt;height:4.0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">
                <v:imagedata r:id="rId7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1584" behindDoc="0" locked="0" layoutInCell="1" allowOverlap="1">
                <wp:simplePos x="0" y="0"/>
                <wp:positionH relativeFrom="column">
                  <wp:posOffset>6489524</wp:posOffset>
                </wp:positionH>
                <wp:positionV relativeFrom="paragraph">
                  <wp:posOffset>-6804</wp:posOffset>
                </wp:positionV>
                <wp:extent cx="65160" cy="116640"/>
                <wp:effectExtent l="38100" t="38100" r="49530" b="55245"/>
                <wp:wrapNone/>
                <wp:docPr id="307" name="墨迹 307"/>
                <wp:cNvGraphicFramePr/>
                <a:graphic xmlns:a="http://schemas.openxmlformats.org/drawingml/2006/main">
                  <a:graphicData uri="http://schemas.microsoft.com/office/word/2010/wordprocessingInk">
                    <w14:contentPart bwMode="auto" r:id="rId743">
                      <w14:nvContentPartPr>
                        <w14:cNvContentPartPr/>
                      </w14:nvContentPartPr>
                      <w14:xfrm>
                        <a:off x="0" y="0"/>
                        <a:ext cx="65160" cy="116640"/>
                      </w14:xfrm>
                    </w14:contentPart>
                  </a:graphicData>
                </a:graphic>
              </wp:anchor>
            </w:drawing>
          </mc:Choice>
          <mc:Fallback>
            <w:pict>
              <v:shape w14:anchorId="09A9C792" id="墨迹 307" o:spid="_x0000_s1026" type="#_x0000_t75" style="position:absolute;left:0;text-align:left;margin-left:510.35pt;margin-top:-1.2pt;width:6.5pt;height:10.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">
                <v:imagedata r:id="rId7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0560" behindDoc="0" locked="0" layoutInCell="1" allowOverlap="1">
                <wp:simplePos x="0" y="0"/>
                <wp:positionH relativeFrom="column">
                  <wp:posOffset>6322484</wp:posOffset>
                </wp:positionH>
                <wp:positionV relativeFrom="paragraph">
                  <wp:posOffset>105156</wp:posOffset>
                </wp:positionV>
                <wp:extent cx="112680" cy="230040"/>
                <wp:effectExtent l="38100" t="38100" r="20955" b="55880"/>
                <wp:wrapNone/>
                <wp:docPr id="306" name="墨迹 306"/>
                <wp:cNvGraphicFramePr/>
                <a:graphic xmlns:a="http://schemas.openxmlformats.org/drawingml/2006/main">
                  <a:graphicData uri="http://schemas.microsoft.com/office/word/2010/wordprocessingInk">
                    <w14:contentPart bwMode="auto" r:id="rId745">
                      <w14:nvContentPartPr>
                        <w14:cNvContentPartPr/>
                      </w14:nvContentPartPr>
                      <w14:xfrm>
                        <a:off x="0" y="0"/>
                        <a:ext cx="112680" cy="230040"/>
                      </w14:xfrm>
                    </w14:contentPart>
                  </a:graphicData>
                </a:graphic>
              </wp:anchor>
            </w:drawing>
          </mc:Choice>
          <mc:Fallback>
            <w:pict>
              <v:shape w14:anchorId="057A07DF" id="墨迹 306" o:spid="_x0000_s1026" type="#_x0000_t75" style="position:absolute;left:0;text-align:left;margin-left:497.2pt;margin-top:7.65pt;width:10.2pt;height:19.4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">
                <v:imagedata r:id="rId7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9536" behindDoc="0" locked="0" layoutInCell="1" allowOverlap="1">
                <wp:simplePos x="0" y="0"/>
                <wp:positionH relativeFrom="column">
                  <wp:posOffset>6258044</wp:posOffset>
                </wp:positionH>
                <wp:positionV relativeFrom="paragraph">
                  <wp:posOffset>199476</wp:posOffset>
                </wp:positionV>
                <wp:extent cx="34920" cy="53280"/>
                <wp:effectExtent l="19050" t="57150" r="41910" b="42545"/>
                <wp:wrapNone/>
                <wp:docPr id="305" name="墨迹 305"/>
                <wp:cNvGraphicFramePr/>
                <a:graphic xmlns:a="http://schemas.openxmlformats.org/drawingml/2006/main">
                  <a:graphicData uri="http://schemas.microsoft.com/office/word/2010/wordprocessingInk">
                    <w14:contentPart bwMode="auto" r:id="rId747">
                      <w14:nvContentPartPr>
                        <w14:cNvContentPartPr/>
                      </w14:nvContentPartPr>
                      <w14:xfrm>
                        <a:off x="0" y="0"/>
                        <a:ext cx="34920" cy="53280"/>
                      </w14:xfrm>
                    </w14:contentPart>
                  </a:graphicData>
                </a:graphic>
              </wp:anchor>
            </w:drawing>
          </mc:Choice>
          <mc:Fallback>
            <w:pict>
              <v:shape w14:anchorId="0D47E7D6" id="墨迹 305" o:spid="_x0000_s1026" type="#_x0000_t75" style="position:absolute;left:0;text-align:left;margin-left:492.1pt;margin-top:15.05pt;width:4.15pt;height:5.5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">
                <v:imagedata r:id="rId7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8512" behindDoc="0" locked="0" layoutInCell="1" allowOverlap="1">
                <wp:simplePos x="0" y="0"/>
                <wp:positionH relativeFrom="column">
                  <wp:posOffset>6116564</wp:posOffset>
                </wp:positionH>
                <wp:positionV relativeFrom="paragraph">
                  <wp:posOffset>216756</wp:posOffset>
                </wp:positionV>
                <wp:extent cx="81720" cy="82080"/>
                <wp:effectExtent l="57150" t="57150" r="33020" b="51435"/>
                <wp:wrapNone/>
                <wp:docPr id="304" name="墨迹 304"/>
                <wp:cNvGraphicFramePr/>
                <a:graphic xmlns:a="http://schemas.openxmlformats.org/drawingml/2006/main">
                  <a:graphicData uri="http://schemas.microsoft.com/office/word/2010/wordprocessingInk">
                    <w14:contentPart bwMode="auto" r:id="rId749">
                      <w14:nvContentPartPr>
                        <w14:cNvContentPartPr/>
                      </w14:nvContentPartPr>
                      <w14:xfrm>
                        <a:off x="0" y="0"/>
                        <a:ext cx="81720" cy="82080"/>
                      </w14:xfrm>
                    </w14:contentPart>
                  </a:graphicData>
                </a:graphic>
              </wp:anchor>
            </w:drawing>
          </mc:Choice>
          <mc:Fallback>
            <w:pict>
              <v:shape w14:anchorId="31D0578D" id="墨迹 304" o:spid="_x0000_s1026" type="#_x0000_t75" style="position:absolute;left:0;text-align:left;margin-left:480.95pt;margin-top:16.4pt;width:7.8pt;height:7.7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">
                <v:imagedata r:id="rId7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7488" behindDoc="0" locked="0" layoutInCell="1" allowOverlap="1">
                <wp:simplePos x="0" y="0"/>
                <wp:positionH relativeFrom="column">
                  <wp:posOffset>6000284</wp:posOffset>
                </wp:positionH>
                <wp:positionV relativeFrom="paragraph">
                  <wp:posOffset>173916</wp:posOffset>
                </wp:positionV>
                <wp:extent cx="73440" cy="154800"/>
                <wp:effectExtent l="38100" t="38100" r="41275" b="55245"/>
                <wp:wrapNone/>
                <wp:docPr id="303" name="墨迹 303"/>
                <wp:cNvGraphicFramePr/>
                <a:graphic xmlns:a="http://schemas.openxmlformats.org/drawingml/2006/main">
                  <a:graphicData uri="http://schemas.microsoft.com/office/word/2010/wordprocessingInk">
                    <w14:contentPart bwMode="auto" r:id="rId751">
                      <w14:nvContentPartPr>
                        <w14:cNvContentPartPr/>
                      </w14:nvContentPartPr>
                      <w14:xfrm>
                        <a:off x="0" y="0"/>
                        <a:ext cx="73440" cy="154800"/>
                      </w14:xfrm>
                    </w14:contentPart>
                  </a:graphicData>
                </a:graphic>
              </wp:anchor>
            </w:drawing>
          </mc:Choice>
          <mc:Fallback>
            <w:pict>
              <v:shape w14:anchorId="4409EE87" id="墨迹 303" o:spid="_x0000_s1026" type="#_x0000_t75" style="position:absolute;left:0;text-align:left;margin-left:471.8pt;margin-top:13.05pt;width:7.15pt;height:13.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">
                <v:imagedata r:id="rId7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6464" behindDoc="0" locked="0" layoutInCell="1" allowOverlap="1">
                <wp:simplePos x="0" y="0"/>
                <wp:positionH relativeFrom="column">
                  <wp:posOffset>5828924</wp:posOffset>
                </wp:positionH>
                <wp:positionV relativeFrom="paragraph">
                  <wp:posOffset>281196</wp:posOffset>
                </wp:positionV>
                <wp:extent cx="44280" cy="82080"/>
                <wp:effectExtent l="57150" t="57150" r="51435" b="51435"/>
                <wp:wrapNone/>
                <wp:docPr id="302" name="墨迹 302"/>
                <wp:cNvGraphicFramePr/>
                <a:graphic xmlns:a="http://schemas.openxmlformats.org/drawingml/2006/main">
                  <a:graphicData uri="http://schemas.microsoft.com/office/word/2010/wordprocessingInk">
                    <w14:contentPart bwMode="auto" r:id="rId753">
                      <w14:nvContentPartPr>
                        <w14:cNvContentPartPr/>
                      </w14:nvContentPartPr>
                      <w14:xfrm>
                        <a:off x="0" y="0"/>
                        <a:ext cx="44280" cy="82080"/>
                      </w14:xfrm>
                    </w14:contentPart>
                  </a:graphicData>
                </a:graphic>
              </wp:anchor>
            </w:drawing>
          </mc:Choice>
          <mc:Fallback>
            <w:pict>
              <v:shape w14:anchorId="534DEC60" id="墨迹 302" o:spid="_x0000_s1026" type="#_x0000_t75" style="position:absolute;left:0;text-align:left;margin-left:458.3pt;margin-top:21.5pt;width:4.85pt;height:7.7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">
                <v:imagedata r:id="rId7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5440" behindDoc="0" locked="0" layoutInCell="1" allowOverlap="1">
                <wp:simplePos x="0" y="0"/>
                <wp:positionH relativeFrom="column">
                  <wp:posOffset>5751524</wp:posOffset>
                </wp:positionH>
                <wp:positionV relativeFrom="paragraph">
                  <wp:posOffset>263916</wp:posOffset>
                </wp:positionV>
                <wp:extent cx="47520" cy="9000"/>
                <wp:effectExtent l="57150" t="57150" r="48260" b="48260"/>
                <wp:wrapNone/>
                <wp:docPr id="301" name="墨迹 301"/>
                <wp:cNvGraphicFramePr/>
                <a:graphic xmlns:a="http://schemas.openxmlformats.org/drawingml/2006/main">
                  <a:graphicData uri="http://schemas.microsoft.com/office/word/2010/wordprocessingInk">
                    <w14:contentPart bwMode="auto" r:id="rId755">
                      <w14:nvContentPartPr>
                        <w14:cNvContentPartPr/>
                      </w14:nvContentPartPr>
                      <w14:xfrm>
                        <a:off x="0" y="0"/>
                        <a:ext cx="47520" cy="9000"/>
                      </w14:xfrm>
                    </w14:contentPart>
                  </a:graphicData>
                </a:graphic>
              </wp:anchor>
            </w:drawing>
          </mc:Choice>
          <mc:Fallback>
            <w:pict>
              <v:shape w14:anchorId="109383E3" id="墨迹 301" o:spid="_x0000_s1026" type="#_x0000_t75" style="position:absolute;left:0;text-align:left;margin-left:452.25pt;margin-top:20.15pt;width:5.1pt;height:2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">
                <v:imagedata r:id="rId75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4416" behindDoc="0" locked="0" layoutInCell="1" allowOverlap="1">
                <wp:simplePos x="0" y="0"/>
                <wp:positionH relativeFrom="column">
                  <wp:posOffset>5760164</wp:posOffset>
                </wp:positionH>
                <wp:positionV relativeFrom="paragraph">
                  <wp:posOffset>302796</wp:posOffset>
                </wp:positionV>
                <wp:extent cx="13320" cy="76680"/>
                <wp:effectExtent l="38100" t="38100" r="44450" b="57150"/>
                <wp:wrapNone/>
                <wp:docPr id="300" name="墨迹 300"/>
                <wp:cNvGraphicFramePr/>
                <a:graphic xmlns:a="http://schemas.openxmlformats.org/drawingml/2006/main">
                  <a:graphicData uri="http://schemas.microsoft.com/office/word/2010/wordprocessingInk">
                    <w14:contentPart bwMode="auto" r:id="rId757">
                      <w14:nvContentPartPr>
                        <w14:cNvContentPartPr/>
                      </w14:nvContentPartPr>
                      <w14:xfrm>
                        <a:off x="0" y="0"/>
                        <a:ext cx="13320" cy="76680"/>
                      </w14:xfrm>
                    </w14:contentPart>
                  </a:graphicData>
                </a:graphic>
              </wp:anchor>
            </w:drawing>
          </mc:Choice>
          <mc:Fallback>
            <w:pict>
              <v:shape w14:anchorId="4E3C4704" id="墨迹 300" o:spid="_x0000_s1026" type="#_x0000_t75" style="position:absolute;left:0;text-align:left;margin-left:452.85pt;margin-top:23.2pt;width:2.5pt;height:7.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">
                <v:imagedata r:id="rId7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3392" behindDoc="0" locked="0" layoutInCell="1" allowOverlap="1">
                <wp:simplePos x="0" y="0"/>
                <wp:positionH relativeFrom="column">
                  <wp:posOffset>5515364</wp:posOffset>
                </wp:positionH>
                <wp:positionV relativeFrom="paragraph">
                  <wp:posOffset>191196</wp:posOffset>
                </wp:positionV>
                <wp:extent cx="181800" cy="210960"/>
                <wp:effectExtent l="38100" t="38100" r="0" b="55880"/>
                <wp:wrapNone/>
                <wp:docPr id="299" name="墨迹 299"/>
                <wp:cNvGraphicFramePr/>
                <a:graphic xmlns:a="http://schemas.openxmlformats.org/drawingml/2006/main">
                  <a:graphicData uri="http://schemas.microsoft.com/office/word/2010/wordprocessingInk">
                    <w14:contentPart bwMode="auto" r:id="rId759">
                      <w14:nvContentPartPr>
                        <w14:cNvContentPartPr/>
                      </w14:nvContentPartPr>
                      <w14:xfrm>
                        <a:off x="0" y="0"/>
                        <a:ext cx="181800" cy="210960"/>
                      </w14:xfrm>
                    </w14:contentPart>
                  </a:graphicData>
                </a:graphic>
              </wp:anchor>
            </w:drawing>
          </mc:Choice>
          <mc:Fallback>
            <w:pict>
              <v:shape w14:anchorId="062D19D9" id="墨迹 299" o:spid="_x0000_s1026" type="#_x0000_t75" style="position:absolute;left:0;text-align:left;margin-left:433.65pt;margin-top:14.4pt;width:15.6pt;height:17.9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">
                <v:imagedata r:id="rId7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2368" behindDoc="0" locked="0" layoutInCell="1" allowOverlap="1">
                <wp:simplePos x="0" y="0"/>
                <wp:positionH relativeFrom="column">
                  <wp:posOffset>5257604</wp:posOffset>
                </wp:positionH>
                <wp:positionV relativeFrom="paragraph">
                  <wp:posOffset>259596</wp:posOffset>
                </wp:positionV>
                <wp:extent cx="30600" cy="176400"/>
                <wp:effectExtent l="38100" t="38100" r="45720" b="52705"/>
                <wp:wrapNone/>
                <wp:docPr id="298" name="墨迹 298"/>
                <wp:cNvGraphicFramePr/>
                <a:graphic xmlns:a="http://schemas.openxmlformats.org/drawingml/2006/main">
                  <a:graphicData uri="http://schemas.microsoft.com/office/word/2010/wordprocessingInk">
                    <w14:contentPart bwMode="auto" r:id="rId761">
                      <w14:nvContentPartPr>
                        <w14:cNvContentPartPr/>
                      </w14:nvContentPartPr>
                      <w14:xfrm>
                        <a:off x="0" y="0"/>
                        <a:ext cx="30600" cy="176400"/>
                      </w14:xfrm>
                    </w14:contentPart>
                  </a:graphicData>
                </a:graphic>
              </wp:anchor>
            </w:drawing>
          </mc:Choice>
          <mc:Fallback>
            <w:pict>
              <v:shape w14:anchorId="710BB1F7" id="墨迹 298" o:spid="_x0000_s1026" type="#_x0000_t75" style="position:absolute;left:0;text-align:left;margin-left:413.35pt;margin-top:19.8pt;width:3.7pt;height:15.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">
                <v:imagedata r:id="rId7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1344" behindDoc="0" locked="0" layoutInCell="1" allowOverlap="1">
                <wp:simplePos x="0" y="0"/>
                <wp:positionH relativeFrom="column">
                  <wp:posOffset>5249324</wp:posOffset>
                </wp:positionH>
                <wp:positionV relativeFrom="paragraph">
                  <wp:posOffset>298476</wp:posOffset>
                </wp:positionV>
                <wp:extent cx="37800" cy="111960"/>
                <wp:effectExtent l="19050" t="38100" r="38735" b="40640"/>
                <wp:wrapNone/>
                <wp:docPr id="297" name="墨迹 297"/>
                <wp:cNvGraphicFramePr/>
                <a:graphic xmlns:a="http://schemas.openxmlformats.org/drawingml/2006/main">
                  <a:graphicData uri="http://schemas.microsoft.com/office/word/2010/wordprocessingInk">
                    <w14:contentPart bwMode="auto" r:id="rId763">
                      <w14:nvContentPartPr>
                        <w14:cNvContentPartPr/>
                      </w14:nvContentPartPr>
                      <w14:xfrm>
                        <a:off x="0" y="0"/>
                        <a:ext cx="37800" cy="111960"/>
                      </w14:xfrm>
                    </w14:contentPart>
                  </a:graphicData>
                </a:graphic>
              </wp:anchor>
            </w:drawing>
          </mc:Choice>
          <mc:Fallback>
            <w:pict>
              <v:shape w14:anchorId="38064ED1" id="墨迹 297" o:spid="_x0000_s1026" type="#_x0000_t75" style="position:absolute;left:0;text-align:left;margin-left:412.7pt;margin-top:22.85pt;width:4.35pt;height:10.1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">
                <v:imagedata r:id="rId7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60320" behindDoc="0" locked="0" layoutInCell="1" allowOverlap="1">
                <wp:simplePos x="0" y="0"/>
                <wp:positionH relativeFrom="column">
                  <wp:posOffset>5206124</wp:posOffset>
                </wp:positionH>
                <wp:positionV relativeFrom="paragraph">
                  <wp:posOffset>219276</wp:posOffset>
                </wp:positionV>
                <wp:extent cx="151920" cy="201240"/>
                <wp:effectExtent l="0" t="57150" r="38735" b="46990"/>
                <wp:wrapNone/>
                <wp:docPr id="296" name="墨迹 296"/>
                <wp:cNvGraphicFramePr/>
                <a:graphic xmlns:a="http://schemas.openxmlformats.org/drawingml/2006/main">
                  <a:graphicData uri="http://schemas.microsoft.com/office/word/2010/wordprocessingInk">
                    <w14:contentPart bwMode="auto" r:id="rId765">
                      <w14:nvContentPartPr>
                        <w14:cNvContentPartPr/>
                      </w14:nvContentPartPr>
                      <w14:xfrm>
                        <a:off x="0" y="0"/>
                        <a:ext cx="151920" cy="201240"/>
                      </w14:xfrm>
                    </w14:contentPart>
                  </a:graphicData>
                </a:graphic>
              </wp:anchor>
            </w:drawing>
          </mc:Choice>
          <mc:Fallback>
            <w:pict>
              <v:shape w14:anchorId="2E7F79DB" id="墨迹 296" o:spid="_x0000_s1026" type="#_x0000_t75" style="position:absolute;left:0;text-align:left;margin-left:409.3pt;margin-top:16.6pt;width:13.25pt;height:17.2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">
                <v:imagedata r:id="rId7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9296" behindDoc="0" locked="0" layoutInCell="1" allowOverlap="1">
                <wp:simplePos x="0" y="0"/>
                <wp:positionH relativeFrom="column">
                  <wp:posOffset>5179124</wp:posOffset>
                </wp:positionH>
                <wp:positionV relativeFrom="paragraph">
                  <wp:posOffset>307116</wp:posOffset>
                </wp:positionV>
                <wp:extent cx="23400" cy="121680"/>
                <wp:effectExtent l="38100" t="57150" r="53340" b="50165"/>
                <wp:wrapNone/>
                <wp:docPr id="295" name="墨迹 295"/>
                <wp:cNvGraphicFramePr/>
                <a:graphic xmlns:a="http://schemas.openxmlformats.org/drawingml/2006/main">
                  <a:graphicData uri="http://schemas.microsoft.com/office/word/2010/wordprocessingInk">
                    <w14:contentPart bwMode="auto" r:id="rId767">
                      <w14:nvContentPartPr>
                        <w14:cNvContentPartPr/>
                      </w14:nvContentPartPr>
                      <w14:xfrm>
                        <a:off x="0" y="0"/>
                        <a:ext cx="23400" cy="121680"/>
                      </w14:xfrm>
                    </w14:contentPart>
                  </a:graphicData>
                </a:graphic>
              </wp:anchor>
            </w:drawing>
          </mc:Choice>
          <mc:Fallback>
            <w:pict>
              <v:shape w14:anchorId="76E49539" id="墨迹 295" o:spid="_x0000_s1026" type="#_x0000_t75" style="position:absolute;left:0;text-align:left;margin-left:407.15pt;margin-top:23.55pt;width:3.2pt;height:10.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">
                <v:imagedata r:id="rId76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8272" behindDoc="0" locked="0" layoutInCell="1" allowOverlap="1">
                <wp:simplePos x="0" y="0"/>
                <wp:positionH relativeFrom="column">
                  <wp:posOffset>4970324</wp:posOffset>
                </wp:positionH>
                <wp:positionV relativeFrom="paragraph">
                  <wp:posOffset>289836</wp:posOffset>
                </wp:positionV>
                <wp:extent cx="94680" cy="240840"/>
                <wp:effectExtent l="57150" t="57150" r="19685" b="45085"/>
                <wp:wrapNone/>
                <wp:docPr id="294" name="墨迹 294"/>
                <wp:cNvGraphicFramePr/>
                <a:graphic xmlns:a="http://schemas.openxmlformats.org/drawingml/2006/main">
                  <a:graphicData uri="http://schemas.microsoft.com/office/word/2010/wordprocessingInk">
                    <w14:contentPart bwMode="auto" r:id="rId769">
                      <w14:nvContentPartPr>
                        <w14:cNvContentPartPr/>
                      </w14:nvContentPartPr>
                      <w14:xfrm>
                        <a:off x="0" y="0"/>
                        <a:ext cx="94680" cy="240840"/>
                      </w14:xfrm>
                    </w14:contentPart>
                  </a:graphicData>
                </a:graphic>
              </wp:anchor>
            </w:drawing>
          </mc:Choice>
          <mc:Fallback>
            <w:pict>
              <v:shape w14:anchorId="6B58FAA6" id="墨迹 294" o:spid="_x0000_s1026" type="#_x0000_t75" style="position:absolute;left:0;text-align:left;margin-left:390.7pt;margin-top:22.15pt;width:8.75pt;height:20.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">
                <v:imagedata r:id="rId7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57248" behindDoc="0" locked="0" layoutInCell="1" allowOverlap="1">
                <wp:simplePos x="0" y="0"/>
                <wp:positionH relativeFrom="column">
                  <wp:posOffset>4961684</wp:posOffset>
                </wp:positionH>
                <wp:positionV relativeFrom="paragraph">
                  <wp:posOffset>204156</wp:posOffset>
                </wp:positionV>
                <wp:extent cx="47520" cy="47520"/>
                <wp:effectExtent l="57150" t="57150" r="48260" b="48260"/>
                <wp:wrapNone/>
                <wp:docPr id="293" name="墨迹 293"/>
                <wp:cNvGraphicFramePr/>
                <a:graphic xmlns:a="http://schemas.openxmlformats.org/drawingml/2006/main">
                  <a:graphicData uri="http://schemas.microsoft.com/office/word/2010/wordprocessingInk">
                    <w14:contentPart bwMode="auto" r:id="rId771">
                      <w14:nvContentPartPr>
                        <w14:cNvContentPartPr/>
                      </w14:nvContentPartPr>
                      <w14:xfrm>
                        <a:off x="0" y="0"/>
                        <a:ext cx="47520" cy="47520"/>
                      </w14:xfrm>
                    </w14:contentPart>
                  </a:graphicData>
                </a:graphic>
              </wp:anchor>
            </w:drawing>
          </mc:Choice>
          <mc:Fallback>
            <w:pict>
              <v:shape w14:anchorId="41212524" id="墨迹 293" o:spid="_x0000_s1026" type="#_x0000_t75" style="position:absolute;left:0;text-align:left;margin-left:390.05pt;margin-top:15.45pt;width:5.1pt;height:5.1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">
                <v:imagedata r:id="rId7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45984" behindDoc="0" locked="0" layoutInCell="1" allowOverlap="1">
                <wp:simplePos x="0" y="0"/>
                <wp:positionH relativeFrom="column">
                  <wp:posOffset>5695724</wp:posOffset>
                </wp:positionH>
                <wp:positionV relativeFrom="paragraph">
                  <wp:posOffset>-10764</wp:posOffset>
                </wp:positionV>
                <wp:extent cx="21960" cy="47160"/>
                <wp:effectExtent l="38100" t="57150" r="54610" b="48260"/>
                <wp:wrapNone/>
                <wp:docPr id="282" name="墨迹 282"/>
                <wp:cNvGraphicFramePr/>
                <a:graphic xmlns:a="http://schemas.openxmlformats.org/drawingml/2006/main">
                  <a:graphicData uri="http://schemas.microsoft.com/office/word/2010/wordprocessingInk">
                    <w14:contentPart bwMode="auto" r:id="rId773">
                      <w14:nvContentPartPr>
                        <w14:cNvContentPartPr/>
                      </w14:nvContentPartPr>
                      <w14:xfrm>
                        <a:off x="0" y="0"/>
                        <a:ext cx="21960" cy="47160"/>
                      </w14:xfrm>
                    </w14:contentPart>
                  </a:graphicData>
                </a:graphic>
              </wp:anchor>
            </w:drawing>
          </mc:Choice>
          <mc:Fallback>
            <w:pict>
              <v:shape w14:anchorId="11A953B3" id="墨迹 282" o:spid="_x0000_s1026" type="#_x0000_t75" style="position:absolute;left:0;text-align:left;margin-left:447.85pt;margin-top:-1.5pt;width:3.1pt;height: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">
                <v:imagedata r:id="rId7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37792" behindDoc="0" locked="0" layoutInCell="1" allowOverlap="1">
                <wp:simplePos x="0" y="0"/>
                <wp:positionH relativeFrom="column">
                  <wp:posOffset>5129084</wp:posOffset>
                </wp:positionH>
                <wp:positionV relativeFrom="paragraph">
                  <wp:posOffset>-6444</wp:posOffset>
                </wp:positionV>
                <wp:extent cx="159120" cy="69120"/>
                <wp:effectExtent l="57150" t="38100" r="31750" b="45720"/>
                <wp:wrapNone/>
                <wp:docPr id="274" name="墨迹 274"/>
                <wp:cNvGraphicFramePr/>
                <a:graphic xmlns:a="http://schemas.openxmlformats.org/drawingml/2006/main">
                  <a:graphicData uri="http://schemas.microsoft.com/office/word/2010/wordprocessingInk">
                    <w14:contentPart bwMode="auto" r:id="rId775">
                      <w14:nvContentPartPr>
                        <w14:cNvContentPartPr/>
                      </w14:nvContentPartPr>
                      <w14:xfrm>
                        <a:off x="0" y="0"/>
                        <a:ext cx="159120" cy="69120"/>
                      </w14:xfrm>
                    </w14:contentPart>
                  </a:graphicData>
                </a:graphic>
              </wp:anchor>
            </w:drawing>
          </mc:Choice>
          <mc:Fallback>
            <w:pict>
              <v:shape w14:anchorId="2858181E" id="墨迹 274" o:spid="_x0000_s1026" type="#_x0000_t75" style="position:absolute;left:0;text-align:left;margin-left:403.2pt;margin-top:-1.15pt;width:13.9pt;height:6.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">
                <v:imagedata r:id="rId7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879424" behindDoc="0" locked="0" layoutInCell="1" allowOverlap="1">
                <wp:simplePos x="0" y="0"/>
                <wp:positionH relativeFrom="column">
                  <wp:posOffset>999524</wp:posOffset>
                </wp:positionH>
                <wp:positionV relativeFrom="paragraph">
                  <wp:posOffset>-44964</wp:posOffset>
                </wp:positionV>
                <wp:extent cx="3610440" cy="314280"/>
                <wp:effectExtent l="38100" t="57150" r="0" b="48260"/>
                <wp:wrapNone/>
                <wp:docPr id="217" name="墨迹 217"/>
                <wp:cNvGraphicFramePr/>
                <a:graphic xmlns:a="http://schemas.openxmlformats.org/drawingml/2006/main">
                  <a:graphicData uri="http://schemas.microsoft.com/office/word/2010/wordprocessingInk">
                    <w14:contentPart bwMode="auto" r:id="rId777">
                      <w14:nvContentPartPr>
                        <w14:cNvContentPartPr/>
                      </w14:nvContentPartPr>
                      <w14:xfrm>
                        <a:off x="0" y="0"/>
                        <a:ext cx="3610440" cy="314280"/>
                      </w14:xfrm>
                    </w14:contentPart>
                  </a:graphicData>
                </a:graphic>
              </wp:anchor>
            </w:drawing>
          </mc:Choice>
          <mc:Fallback>
            <w:pict>
              <v:shape w14:anchorId="1091ADE9" id="墨迹 217" o:spid="_x0000_s1026" type="#_x0000_t75" style="position:absolute;left:0;text-align:left;margin-left:78.05pt;margin-top:-4.2pt;width:285.65pt;height:26.1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">
                <v:imagedata r:id="rId778" o:title=""/>
              </v:shape>
            </w:pict>
          </mc:Fallback>
        </mc:AlternateContent>
      </w:r>
      <w:r w:rsidR="00480FA2" w:rsidRPr="006864CD">
        <w:rPr>
          <w:rFonts w:ascii="楷体" w:eastAsia="楷体" w:hAnsi="楷体" w:cs="宋体" w:hint="eastAsia"/>
          <w:color w:val="auto"/>
          <w:sz w:val="24"/>
          <w:szCs w:val="24"/>
        </w:rPr>
        <w:t>所以</w:t>
      </w:r>
      <w:r w:rsidR="00480FA2" w:rsidRPr="006864CD">
        <w:rPr>
          <w:rFonts w:ascii="楷体" w:eastAsia="楷体" w:hAnsi="楷体" w:cs="宋体"/>
          <w:color w:val="auto"/>
          <w:sz w:val="24"/>
          <w:szCs w:val="24"/>
        </w:rPr>
        <w:t>都建议实验室以后安装</w:t>
      </w:r>
      <w:r w:rsidR="00480FA2" w:rsidRPr="006864CD">
        <w:rPr>
          <w:rFonts w:ascii="楷体" w:eastAsia="楷体" w:hAnsi="楷体" w:cs="宋体" w:hint="eastAsia"/>
          <w:color w:val="auto"/>
          <w:sz w:val="24"/>
          <w:szCs w:val="24"/>
        </w:rPr>
        <w:t>MES</w:t>
      </w:r>
      <w:r w:rsidR="00480FA2" w:rsidRPr="006864CD">
        <w:rPr>
          <w:rFonts w:ascii="楷体" w:eastAsia="楷体" w:hAnsi="楷体" w:cs="宋体"/>
          <w:color w:val="auto"/>
          <w:sz w:val="24"/>
          <w:szCs w:val="24"/>
        </w:rPr>
        <w:t>的系统都未win7</w:t>
      </w:r>
      <w:r w:rsidR="00480FA2" w:rsidRPr="006864CD">
        <w:rPr>
          <w:rFonts w:ascii="楷体" w:eastAsia="楷体" w:hAnsi="楷体" w:cs="宋体" w:hint="eastAsia"/>
          <w:color w:val="auto"/>
          <w:sz w:val="24"/>
          <w:szCs w:val="24"/>
        </w:rPr>
        <w:t>旗舰版32位版本</w:t>
      </w:r>
      <w:r w:rsidR="00141819" w:rsidRPr="006864CD">
        <w:rPr>
          <w:rFonts w:ascii="楷体" w:eastAsia="楷体" w:hAnsi="楷体" w:cs="宋体" w:hint="eastAsia"/>
          <w:color w:val="auto"/>
          <w:sz w:val="24"/>
          <w:szCs w:val="24"/>
        </w:rPr>
        <w:t>（虽然</w:t>
      </w:r>
      <w:r w:rsidR="00141819" w:rsidRPr="006864CD">
        <w:rPr>
          <w:rFonts w:ascii="楷体" w:eastAsia="楷体" w:hAnsi="楷体" w:cs="宋体"/>
          <w:color w:val="auto"/>
          <w:sz w:val="24"/>
          <w:szCs w:val="24"/>
        </w:rPr>
        <w:t>说win10</w:t>
      </w:r>
      <w:r w:rsidR="00141819" w:rsidRPr="006864CD">
        <w:rPr>
          <w:rFonts w:ascii="楷体" w:eastAsia="楷体" w:hAnsi="楷体" w:cs="宋体" w:hint="eastAsia"/>
          <w:color w:val="auto"/>
          <w:sz w:val="24"/>
          <w:szCs w:val="24"/>
        </w:rPr>
        <w:t>系统</w:t>
      </w:r>
      <w:r w:rsidR="00141819" w:rsidRPr="006864CD">
        <w:rPr>
          <w:rFonts w:ascii="楷体" w:eastAsia="楷体" w:hAnsi="楷体" w:cs="宋体"/>
          <w:color w:val="auto"/>
          <w:sz w:val="24"/>
          <w:szCs w:val="24"/>
        </w:rPr>
        <w:t>真心比win7</w:t>
      </w:r>
      <w:r w:rsidR="00141819" w:rsidRPr="006864CD">
        <w:rPr>
          <w:rFonts w:ascii="楷体" w:eastAsia="楷体" w:hAnsi="楷体" w:cs="宋体" w:hint="eastAsia"/>
          <w:color w:val="auto"/>
          <w:sz w:val="24"/>
          <w:szCs w:val="24"/>
        </w:rPr>
        <w:t>好用</w:t>
      </w:r>
      <w:r w:rsidR="00141819" w:rsidRPr="006864CD">
        <w:rPr>
          <w:rFonts w:ascii="楷体" w:eastAsia="楷体" w:hAnsi="楷体" w:cs="宋体"/>
          <w:color w:val="auto"/>
          <w:sz w:val="24"/>
          <w:szCs w:val="24"/>
        </w:rPr>
        <w:t>一些，而且</w:t>
      </w:r>
      <w:r w:rsidR="00141819" w:rsidRPr="006864CD">
        <w:rPr>
          <w:rFonts w:ascii="楷体" w:eastAsia="楷体" w:hAnsi="楷体" w:cs="宋体" w:hint="eastAsia"/>
          <w:color w:val="auto"/>
          <w:sz w:val="24"/>
          <w:szCs w:val="24"/>
        </w:rPr>
        <w:t>界面</w:t>
      </w:r>
      <w:r w:rsidR="00141819" w:rsidRPr="006864CD">
        <w:rPr>
          <w:rFonts w:ascii="楷体" w:eastAsia="楷体" w:hAnsi="楷体" w:cs="宋体"/>
          <w:color w:val="auto"/>
          <w:sz w:val="24"/>
          <w:szCs w:val="24"/>
        </w:rPr>
        <w:t>看起来更加漂亮）</w:t>
      </w:r>
      <w:r w:rsidR="00480FA2" w:rsidRPr="006864CD">
        <w:rPr>
          <w:rFonts w:ascii="楷体" w:eastAsia="楷体" w:hAnsi="楷体" w:cs="宋体" w:hint="eastAsia"/>
          <w:color w:val="auto"/>
          <w:sz w:val="24"/>
          <w:szCs w:val="24"/>
        </w:rPr>
        <w:t>，</w:t>
      </w:r>
      <w:r w:rsidR="00480FA2" w:rsidRPr="006864CD">
        <w:rPr>
          <w:rFonts w:ascii="楷体" w:eastAsia="楷体" w:hAnsi="楷体" w:cs="宋体"/>
          <w:color w:val="auto"/>
          <w:sz w:val="24"/>
          <w:szCs w:val="24"/>
        </w:rPr>
        <w:t>这样子</w:t>
      </w:r>
      <w:r w:rsidR="00480FA2" w:rsidRPr="006864CD">
        <w:rPr>
          <w:rFonts w:ascii="楷体" w:eastAsia="楷体" w:hAnsi="楷体" w:cs="宋体" w:hint="eastAsia"/>
          <w:color w:val="auto"/>
          <w:sz w:val="24"/>
          <w:szCs w:val="24"/>
        </w:rPr>
        <w:t>能</w:t>
      </w:r>
      <w:r w:rsidR="00480FA2" w:rsidRPr="006864CD">
        <w:rPr>
          <w:rFonts w:ascii="楷体" w:eastAsia="楷体" w:hAnsi="楷体" w:cs="宋体"/>
          <w:color w:val="auto"/>
          <w:sz w:val="24"/>
          <w:szCs w:val="24"/>
        </w:rPr>
        <w:t>省去很多不必要的麻烦。</w:t>
      </w:r>
    </w:p>
    <w:p w:rsidR="00CC76B0" w:rsidRDefault="0023349A" w:rsidP="00480FA2">
      <w:pPr>
        <w:spacing w:before="0" w:after="0" w:line="276" w:lineRule="auto"/>
        <w:ind w:firstLine="480"/>
        <w:rPr>
          <w:rFonts w:ascii="楷体" w:eastAsia="楷体" w:hAnsi="楷体" w:cs="宋体"/>
          <w:color w:val="auto"/>
          <w:sz w:val="24"/>
          <w:szCs w:val="24"/>
        </w:rPr>
      </w:pPr>
      <w:r>
        <w:rPr>
          <w:rFonts w:ascii="楷体" w:eastAsia="楷体" w:hAnsi="楷体" w:cs="宋体" w:hint="eastAsia"/>
          <w:noProof/>
          <w:color w:val="auto"/>
          <w:sz w:val="24"/>
          <w:szCs w:val="24"/>
        </w:rPr>
        <mc:AlternateContent>
          <mc:Choice Requires="wpi">
            <w:drawing>
              <wp:anchor distT="0" distB="0" distL="114300" distR="114300" simplePos="0" relativeHeight="252056576" behindDoc="0" locked="0" layoutInCell="1" allowOverlap="1">
                <wp:simplePos x="0" y="0"/>
                <wp:positionH relativeFrom="column">
                  <wp:posOffset>1003484</wp:posOffset>
                </wp:positionH>
                <wp:positionV relativeFrom="paragraph">
                  <wp:posOffset>-70192</wp:posOffset>
                </wp:positionV>
                <wp:extent cx="1511640" cy="299520"/>
                <wp:effectExtent l="38100" t="38100" r="0" b="43815"/>
                <wp:wrapNone/>
                <wp:docPr id="390" name="墨迹 390"/>
                <wp:cNvGraphicFramePr/>
                <a:graphic xmlns:a="http://schemas.openxmlformats.org/drawingml/2006/main">
                  <a:graphicData uri="http://schemas.microsoft.com/office/word/2010/wordprocessingInk">
                    <w14:contentPart bwMode="auto" r:id="rId779">
                      <w14:nvContentPartPr>
                        <w14:cNvContentPartPr/>
                      </w14:nvContentPartPr>
                      <w14:xfrm>
                        <a:off x="0" y="0"/>
                        <a:ext cx="1511640" cy="299520"/>
                      </w14:xfrm>
                    </w14:contentPart>
                  </a:graphicData>
                </a:graphic>
              </wp:anchor>
            </w:drawing>
          </mc:Choice>
          <mc:Fallback>
            <w:pict>
              <v:shape w14:anchorId="0CD51524" id="墨迹 390" o:spid="_x0000_s1026" type="#_x0000_t75" style="position:absolute;left:0;text-align:left;margin-left:78.35pt;margin-top:-6.2pt;width:120.4pt;height:24.9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">
                <v:imagedata r:id="rId7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8384" behindDoc="0" locked="0" layoutInCell="1" allowOverlap="1">
                <wp:simplePos x="0" y="0"/>
                <wp:positionH relativeFrom="column">
                  <wp:posOffset>6408164</wp:posOffset>
                </wp:positionH>
                <wp:positionV relativeFrom="paragraph">
                  <wp:posOffset>58566</wp:posOffset>
                </wp:positionV>
                <wp:extent cx="15120" cy="17640"/>
                <wp:effectExtent l="57150" t="57150" r="42545" b="40005"/>
                <wp:wrapNone/>
                <wp:docPr id="382" name="墨迹 382"/>
                <wp:cNvGraphicFramePr/>
                <a:graphic xmlns:a="http://schemas.openxmlformats.org/drawingml/2006/main">
                  <a:graphicData uri="http://schemas.microsoft.com/office/word/2010/wordprocessingInk">
                    <w14:contentPart bwMode="auto" r:id="rId781">
                      <w14:nvContentPartPr>
                        <w14:cNvContentPartPr/>
                      </w14:nvContentPartPr>
                      <w14:xfrm>
                        <a:off x="0" y="0"/>
                        <a:ext cx="15120" cy="17640"/>
                      </w14:xfrm>
                    </w14:contentPart>
                  </a:graphicData>
                </a:graphic>
              </wp:anchor>
            </w:drawing>
          </mc:Choice>
          <mc:Fallback>
            <w:pict>
              <v:shape w14:anchorId="3090B928" id="墨迹 382" o:spid="_x0000_s1026" type="#_x0000_t75" style="position:absolute;left:0;text-align:left;margin-left:503.9pt;margin-top:3.95pt;width:2.6pt;height:2.7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">
                <v:imagedata r:id="rId7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7360" behindDoc="0" locked="0" layoutInCell="1" allowOverlap="1">
                <wp:simplePos x="0" y="0"/>
                <wp:positionH relativeFrom="column">
                  <wp:posOffset>6378284</wp:posOffset>
                </wp:positionH>
                <wp:positionV relativeFrom="paragraph">
                  <wp:posOffset>148566</wp:posOffset>
                </wp:positionV>
                <wp:extent cx="129960" cy="99360"/>
                <wp:effectExtent l="57150" t="38100" r="22860" b="53340"/>
                <wp:wrapNone/>
                <wp:docPr id="381" name="墨迹 381"/>
                <wp:cNvGraphicFramePr/>
                <a:graphic xmlns:a="http://schemas.openxmlformats.org/drawingml/2006/main">
                  <a:graphicData uri="http://schemas.microsoft.com/office/word/2010/wordprocessingInk">
                    <w14:contentPart bwMode="auto" r:id="rId783">
                      <w14:nvContentPartPr>
                        <w14:cNvContentPartPr/>
                      </w14:nvContentPartPr>
                      <w14:xfrm>
                        <a:off x="0" y="0"/>
                        <a:ext cx="129960" cy="99360"/>
                      </w14:xfrm>
                    </w14:contentPart>
                  </a:graphicData>
                </a:graphic>
              </wp:anchor>
            </w:drawing>
          </mc:Choice>
          <mc:Fallback>
            <w:pict>
              <v:shape w14:anchorId="640A0356" id="墨迹 381" o:spid="_x0000_s1026" type="#_x0000_t75" style="position:absolute;left:0;text-align:left;margin-left:501.6pt;margin-top:11.05pt;width:11.6pt;height:9.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">
                <v:imagedata r:id="rId78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6336" behindDoc="0" locked="0" layoutInCell="1" allowOverlap="1">
                <wp:simplePos x="0" y="0"/>
                <wp:positionH relativeFrom="column">
                  <wp:posOffset>6339764</wp:posOffset>
                </wp:positionH>
                <wp:positionV relativeFrom="paragraph">
                  <wp:posOffset>114366</wp:posOffset>
                </wp:positionV>
                <wp:extent cx="8640" cy="141840"/>
                <wp:effectExtent l="57150" t="38100" r="48895" b="48895"/>
                <wp:wrapNone/>
                <wp:docPr id="380" name="墨迹 380"/>
                <wp:cNvGraphicFramePr/>
                <a:graphic xmlns:a="http://schemas.openxmlformats.org/drawingml/2006/main">
                  <a:graphicData uri="http://schemas.microsoft.com/office/word/2010/wordprocessingInk">
                    <w14:contentPart bwMode="auto" r:id="rId785">
                      <w14:nvContentPartPr>
                        <w14:cNvContentPartPr/>
                      </w14:nvContentPartPr>
                      <w14:xfrm>
                        <a:off x="0" y="0"/>
                        <a:ext cx="8640" cy="141840"/>
                      </w14:xfrm>
                    </w14:contentPart>
                  </a:graphicData>
                </a:graphic>
              </wp:anchor>
            </w:drawing>
          </mc:Choice>
          <mc:Fallback>
            <w:pict>
              <v:shape w14:anchorId="6BF1D016" id="墨迹 380" o:spid="_x0000_s1026" type="#_x0000_t75" style="position:absolute;left:0;text-align:left;margin-left:498.5pt;margin-top:8.35pt;width:2.1pt;height:12.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">
                <v:imagedata r:id="rId78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5312" behindDoc="0" locked="0" layoutInCell="1" allowOverlap="1">
                <wp:simplePos x="0" y="0"/>
                <wp:positionH relativeFrom="column">
                  <wp:posOffset>6214844</wp:posOffset>
                </wp:positionH>
                <wp:positionV relativeFrom="paragraph">
                  <wp:posOffset>122646</wp:posOffset>
                </wp:positionV>
                <wp:extent cx="176760" cy="219600"/>
                <wp:effectExtent l="38100" t="38100" r="52070" b="47625"/>
                <wp:wrapNone/>
                <wp:docPr id="379" name="墨迹 379"/>
                <wp:cNvGraphicFramePr/>
                <a:graphic xmlns:a="http://schemas.openxmlformats.org/drawingml/2006/main">
                  <a:graphicData uri="http://schemas.microsoft.com/office/word/2010/wordprocessingInk">
                    <w14:contentPart bwMode="auto" r:id="rId787">
                      <w14:nvContentPartPr>
                        <w14:cNvContentPartPr/>
                      </w14:nvContentPartPr>
                      <w14:xfrm>
                        <a:off x="0" y="0"/>
                        <a:ext cx="176760" cy="219600"/>
                      </w14:xfrm>
                    </w14:contentPart>
                  </a:graphicData>
                </a:graphic>
              </wp:anchor>
            </w:drawing>
          </mc:Choice>
          <mc:Fallback>
            <w:pict>
              <v:shape w14:anchorId="1704FEC6" id="墨迹 379" o:spid="_x0000_s1026" type="#_x0000_t75" style="position:absolute;left:0;text-align:left;margin-left:488.7pt;margin-top:9pt;width:15.2pt;height:18.6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">
                <v:imagedata r:id="rId78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4288" behindDoc="0" locked="0" layoutInCell="1" allowOverlap="1">
                <wp:simplePos x="0" y="0"/>
                <wp:positionH relativeFrom="column">
                  <wp:posOffset>6184964</wp:posOffset>
                </wp:positionH>
                <wp:positionV relativeFrom="paragraph">
                  <wp:posOffset>123006</wp:posOffset>
                </wp:positionV>
                <wp:extent cx="70560" cy="129240"/>
                <wp:effectExtent l="38100" t="57150" r="43815" b="42545"/>
                <wp:wrapNone/>
                <wp:docPr id="378" name="墨迹 378"/>
                <wp:cNvGraphicFramePr/>
                <a:graphic xmlns:a="http://schemas.openxmlformats.org/drawingml/2006/main">
                  <a:graphicData uri="http://schemas.microsoft.com/office/word/2010/wordprocessingInk">
                    <w14:contentPart bwMode="auto" r:id="rId789">
                      <w14:nvContentPartPr>
                        <w14:cNvContentPartPr/>
                      </w14:nvContentPartPr>
                      <w14:xfrm>
                        <a:off x="0" y="0"/>
                        <a:ext cx="70560" cy="129240"/>
                      </w14:xfrm>
                    </w14:contentPart>
                  </a:graphicData>
                </a:graphic>
              </wp:anchor>
            </w:drawing>
          </mc:Choice>
          <mc:Fallback>
            <w:pict>
              <v:shape w14:anchorId="1472349A" id="墨迹 378" o:spid="_x0000_s1026" type="#_x0000_t75" style="position:absolute;left:0;text-align:left;margin-left:486.35pt;margin-top:9.05pt;width:6.85pt;height:11.5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">
                <v:imagedata r:id="rId79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3264" behindDoc="0" locked="0" layoutInCell="1" allowOverlap="1">
                <wp:simplePos x="0" y="0"/>
                <wp:positionH relativeFrom="column">
                  <wp:posOffset>6202244</wp:posOffset>
                </wp:positionH>
                <wp:positionV relativeFrom="paragraph">
                  <wp:posOffset>126606</wp:posOffset>
                </wp:positionV>
                <wp:extent cx="19080" cy="14040"/>
                <wp:effectExtent l="38100" t="57150" r="57150" b="43180"/>
                <wp:wrapNone/>
                <wp:docPr id="377" name="墨迹 377"/>
                <wp:cNvGraphicFramePr/>
                <a:graphic xmlns:a="http://schemas.openxmlformats.org/drawingml/2006/main">
                  <a:graphicData uri="http://schemas.microsoft.com/office/word/2010/wordprocessingInk">
                    <w14:contentPart bwMode="auto" r:id="rId791">
                      <w14:nvContentPartPr>
                        <w14:cNvContentPartPr/>
                      </w14:nvContentPartPr>
                      <w14:xfrm>
                        <a:off x="0" y="0"/>
                        <a:ext cx="19080" cy="14040"/>
                      </w14:xfrm>
                    </w14:contentPart>
                  </a:graphicData>
                </a:graphic>
              </wp:anchor>
            </w:drawing>
          </mc:Choice>
          <mc:Fallback>
            <w:pict>
              <v:shape w14:anchorId="3F16817A" id="墨迹 377" o:spid="_x0000_s1026" type="#_x0000_t75" style="position:absolute;left:0;text-align:left;margin-left:487.7pt;margin-top:9.3pt;width:2.8pt;height:2.4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">
                <v:imagedata r:id="rId79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2240" behindDoc="0" locked="0" layoutInCell="1" allowOverlap="1">
                <wp:simplePos x="0" y="0"/>
                <wp:positionH relativeFrom="column">
                  <wp:posOffset>6073364</wp:posOffset>
                </wp:positionH>
                <wp:positionV relativeFrom="paragraph">
                  <wp:posOffset>264486</wp:posOffset>
                </wp:positionV>
                <wp:extent cx="120600" cy="35280"/>
                <wp:effectExtent l="19050" t="38100" r="51435" b="41275"/>
                <wp:wrapNone/>
                <wp:docPr id="376" name="墨迹 376"/>
                <wp:cNvGraphicFramePr/>
                <a:graphic xmlns:a="http://schemas.openxmlformats.org/drawingml/2006/main">
                  <a:graphicData uri="http://schemas.microsoft.com/office/word/2010/wordprocessingInk">
                    <w14:contentPart bwMode="auto" r:id="rId793">
                      <w14:nvContentPartPr>
                        <w14:cNvContentPartPr/>
                      </w14:nvContentPartPr>
                      <w14:xfrm>
                        <a:off x="0" y="0"/>
                        <a:ext cx="120600" cy="35280"/>
                      </w14:xfrm>
                    </w14:contentPart>
                  </a:graphicData>
                </a:graphic>
              </wp:anchor>
            </w:drawing>
          </mc:Choice>
          <mc:Fallback>
            <w:pict>
              <v:shape w14:anchorId="13E25A04" id="墨迹 376" o:spid="_x0000_s1026" type="#_x0000_t75" style="position:absolute;left:0;text-align:left;margin-left:477.55pt;margin-top:20.2pt;width:10.85pt;height:4.1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">
                <v:imagedata r:id="rId79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1216" behindDoc="0" locked="0" layoutInCell="1" allowOverlap="1">
                <wp:simplePos x="0" y="0"/>
                <wp:positionH relativeFrom="column">
                  <wp:posOffset>6056444</wp:posOffset>
                </wp:positionH>
                <wp:positionV relativeFrom="paragraph">
                  <wp:posOffset>174486</wp:posOffset>
                </wp:positionV>
                <wp:extent cx="73440" cy="107640"/>
                <wp:effectExtent l="38100" t="38100" r="41275" b="45085"/>
                <wp:wrapNone/>
                <wp:docPr id="375" name="墨迹 375"/>
                <wp:cNvGraphicFramePr/>
                <a:graphic xmlns:a="http://schemas.openxmlformats.org/drawingml/2006/main">
                  <a:graphicData uri="http://schemas.microsoft.com/office/word/2010/wordprocessingInk">
                    <w14:contentPart bwMode="auto" r:id="rId795">
                      <w14:nvContentPartPr>
                        <w14:cNvContentPartPr/>
                      </w14:nvContentPartPr>
                      <w14:xfrm>
                        <a:off x="0" y="0"/>
                        <a:ext cx="73440" cy="107640"/>
                      </w14:xfrm>
                    </w14:contentPart>
                  </a:graphicData>
                </a:graphic>
              </wp:anchor>
            </w:drawing>
          </mc:Choice>
          <mc:Fallback>
            <w:pict>
              <v:shape w14:anchorId="4D7B6FE8" id="墨迹 375" o:spid="_x0000_s1026" type="#_x0000_t75" style="position:absolute;left:0;text-align:left;margin-left:476.25pt;margin-top:13.1pt;width:7.15pt;height:9.8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">
                <v:imagedata r:id="rId79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40192" behindDoc="0" locked="0" layoutInCell="1" allowOverlap="1">
                <wp:simplePos x="0" y="0"/>
                <wp:positionH relativeFrom="column">
                  <wp:posOffset>6008924</wp:posOffset>
                </wp:positionH>
                <wp:positionV relativeFrom="paragraph">
                  <wp:posOffset>144246</wp:posOffset>
                </wp:positionV>
                <wp:extent cx="51840" cy="34920"/>
                <wp:effectExtent l="57150" t="38100" r="43815" b="41910"/>
                <wp:wrapNone/>
                <wp:docPr id="374" name="墨迹 374"/>
                <wp:cNvGraphicFramePr/>
                <a:graphic xmlns:a="http://schemas.openxmlformats.org/drawingml/2006/main">
                  <a:graphicData uri="http://schemas.microsoft.com/office/word/2010/wordprocessingInk">
                    <w14:contentPart bwMode="auto" r:id="rId797">
                      <w14:nvContentPartPr>
                        <w14:cNvContentPartPr/>
                      </w14:nvContentPartPr>
                      <w14:xfrm>
                        <a:off x="0" y="0"/>
                        <a:ext cx="51840" cy="34920"/>
                      </w14:xfrm>
                    </w14:contentPart>
                  </a:graphicData>
                </a:graphic>
              </wp:anchor>
            </w:drawing>
          </mc:Choice>
          <mc:Fallback>
            <w:pict>
              <v:shape w14:anchorId="48CB9E9C" id="墨迹 374" o:spid="_x0000_s1026" type="#_x0000_t75" style="position:absolute;left:0;text-align:left;margin-left:472.5pt;margin-top:10.7pt;width:5.45pt;height:4.1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">
                <v:imagedata r:id="rId79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9168" behindDoc="0" locked="0" layoutInCell="1" allowOverlap="1">
                <wp:simplePos x="0" y="0"/>
                <wp:positionH relativeFrom="column">
                  <wp:posOffset>6017564</wp:posOffset>
                </wp:positionH>
                <wp:positionV relativeFrom="paragraph">
                  <wp:posOffset>328926</wp:posOffset>
                </wp:positionV>
                <wp:extent cx="5040" cy="45360"/>
                <wp:effectExtent l="57150" t="57150" r="52705" b="50165"/>
                <wp:wrapNone/>
                <wp:docPr id="373" name="墨迹 373"/>
                <wp:cNvGraphicFramePr/>
                <a:graphic xmlns:a="http://schemas.openxmlformats.org/drawingml/2006/main">
                  <a:graphicData uri="http://schemas.microsoft.com/office/word/2010/wordprocessingInk">
                    <w14:contentPart bwMode="auto" r:id="rId799">
                      <w14:nvContentPartPr>
                        <w14:cNvContentPartPr/>
                      </w14:nvContentPartPr>
                      <w14:xfrm>
                        <a:off x="0" y="0"/>
                        <a:ext cx="5040" cy="45360"/>
                      </w14:xfrm>
                    </w14:contentPart>
                  </a:graphicData>
                </a:graphic>
              </wp:anchor>
            </w:drawing>
          </mc:Choice>
          <mc:Fallback>
            <w:pict>
              <v:shape w14:anchorId="5D4FC1D9" id="墨迹 373" o:spid="_x0000_s1026" type="#_x0000_t75" style="position:absolute;left:0;text-align:left;margin-left:473.05pt;margin-top:25.25pt;width:1.95pt;height:4.9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">
                <v:imagedata r:id="rId80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8144" behindDoc="0" locked="0" layoutInCell="1" allowOverlap="1">
                <wp:simplePos x="0" y="0"/>
                <wp:positionH relativeFrom="column">
                  <wp:posOffset>6094964</wp:posOffset>
                </wp:positionH>
                <wp:positionV relativeFrom="paragraph">
                  <wp:posOffset>281766</wp:posOffset>
                </wp:positionV>
                <wp:extent cx="9720" cy="13320"/>
                <wp:effectExtent l="57150" t="57150" r="47625" b="44450"/>
                <wp:wrapNone/>
                <wp:docPr id="372" name="墨迹 372"/>
                <wp:cNvGraphicFramePr/>
                <a:graphic xmlns:a="http://schemas.openxmlformats.org/drawingml/2006/main">
                  <a:graphicData uri="http://schemas.microsoft.com/office/word/2010/wordprocessingInk">
                    <w14:contentPart bwMode="auto" r:id="rId801">
                      <w14:nvContentPartPr>
                        <w14:cNvContentPartPr/>
                      </w14:nvContentPartPr>
                      <w14:xfrm>
                        <a:off x="0" y="0"/>
                        <a:ext cx="9720" cy="13320"/>
                      </w14:xfrm>
                    </w14:contentPart>
                  </a:graphicData>
                </a:graphic>
              </wp:anchor>
            </w:drawing>
          </mc:Choice>
          <mc:Fallback>
            <w:pict>
              <v:shape w14:anchorId="44876610" id="墨迹 372" o:spid="_x0000_s1026" type="#_x0000_t75" style="position:absolute;left:0;text-align:left;margin-left:479.2pt;margin-top:21.5pt;width:2.1pt;height:2.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">
                <v:imagedata r:id="rId80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7120" behindDoc="0" locked="0" layoutInCell="1" allowOverlap="1">
                <wp:simplePos x="0" y="0"/>
                <wp:positionH relativeFrom="column">
                  <wp:posOffset>6013244</wp:posOffset>
                </wp:positionH>
                <wp:positionV relativeFrom="paragraph">
                  <wp:posOffset>144246</wp:posOffset>
                </wp:positionV>
                <wp:extent cx="61200" cy="95040"/>
                <wp:effectExtent l="38100" t="57150" r="53340" b="38735"/>
                <wp:wrapNone/>
                <wp:docPr id="371" name="墨迹 371"/>
                <wp:cNvGraphicFramePr/>
                <a:graphic xmlns:a="http://schemas.openxmlformats.org/drawingml/2006/main">
                  <a:graphicData uri="http://schemas.microsoft.com/office/word/2010/wordprocessingInk">
                    <w14:contentPart bwMode="auto" r:id="rId803">
                      <w14:nvContentPartPr>
                        <w14:cNvContentPartPr/>
                      </w14:nvContentPartPr>
                      <w14:xfrm>
                        <a:off x="0" y="0"/>
                        <a:ext cx="61200" cy="95040"/>
                      </w14:xfrm>
                    </w14:contentPart>
                  </a:graphicData>
                </a:graphic>
              </wp:anchor>
            </w:drawing>
          </mc:Choice>
          <mc:Fallback>
            <w:pict>
              <v:shape w14:anchorId="45247EC0" id="墨迹 371" o:spid="_x0000_s1026" type="#_x0000_t75" style="position:absolute;left:0;text-align:left;margin-left:472.85pt;margin-top:10.7pt;width:6.15pt;height:8.8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">
                <v:imagedata r:id="rId80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6096" behindDoc="0" locked="0" layoutInCell="1" allowOverlap="1">
                <wp:simplePos x="0" y="0"/>
                <wp:positionH relativeFrom="column">
                  <wp:posOffset>5863124</wp:posOffset>
                </wp:positionH>
                <wp:positionV relativeFrom="paragraph">
                  <wp:posOffset>135966</wp:posOffset>
                </wp:positionV>
                <wp:extent cx="124920" cy="283680"/>
                <wp:effectExtent l="57150" t="57150" r="46990" b="40640"/>
                <wp:wrapNone/>
                <wp:docPr id="370" name="墨迹 370"/>
                <wp:cNvGraphicFramePr/>
                <a:graphic xmlns:a="http://schemas.openxmlformats.org/drawingml/2006/main">
                  <a:graphicData uri="http://schemas.microsoft.com/office/word/2010/wordprocessingInk">
                    <w14:contentPart bwMode="auto" r:id="rId805">
                      <w14:nvContentPartPr>
                        <w14:cNvContentPartPr/>
                      </w14:nvContentPartPr>
                      <w14:xfrm>
                        <a:off x="0" y="0"/>
                        <a:ext cx="124920" cy="283680"/>
                      </w14:xfrm>
                    </w14:contentPart>
                  </a:graphicData>
                </a:graphic>
              </wp:anchor>
            </w:drawing>
          </mc:Choice>
          <mc:Fallback>
            <w:pict>
              <v:shape w14:anchorId="4A632133" id="墨迹 370" o:spid="_x0000_s1026" type="#_x0000_t75" style="position:absolute;left:0;text-align:left;margin-left:461pt;margin-top:10.05pt;width:11.2pt;height:23.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">
                <v:imagedata r:id="rId80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5072" behindDoc="0" locked="0" layoutInCell="1" allowOverlap="1">
                <wp:simplePos x="0" y="0"/>
                <wp:positionH relativeFrom="column">
                  <wp:posOffset>5889044</wp:posOffset>
                </wp:positionH>
                <wp:positionV relativeFrom="paragraph">
                  <wp:posOffset>174486</wp:posOffset>
                </wp:positionV>
                <wp:extent cx="25920" cy="60480"/>
                <wp:effectExtent l="38100" t="38100" r="50800" b="53975"/>
                <wp:wrapNone/>
                <wp:docPr id="369" name="墨迹 369"/>
                <wp:cNvGraphicFramePr/>
                <a:graphic xmlns:a="http://schemas.openxmlformats.org/drawingml/2006/main">
                  <a:graphicData uri="http://schemas.microsoft.com/office/word/2010/wordprocessingInk">
                    <w14:contentPart bwMode="auto" r:id="rId807">
                      <w14:nvContentPartPr>
                        <w14:cNvContentPartPr/>
                      </w14:nvContentPartPr>
                      <w14:xfrm>
                        <a:off x="0" y="0"/>
                        <a:ext cx="25920" cy="60480"/>
                      </w14:xfrm>
                    </w14:contentPart>
                  </a:graphicData>
                </a:graphic>
              </wp:anchor>
            </w:drawing>
          </mc:Choice>
          <mc:Fallback>
            <w:pict>
              <v:shape w14:anchorId="02F4D971" id="墨迹 369" o:spid="_x0000_s1026" type="#_x0000_t75" style="position:absolute;left:0;text-align:left;margin-left:463.05pt;margin-top:13.1pt;width:3.4pt;height:6.0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">
                <v:imagedata r:id="rId80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4048" behindDoc="0" locked="0" layoutInCell="1" allowOverlap="1">
                <wp:simplePos x="0" y="0"/>
                <wp:positionH relativeFrom="column">
                  <wp:posOffset>5803004</wp:posOffset>
                </wp:positionH>
                <wp:positionV relativeFrom="paragraph">
                  <wp:posOffset>143886</wp:posOffset>
                </wp:positionV>
                <wp:extent cx="101160" cy="133920"/>
                <wp:effectExtent l="38100" t="57150" r="51435" b="38100"/>
                <wp:wrapNone/>
                <wp:docPr id="368" name="墨迹 368"/>
                <wp:cNvGraphicFramePr/>
                <a:graphic xmlns:a="http://schemas.openxmlformats.org/drawingml/2006/main">
                  <a:graphicData uri="http://schemas.microsoft.com/office/word/2010/wordprocessingInk">
                    <w14:contentPart bwMode="auto" r:id="rId809">
                      <w14:nvContentPartPr>
                        <w14:cNvContentPartPr/>
                      </w14:nvContentPartPr>
                      <w14:xfrm>
                        <a:off x="0" y="0"/>
                        <a:ext cx="101160" cy="133920"/>
                      </w14:xfrm>
                    </w14:contentPart>
                  </a:graphicData>
                </a:graphic>
              </wp:anchor>
            </w:drawing>
          </mc:Choice>
          <mc:Fallback>
            <w:pict>
              <v:shape w14:anchorId="00B68199" id="墨迹 368" o:spid="_x0000_s1026" type="#_x0000_t75" style="position:absolute;left:0;text-align:left;margin-left:456.3pt;margin-top:10.7pt;width:9.25pt;height:11.9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">
                <v:imagedata r:id="rId81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3024" behindDoc="0" locked="0" layoutInCell="1" allowOverlap="1">
                <wp:simplePos x="0" y="0"/>
                <wp:positionH relativeFrom="column">
                  <wp:posOffset>5713004</wp:posOffset>
                </wp:positionH>
                <wp:positionV relativeFrom="paragraph">
                  <wp:posOffset>161526</wp:posOffset>
                </wp:positionV>
                <wp:extent cx="99000" cy="200880"/>
                <wp:effectExtent l="38100" t="57150" r="53975" b="46990"/>
                <wp:wrapNone/>
                <wp:docPr id="367" name="墨迹 367"/>
                <wp:cNvGraphicFramePr/>
                <a:graphic xmlns:a="http://schemas.openxmlformats.org/drawingml/2006/main">
                  <a:graphicData uri="http://schemas.microsoft.com/office/word/2010/wordprocessingInk">
                    <w14:contentPart bwMode="auto" r:id="rId811">
                      <w14:nvContentPartPr>
                        <w14:cNvContentPartPr/>
                      </w14:nvContentPartPr>
                      <w14:xfrm>
                        <a:off x="0" y="0"/>
                        <a:ext cx="99000" cy="200880"/>
                      </w14:xfrm>
                    </w14:contentPart>
                  </a:graphicData>
                </a:graphic>
              </wp:anchor>
            </w:drawing>
          </mc:Choice>
          <mc:Fallback>
            <w:pict>
              <v:shape w14:anchorId="46C9D398" id="墨迹 367" o:spid="_x0000_s1026" type="#_x0000_t75" style="position:absolute;left:0;text-align:left;margin-left:449.2pt;margin-top:12.05pt;width:9.15pt;height:17.1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">
                <v:imagedata r:id="rId81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2000" behindDoc="0" locked="0" layoutInCell="1" allowOverlap="1">
                <wp:simplePos x="0" y="0"/>
                <wp:positionH relativeFrom="column">
                  <wp:posOffset>5634164</wp:posOffset>
                </wp:positionH>
                <wp:positionV relativeFrom="paragraph">
                  <wp:posOffset>294726</wp:posOffset>
                </wp:positionV>
                <wp:extent cx="40320" cy="44280"/>
                <wp:effectExtent l="19050" t="57150" r="55245" b="51435"/>
                <wp:wrapNone/>
                <wp:docPr id="366" name="墨迹 366"/>
                <wp:cNvGraphicFramePr/>
                <a:graphic xmlns:a="http://schemas.openxmlformats.org/drawingml/2006/main">
                  <a:graphicData uri="http://schemas.microsoft.com/office/word/2010/wordprocessingInk">
                    <w14:contentPart bwMode="auto" r:id="rId813">
                      <w14:nvContentPartPr>
                        <w14:cNvContentPartPr/>
                      </w14:nvContentPartPr>
                      <w14:xfrm>
                        <a:off x="0" y="0"/>
                        <a:ext cx="40320" cy="44280"/>
                      </w14:xfrm>
                    </w14:contentPart>
                  </a:graphicData>
                </a:graphic>
              </wp:anchor>
            </w:drawing>
          </mc:Choice>
          <mc:Fallback>
            <w:pict>
              <v:shape w14:anchorId="60D73A70" id="墨迹 366" o:spid="_x0000_s1026" type="#_x0000_t75" style="position:absolute;left:0;text-align:left;margin-left:443pt;margin-top:22.55pt;width:4.5pt;height:4.8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">
                <v:imagedata r:id="rId81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30976" behindDoc="0" locked="0" layoutInCell="1" allowOverlap="1">
                <wp:simplePos x="0" y="0"/>
                <wp:positionH relativeFrom="column">
                  <wp:posOffset>5549564</wp:posOffset>
                </wp:positionH>
                <wp:positionV relativeFrom="paragraph">
                  <wp:posOffset>285366</wp:posOffset>
                </wp:positionV>
                <wp:extent cx="163440" cy="74160"/>
                <wp:effectExtent l="57150" t="38100" r="46355" b="40640"/>
                <wp:wrapNone/>
                <wp:docPr id="365" name="墨迹 365"/>
                <wp:cNvGraphicFramePr/>
                <a:graphic xmlns:a="http://schemas.openxmlformats.org/drawingml/2006/main">
                  <a:graphicData uri="http://schemas.microsoft.com/office/word/2010/wordprocessingInk">
                    <w14:contentPart bwMode="auto" r:id="rId815">
                      <w14:nvContentPartPr>
                        <w14:cNvContentPartPr/>
                      </w14:nvContentPartPr>
                      <w14:xfrm>
                        <a:off x="0" y="0"/>
                        <a:ext cx="163440" cy="74160"/>
                      </w14:xfrm>
                    </w14:contentPart>
                  </a:graphicData>
                </a:graphic>
              </wp:anchor>
            </w:drawing>
          </mc:Choice>
          <mc:Fallback>
            <w:pict>
              <v:shape w14:anchorId="2A739AEC" id="墨迹 365" o:spid="_x0000_s1026" type="#_x0000_t75" style="position:absolute;left:0;text-align:left;margin-left:436.3pt;margin-top:21.8pt;width:14.2pt;height:7.2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">
                <v:imagedata r:id="rId81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9952" behindDoc="0" locked="0" layoutInCell="1" allowOverlap="1">
                <wp:simplePos x="0" y="0"/>
                <wp:positionH relativeFrom="column">
                  <wp:posOffset>5450924</wp:posOffset>
                </wp:positionH>
                <wp:positionV relativeFrom="paragraph">
                  <wp:posOffset>230286</wp:posOffset>
                </wp:positionV>
                <wp:extent cx="133560" cy="185760"/>
                <wp:effectExtent l="38100" t="38100" r="38100" b="43180"/>
                <wp:wrapNone/>
                <wp:docPr id="364" name="墨迹 364"/>
                <wp:cNvGraphicFramePr/>
                <a:graphic xmlns:a="http://schemas.openxmlformats.org/drawingml/2006/main">
                  <a:graphicData uri="http://schemas.microsoft.com/office/word/2010/wordprocessingInk">
                    <w14:contentPart bwMode="auto" r:id="rId817">
                      <w14:nvContentPartPr>
                        <w14:cNvContentPartPr/>
                      </w14:nvContentPartPr>
                      <w14:xfrm>
                        <a:off x="0" y="0"/>
                        <a:ext cx="133560" cy="185760"/>
                      </w14:xfrm>
                    </w14:contentPart>
                  </a:graphicData>
                </a:graphic>
              </wp:anchor>
            </w:drawing>
          </mc:Choice>
          <mc:Fallback>
            <w:pict>
              <v:shape w14:anchorId="43F75B73" id="墨迹 364" o:spid="_x0000_s1026" type="#_x0000_t75" style="position:absolute;left:0;text-align:left;margin-left:428.55pt;margin-top:17.5pt;width:11.8pt;height:16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">
                <v:imagedata r:id="rId81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8928" behindDoc="0" locked="0" layoutInCell="1" allowOverlap="1">
                <wp:simplePos x="0" y="0"/>
                <wp:positionH relativeFrom="column">
                  <wp:posOffset>5416724</wp:posOffset>
                </wp:positionH>
                <wp:positionV relativeFrom="paragraph">
                  <wp:posOffset>174486</wp:posOffset>
                </wp:positionV>
                <wp:extent cx="107640" cy="219240"/>
                <wp:effectExtent l="38100" t="38100" r="45085" b="47625"/>
                <wp:wrapNone/>
                <wp:docPr id="363" name="墨迹 363"/>
                <wp:cNvGraphicFramePr/>
                <a:graphic xmlns:a="http://schemas.openxmlformats.org/drawingml/2006/main">
                  <a:graphicData uri="http://schemas.microsoft.com/office/word/2010/wordprocessingInk">
                    <w14:contentPart bwMode="auto" r:id="rId819">
                      <w14:nvContentPartPr>
                        <w14:cNvContentPartPr/>
                      </w14:nvContentPartPr>
                      <w14:xfrm>
                        <a:off x="0" y="0"/>
                        <a:ext cx="107640" cy="219240"/>
                      </w14:xfrm>
                    </w14:contentPart>
                  </a:graphicData>
                </a:graphic>
              </wp:anchor>
            </w:drawing>
          </mc:Choice>
          <mc:Fallback>
            <w:pict>
              <v:shape w14:anchorId="5E991712" id="墨迹 363" o:spid="_x0000_s1026" type="#_x0000_t75" style="position:absolute;left:0;text-align:left;margin-left:425.85pt;margin-top:13.1pt;width:9.85pt;height:18.5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">
                <v:imagedata r:id="rId82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7904" behindDoc="0" locked="0" layoutInCell="1" allowOverlap="1">
                <wp:simplePos x="0" y="0"/>
                <wp:positionH relativeFrom="column">
                  <wp:posOffset>5429684</wp:posOffset>
                </wp:positionH>
                <wp:positionV relativeFrom="paragraph">
                  <wp:posOffset>256206</wp:posOffset>
                </wp:positionV>
                <wp:extent cx="8640" cy="25920"/>
                <wp:effectExtent l="57150" t="38100" r="48895" b="50800"/>
                <wp:wrapNone/>
                <wp:docPr id="362" name="墨迹 362"/>
                <wp:cNvGraphicFramePr/>
                <a:graphic xmlns:a="http://schemas.openxmlformats.org/drawingml/2006/main">
                  <a:graphicData uri="http://schemas.microsoft.com/office/word/2010/wordprocessingInk">
                    <w14:contentPart bwMode="auto" r:id="rId821">
                      <w14:nvContentPartPr>
                        <w14:cNvContentPartPr/>
                      </w14:nvContentPartPr>
                      <w14:xfrm>
                        <a:off x="0" y="0"/>
                        <a:ext cx="8640" cy="25920"/>
                      </w14:xfrm>
                    </w14:contentPart>
                  </a:graphicData>
                </a:graphic>
              </wp:anchor>
            </w:drawing>
          </mc:Choice>
          <mc:Fallback>
            <w:pict>
              <v:shape w14:anchorId="4B98A72D" id="墨迹 362" o:spid="_x0000_s1026" type="#_x0000_t75" style="position:absolute;left:0;text-align:left;margin-left:426.85pt;margin-top:19.5pt;width:2.1pt;height:3.4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">
                <v:imagedata r:id="rId82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6880" behindDoc="0" locked="0" layoutInCell="1" allowOverlap="1">
                <wp:simplePos x="0" y="0"/>
                <wp:positionH relativeFrom="column">
                  <wp:posOffset>5416724</wp:posOffset>
                </wp:positionH>
                <wp:positionV relativeFrom="paragraph">
                  <wp:posOffset>256206</wp:posOffset>
                </wp:positionV>
                <wp:extent cx="17280" cy="56160"/>
                <wp:effectExtent l="57150" t="57150" r="40005" b="39370"/>
                <wp:wrapNone/>
                <wp:docPr id="361" name="墨迹 361"/>
                <wp:cNvGraphicFramePr/>
                <a:graphic xmlns:a="http://schemas.openxmlformats.org/drawingml/2006/main">
                  <a:graphicData uri="http://schemas.microsoft.com/office/word/2010/wordprocessingInk">
                    <w14:contentPart bwMode="auto" r:id="rId823">
                      <w14:nvContentPartPr>
                        <w14:cNvContentPartPr/>
                      </w14:nvContentPartPr>
                      <w14:xfrm>
                        <a:off x="0" y="0"/>
                        <a:ext cx="17280" cy="56160"/>
                      </w14:xfrm>
                    </w14:contentPart>
                  </a:graphicData>
                </a:graphic>
              </wp:anchor>
            </w:drawing>
          </mc:Choice>
          <mc:Fallback>
            <w:pict>
              <v:shape w14:anchorId="64AF320D" id="墨迹 361" o:spid="_x0000_s1026" type="#_x0000_t75" style="position:absolute;left:0;text-align:left;margin-left:425.85pt;margin-top:19.5pt;width:2.65pt;height:5.7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">
                <v:imagedata r:id="rId82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5856" behindDoc="0" locked="0" layoutInCell="1" allowOverlap="1">
                <wp:simplePos x="0" y="0"/>
                <wp:positionH relativeFrom="column">
                  <wp:posOffset>5270564</wp:posOffset>
                </wp:positionH>
                <wp:positionV relativeFrom="paragraph">
                  <wp:posOffset>397686</wp:posOffset>
                </wp:positionV>
                <wp:extent cx="137880" cy="39960"/>
                <wp:effectExtent l="38100" t="38100" r="52705" b="55880"/>
                <wp:wrapNone/>
                <wp:docPr id="360" name="墨迹 360"/>
                <wp:cNvGraphicFramePr/>
                <a:graphic xmlns:a="http://schemas.openxmlformats.org/drawingml/2006/main">
                  <a:graphicData uri="http://schemas.microsoft.com/office/word/2010/wordprocessingInk">
                    <w14:contentPart bwMode="auto" r:id="rId825">
                      <w14:nvContentPartPr>
                        <w14:cNvContentPartPr/>
                      </w14:nvContentPartPr>
                      <w14:xfrm>
                        <a:off x="0" y="0"/>
                        <a:ext cx="137880" cy="39960"/>
                      </w14:xfrm>
                    </w14:contentPart>
                  </a:graphicData>
                </a:graphic>
              </wp:anchor>
            </w:drawing>
          </mc:Choice>
          <mc:Fallback>
            <w:pict>
              <v:shape w14:anchorId="39E2E7AA" id="墨迹 360" o:spid="_x0000_s1026" type="#_x0000_t75" style="position:absolute;left:0;text-align:left;margin-left:414.35pt;margin-top:30.65pt;width:12.15pt;height:4.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">
                <v:imagedata r:id="rId82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4832" behindDoc="0" locked="0" layoutInCell="1" allowOverlap="1">
                <wp:simplePos x="0" y="0"/>
                <wp:positionH relativeFrom="column">
                  <wp:posOffset>5292164</wp:posOffset>
                </wp:positionH>
                <wp:positionV relativeFrom="paragraph">
                  <wp:posOffset>354126</wp:posOffset>
                </wp:positionV>
                <wp:extent cx="34560" cy="30960"/>
                <wp:effectExtent l="38100" t="38100" r="41910" b="45720"/>
                <wp:wrapNone/>
                <wp:docPr id="359" name="墨迹 359"/>
                <wp:cNvGraphicFramePr/>
                <a:graphic xmlns:a="http://schemas.openxmlformats.org/drawingml/2006/main">
                  <a:graphicData uri="http://schemas.microsoft.com/office/word/2010/wordprocessingInk">
                    <w14:contentPart bwMode="auto" r:id="rId827">
                      <w14:nvContentPartPr>
                        <w14:cNvContentPartPr/>
                      </w14:nvContentPartPr>
                      <w14:xfrm>
                        <a:off x="0" y="0"/>
                        <a:ext cx="34560" cy="30960"/>
                      </w14:xfrm>
                    </w14:contentPart>
                  </a:graphicData>
                </a:graphic>
              </wp:anchor>
            </w:drawing>
          </mc:Choice>
          <mc:Fallback>
            <w:pict>
              <v:shape w14:anchorId="5F4462BF" id="墨迹 359" o:spid="_x0000_s1026" type="#_x0000_t75" style="position:absolute;left:0;text-align:left;margin-left:416.05pt;margin-top:27.25pt;width:4.05pt;height:3.8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">
                <v:imagedata r:id="rId82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3808" behindDoc="0" locked="0" layoutInCell="1" allowOverlap="1">
                <wp:simplePos x="0" y="0"/>
                <wp:positionH relativeFrom="column">
                  <wp:posOffset>5270564</wp:posOffset>
                </wp:positionH>
                <wp:positionV relativeFrom="paragraph">
                  <wp:posOffset>299046</wp:posOffset>
                </wp:positionV>
                <wp:extent cx="39960" cy="81720"/>
                <wp:effectExtent l="19050" t="57150" r="55880" b="52070"/>
                <wp:wrapNone/>
                <wp:docPr id="358" name="墨迹 358"/>
                <wp:cNvGraphicFramePr/>
                <a:graphic xmlns:a="http://schemas.openxmlformats.org/drawingml/2006/main">
                  <a:graphicData uri="http://schemas.microsoft.com/office/word/2010/wordprocessingInk">
                    <w14:contentPart bwMode="auto" r:id="rId829">
                      <w14:nvContentPartPr>
                        <w14:cNvContentPartPr/>
                      </w14:nvContentPartPr>
                      <w14:xfrm>
                        <a:off x="0" y="0"/>
                        <a:ext cx="39960" cy="81720"/>
                      </w14:xfrm>
                    </w14:contentPart>
                  </a:graphicData>
                </a:graphic>
              </wp:anchor>
            </w:drawing>
          </mc:Choice>
          <mc:Fallback>
            <w:pict>
              <v:shape w14:anchorId="0B7A1E6D" id="墨迹 358" o:spid="_x0000_s1026" type="#_x0000_t75" style="position:absolute;left:0;text-align:left;margin-left:414.35pt;margin-top:22.9pt;width:4.5pt;height:7.8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">
                <v:imagedata r:id="rId83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2784" behindDoc="0" locked="0" layoutInCell="1" allowOverlap="1">
                <wp:simplePos x="0" y="0"/>
                <wp:positionH relativeFrom="column">
                  <wp:posOffset>5261924</wp:posOffset>
                </wp:positionH>
                <wp:positionV relativeFrom="paragraph">
                  <wp:posOffset>264486</wp:posOffset>
                </wp:positionV>
                <wp:extent cx="9000" cy="51840"/>
                <wp:effectExtent l="57150" t="57150" r="48260" b="43815"/>
                <wp:wrapNone/>
                <wp:docPr id="357" name="墨迹 357"/>
                <wp:cNvGraphicFramePr/>
                <a:graphic xmlns:a="http://schemas.openxmlformats.org/drawingml/2006/main">
                  <a:graphicData uri="http://schemas.microsoft.com/office/word/2010/wordprocessingInk">
                    <w14:contentPart bwMode="auto" r:id="rId831">
                      <w14:nvContentPartPr>
                        <w14:cNvContentPartPr/>
                      </w14:nvContentPartPr>
                      <w14:xfrm>
                        <a:off x="0" y="0"/>
                        <a:ext cx="9000" cy="51840"/>
                      </w14:xfrm>
                    </w14:contentPart>
                  </a:graphicData>
                </a:graphic>
              </wp:anchor>
            </w:drawing>
          </mc:Choice>
          <mc:Fallback>
            <w:pict>
              <v:shape w14:anchorId="7FBF6DF8" id="墨迹 357" o:spid="_x0000_s1026" type="#_x0000_t75" style="position:absolute;left:0;text-align:left;margin-left:413.65pt;margin-top:20.2pt;width:2pt;height:5.4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">
                <v:imagedata r:id="rId83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1760" behindDoc="0" locked="0" layoutInCell="1" allowOverlap="1">
                <wp:simplePos x="0" y="0"/>
                <wp:positionH relativeFrom="column">
                  <wp:posOffset>5031884</wp:posOffset>
                </wp:positionH>
                <wp:positionV relativeFrom="paragraph">
                  <wp:posOffset>264486</wp:posOffset>
                </wp:positionV>
                <wp:extent cx="183240" cy="223560"/>
                <wp:effectExtent l="38100" t="38100" r="0" b="43180"/>
                <wp:wrapNone/>
                <wp:docPr id="356" name="墨迹 356"/>
                <wp:cNvGraphicFramePr/>
                <a:graphic xmlns:a="http://schemas.openxmlformats.org/drawingml/2006/main">
                  <a:graphicData uri="http://schemas.microsoft.com/office/word/2010/wordprocessingInk">
                    <w14:contentPart bwMode="auto" r:id="rId833">
                      <w14:nvContentPartPr>
                        <w14:cNvContentPartPr/>
                      </w14:nvContentPartPr>
                      <w14:xfrm>
                        <a:off x="0" y="0"/>
                        <a:ext cx="183240" cy="223560"/>
                      </w14:xfrm>
                    </w14:contentPart>
                  </a:graphicData>
                </a:graphic>
              </wp:anchor>
            </w:drawing>
          </mc:Choice>
          <mc:Fallback>
            <w:pict>
              <v:shape w14:anchorId="39CB1F36" id="墨迹 356" o:spid="_x0000_s1026" type="#_x0000_t75" style="position:absolute;left:0;text-align:left;margin-left:395.55pt;margin-top:20.2pt;width:15.8pt;height:18.9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">
                <v:imagedata r:id="rId83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7664" behindDoc="0" locked="0" layoutInCell="1" allowOverlap="1">
                <wp:simplePos x="0" y="0"/>
                <wp:positionH relativeFrom="column">
                  <wp:posOffset>4896524</wp:posOffset>
                </wp:positionH>
                <wp:positionV relativeFrom="paragraph">
                  <wp:posOffset>354846</wp:posOffset>
                </wp:positionV>
                <wp:extent cx="20880" cy="86040"/>
                <wp:effectExtent l="38100" t="57150" r="55880" b="47625"/>
                <wp:wrapNone/>
                <wp:docPr id="352" name="墨迹 352"/>
                <wp:cNvGraphicFramePr/>
                <a:graphic xmlns:a="http://schemas.openxmlformats.org/drawingml/2006/main">
                  <a:graphicData uri="http://schemas.microsoft.com/office/word/2010/wordprocessingInk">
                    <w14:contentPart bwMode="auto" r:id="rId835">
                      <w14:nvContentPartPr>
                        <w14:cNvContentPartPr/>
                      </w14:nvContentPartPr>
                      <w14:xfrm>
                        <a:off x="0" y="0"/>
                        <a:ext cx="20880" cy="86040"/>
                      </w14:xfrm>
                    </w14:contentPart>
                  </a:graphicData>
                </a:graphic>
              </wp:anchor>
            </w:drawing>
          </mc:Choice>
          <mc:Fallback>
            <w:pict>
              <v:shape w14:anchorId="25556BFB" id="墨迹 352" o:spid="_x0000_s1026" type="#_x0000_t75" style="position:absolute;left:0;text-align:left;margin-left:384.85pt;margin-top:27.3pt;width:3.05pt;height:8.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">
                <v:imagedata r:id="rId83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6640" behindDoc="0" locked="0" layoutInCell="1" allowOverlap="1">
                <wp:simplePos x="0" y="0"/>
                <wp:positionH relativeFrom="column">
                  <wp:posOffset>4845764</wp:posOffset>
                </wp:positionH>
                <wp:positionV relativeFrom="paragraph">
                  <wp:posOffset>288966</wp:posOffset>
                </wp:positionV>
                <wp:extent cx="94680" cy="46440"/>
                <wp:effectExtent l="57150" t="57150" r="38735" b="48895"/>
                <wp:wrapNone/>
                <wp:docPr id="351" name="墨迹 351"/>
                <wp:cNvGraphicFramePr/>
                <a:graphic xmlns:a="http://schemas.openxmlformats.org/drawingml/2006/main">
                  <a:graphicData uri="http://schemas.microsoft.com/office/word/2010/wordprocessingInk">
                    <w14:contentPart bwMode="auto" r:id="rId837">
                      <w14:nvContentPartPr>
                        <w14:cNvContentPartPr/>
                      </w14:nvContentPartPr>
                      <w14:xfrm>
                        <a:off x="0" y="0"/>
                        <a:ext cx="94680" cy="46440"/>
                      </w14:xfrm>
                    </w14:contentPart>
                  </a:graphicData>
                </a:graphic>
              </wp:anchor>
            </w:drawing>
          </mc:Choice>
          <mc:Fallback>
            <w:pict>
              <v:shape w14:anchorId="0A5E158F" id="墨迹 351" o:spid="_x0000_s1026" type="#_x0000_t75" style="position:absolute;left:0;text-align:left;margin-left:380.9pt;margin-top:22.1pt;width:8.75pt;height:4.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">
                <v:imagedata r:id="rId83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5616" behindDoc="0" locked="0" layoutInCell="1" allowOverlap="1">
                <wp:simplePos x="0" y="0"/>
                <wp:positionH relativeFrom="column">
                  <wp:posOffset>4888604</wp:posOffset>
                </wp:positionH>
                <wp:positionV relativeFrom="paragraph">
                  <wp:posOffset>243246</wp:posOffset>
                </wp:positionV>
                <wp:extent cx="17640" cy="38880"/>
                <wp:effectExtent l="57150" t="38100" r="40005" b="56515"/>
                <wp:wrapNone/>
                <wp:docPr id="350" name="墨迹 350"/>
                <wp:cNvGraphicFramePr/>
                <a:graphic xmlns:a="http://schemas.openxmlformats.org/drawingml/2006/main">
                  <a:graphicData uri="http://schemas.microsoft.com/office/word/2010/wordprocessingInk">
                    <w14:contentPart bwMode="auto" r:id="rId839">
                      <w14:nvContentPartPr>
                        <w14:cNvContentPartPr/>
                      </w14:nvContentPartPr>
                      <w14:xfrm>
                        <a:off x="0" y="0"/>
                        <a:ext cx="17640" cy="38880"/>
                      </w14:xfrm>
                    </w14:contentPart>
                  </a:graphicData>
                </a:graphic>
              </wp:anchor>
            </w:drawing>
          </mc:Choice>
          <mc:Fallback>
            <w:pict>
              <v:shape w14:anchorId="40BDD21B" id="墨迹 350" o:spid="_x0000_s1026" type="#_x0000_t75" style="position:absolute;left:0;text-align:left;margin-left:384.3pt;margin-top:18.5pt;width:2.75pt;height:4.3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">
                <v:imagedata r:id="rId84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3568" behindDoc="0" locked="0" layoutInCell="1" allowOverlap="1">
                <wp:simplePos x="0" y="0"/>
                <wp:positionH relativeFrom="column">
                  <wp:posOffset>4665404</wp:posOffset>
                </wp:positionH>
                <wp:positionV relativeFrom="paragraph">
                  <wp:posOffset>354126</wp:posOffset>
                </wp:positionV>
                <wp:extent cx="26640" cy="39600"/>
                <wp:effectExtent l="19050" t="38100" r="50165" b="55880"/>
                <wp:wrapNone/>
                <wp:docPr id="348" name="墨迹 348"/>
                <wp:cNvGraphicFramePr/>
                <a:graphic xmlns:a="http://schemas.openxmlformats.org/drawingml/2006/main">
                  <a:graphicData uri="http://schemas.microsoft.com/office/word/2010/wordprocessingInk">
                    <w14:contentPart bwMode="auto" r:id="rId841">
                      <w14:nvContentPartPr>
                        <w14:cNvContentPartPr/>
                      </w14:nvContentPartPr>
                      <w14:xfrm>
                        <a:off x="0" y="0"/>
                        <a:ext cx="26640" cy="39600"/>
                      </w14:xfrm>
                    </w14:contentPart>
                  </a:graphicData>
                </a:graphic>
              </wp:anchor>
            </w:drawing>
          </mc:Choice>
          <mc:Fallback>
            <w:pict>
              <v:shape w14:anchorId="37F95D30" id="墨迹 348" o:spid="_x0000_s1026" type="#_x0000_t75" style="position:absolute;left:0;text-align:left;margin-left:366.7pt;margin-top:27.25pt;width:3.5pt;height:4.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">
                <v:imagedata r:id="rId84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2544" behindDoc="0" locked="0" layoutInCell="1" allowOverlap="1">
                <wp:simplePos x="0" y="0"/>
                <wp:positionH relativeFrom="column">
                  <wp:posOffset>4639484</wp:posOffset>
                </wp:positionH>
                <wp:positionV relativeFrom="paragraph">
                  <wp:posOffset>363486</wp:posOffset>
                </wp:positionV>
                <wp:extent cx="33840" cy="77760"/>
                <wp:effectExtent l="38100" t="38100" r="42545" b="55880"/>
                <wp:wrapNone/>
                <wp:docPr id="347" name="墨迹 347"/>
                <wp:cNvGraphicFramePr/>
                <a:graphic xmlns:a="http://schemas.openxmlformats.org/drawingml/2006/main">
                  <a:graphicData uri="http://schemas.microsoft.com/office/word/2010/wordprocessingInk">
                    <w14:contentPart bwMode="auto" r:id="rId843">
                      <w14:nvContentPartPr>
                        <w14:cNvContentPartPr/>
                      </w14:nvContentPartPr>
                      <w14:xfrm>
                        <a:off x="0" y="0"/>
                        <a:ext cx="33840" cy="77760"/>
                      </w14:xfrm>
                    </w14:contentPart>
                  </a:graphicData>
                </a:graphic>
              </wp:anchor>
            </w:drawing>
          </mc:Choice>
          <mc:Fallback>
            <w:pict>
              <v:shape w14:anchorId="6FFC68E3" id="墨迹 347" o:spid="_x0000_s1026" type="#_x0000_t75" style="position:absolute;left:0;text-align:left;margin-left:364.65pt;margin-top:27.95pt;width:3.95pt;height:7.4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">
                <v:imagedata r:id="rId84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6944" behindDoc="0" locked="0" layoutInCell="1" allowOverlap="1">
                <wp:simplePos x="0" y="0"/>
                <wp:positionH relativeFrom="column">
                  <wp:posOffset>5579804</wp:posOffset>
                </wp:positionH>
                <wp:positionV relativeFrom="paragraph">
                  <wp:posOffset>-10194</wp:posOffset>
                </wp:positionV>
                <wp:extent cx="12960" cy="17640"/>
                <wp:effectExtent l="57150" t="57150" r="44450" b="40005"/>
                <wp:wrapNone/>
                <wp:docPr id="322" name="墨迹 322"/>
                <wp:cNvGraphicFramePr/>
                <a:graphic xmlns:a="http://schemas.openxmlformats.org/drawingml/2006/main">
                  <a:graphicData uri="http://schemas.microsoft.com/office/word/2010/wordprocessingInk">
                    <w14:contentPart bwMode="auto" r:id="rId845">
                      <w14:nvContentPartPr>
                        <w14:cNvContentPartPr/>
                      </w14:nvContentPartPr>
                      <w14:xfrm>
                        <a:off x="0" y="0"/>
                        <a:ext cx="12960" cy="17640"/>
                      </w14:xfrm>
                    </w14:contentPart>
                  </a:graphicData>
                </a:graphic>
              </wp:anchor>
            </w:drawing>
          </mc:Choice>
          <mc:Fallback>
            <w:pict>
              <v:shape w14:anchorId="5EE22BA4" id="墨迹 322" o:spid="_x0000_s1026" type="#_x0000_t75" style="position:absolute;left:0;text-align:left;margin-left:438.7pt;margin-top:-1.45pt;width:2.35pt;height:2.7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">
                <v:imagedata r:id="rId84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4896" behindDoc="0" locked="0" layoutInCell="1" allowOverlap="1">
                <wp:simplePos x="0" y="0"/>
                <wp:positionH relativeFrom="column">
                  <wp:posOffset>5249324</wp:posOffset>
                </wp:positionH>
                <wp:positionV relativeFrom="paragraph">
                  <wp:posOffset>58566</wp:posOffset>
                </wp:positionV>
                <wp:extent cx="43200" cy="38880"/>
                <wp:effectExtent l="57150" t="38100" r="52070" b="56515"/>
                <wp:wrapNone/>
                <wp:docPr id="320" name="墨迹 320"/>
                <wp:cNvGraphicFramePr/>
                <a:graphic xmlns:a="http://schemas.openxmlformats.org/drawingml/2006/main">
                  <a:graphicData uri="http://schemas.microsoft.com/office/word/2010/wordprocessingInk">
                    <w14:contentPart bwMode="auto" r:id="rId847">
                      <w14:nvContentPartPr>
                        <w14:cNvContentPartPr/>
                      </w14:nvContentPartPr>
                      <w14:xfrm>
                        <a:off x="0" y="0"/>
                        <a:ext cx="43200" cy="38880"/>
                      </w14:xfrm>
                    </w14:contentPart>
                  </a:graphicData>
                </a:graphic>
              </wp:anchor>
            </w:drawing>
          </mc:Choice>
          <mc:Fallback>
            <w:pict>
              <v:shape w14:anchorId="15AFEC3F" id="墨迹 320" o:spid="_x0000_s1026" type="#_x0000_t75" style="position:absolute;left:0;text-align:left;margin-left:412.7pt;margin-top:3.95pt;width:4.7pt;height:4.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">
                <v:imagedata r:id="rId84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3872" behindDoc="0" locked="0" layoutInCell="1" allowOverlap="1">
                <wp:simplePos x="0" y="0"/>
                <wp:positionH relativeFrom="column">
                  <wp:posOffset>5004524</wp:posOffset>
                </wp:positionH>
                <wp:positionV relativeFrom="paragraph">
                  <wp:posOffset>-1554</wp:posOffset>
                </wp:positionV>
                <wp:extent cx="56160" cy="34560"/>
                <wp:effectExtent l="57150" t="38100" r="39370" b="41910"/>
                <wp:wrapNone/>
                <wp:docPr id="319" name="墨迹 319"/>
                <wp:cNvGraphicFramePr/>
                <a:graphic xmlns:a="http://schemas.openxmlformats.org/drawingml/2006/main">
                  <a:graphicData uri="http://schemas.microsoft.com/office/word/2010/wordprocessingInk">
                    <w14:contentPart bwMode="auto" r:id="rId849">
                      <w14:nvContentPartPr>
                        <w14:cNvContentPartPr/>
                      </w14:nvContentPartPr>
                      <w14:xfrm>
                        <a:off x="0" y="0"/>
                        <a:ext cx="56160" cy="34560"/>
                      </w14:xfrm>
                    </w14:contentPart>
                  </a:graphicData>
                </a:graphic>
              </wp:anchor>
            </w:drawing>
          </mc:Choice>
          <mc:Fallback>
            <w:pict>
              <v:shape w14:anchorId="691E5419" id="墨迹 319" o:spid="_x0000_s1026" type="#_x0000_t75" style="position:absolute;left:0;text-align:left;margin-left:393.4pt;margin-top:-.75pt;width:5.75pt;height:4.0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">
                <v:imagedata r:id="rId85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2848" behindDoc="0" locked="0" layoutInCell="1" allowOverlap="1">
                <wp:simplePos x="0" y="0"/>
                <wp:positionH relativeFrom="column">
                  <wp:posOffset>4978604</wp:posOffset>
                </wp:positionH>
                <wp:positionV relativeFrom="paragraph">
                  <wp:posOffset>-74634</wp:posOffset>
                </wp:positionV>
                <wp:extent cx="100440" cy="232200"/>
                <wp:effectExtent l="19050" t="38100" r="52070" b="53975"/>
                <wp:wrapNone/>
                <wp:docPr id="318" name="墨迹 318"/>
                <wp:cNvGraphicFramePr/>
                <a:graphic xmlns:a="http://schemas.openxmlformats.org/drawingml/2006/main">
                  <a:graphicData uri="http://schemas.microsoft.com/office/word/2010/wordprocessingInk">
                    <w14:contentPart bwMode="auto" r:id="rId851">
                      <w14:nvContentPartPr>
                        <w14:cNvContentPartPr/>
                      </w14:nvContentPartPr>
                      <w14:xfrm>
                        <a:off x="0" y="0"/>
                        <a:ext cx="100440" cy="232200"/>
                      </w14:xfrm>
                    </w14:contentPart>
                  </a:graphicData>
                </a:graphic>
              </wp:anchor>
            </w:drawing>
          </mc:Choice>
          <mc:Fallback>
            <w:pict>
              <v:shape w14:anchorId="4C44B677" id="墨迹 318" o:spid="_x0000_s1026" type="#_x0000_t75" style="position:absolute;left:0;text-align:left;margin-left:391.35pt;margin-top:-6.55pt;width:9.2pt;height:19.6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">
                <v:imagedata r:id="rId85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1824" behindDoc="0" locked="0" layoutInCell="1" allowOverlap="1">
                <wp:simplePos x="0" y="0"/>
                <wp:positionH relativeFrom="column">
                  <wp:posOffset>4897244</wp:posOffset>
                </wp:positionH>
                <wp:positionV relativeFrom="paragraph">
                  <wp:posOffset>36966</wp:posOffset>
                </wp:positionV>
                <wp:extent cx="73800" cy="79560"/>
                <wp:effectExtent l="38100" t="57150" r="40640" b="53975"/>
                <wp:wrapNone/>
                <wp:docPr id="317" name="墨迹 317"/>
                <wp:cNvGraphicFramePr/>
                <a:graphic xmlns:a="http://schemas.openxmlformats.org/drawingml/2006/main">
                  <a:graphicData uri="http://schemas.microsoft.com/office/word/2010/wordprocessingInk">
                    <w14:contentPart bwMode="auto" r:id="rId853">
                      <w14:nvContentPartPr>
                        <w14:cNvContentPartPr/>
                      </w14:nvContentPartPr>
                      <w14:xfrm>
                        <a:off x="0" y="0"/>
                        <a:ext cx="73800" cy="79560"/>
                      </w14:xfrm>
                    </w14:contentPart>
                  </a:graphicData>
                </a:graphic>
              </wp:anchor>
            </w:drawing>
          </mc:Choice>
          <mc:Fallback>
            <w:pict>
              <v:shape w14:anchorId="01E81835" id="墨迹 317" o:spid="_x0000_s1026" type="#_x0000_t75" style="position:absolute;left:0;text-align:left;margin-left:384.95pt;margin-top:2.25pt;width:7.1pt;height:7.5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">
                <v:imagedata r:id="rId85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80800" behindDoc="0" locked="0" layoutInCell="1" allowOverlap="1">
                <wp:simplePos x="0" y="0"/>
                <wp:positionH relativeFrom="column">
                  <wp:posOffset>4845764</wp:posOffset>
                </wp:positionH>
                <wp:positionV relativeFrom="paragraph">
                  <wp:posOffset>-23154</wp:posOffset>
                </wp:positionV>
                <wp:extent cx="30240" cy="60480"/>
                <wp:effectExtent l="38100" t="38100" r="46355" b="53975"/>
                <wp:wrapNone/>
                <wp:docPr id="316" name="墨迹 316"/>
                <wp:cNvGraphicFramePr/>
                <a:graphic xmlns:a="http://schemas.openxmlformats.org/drawingml/2006/main">
                  <a:graphicData uri="http://schemas.microsoft.com/office/word/2010/wordprocessingInk">
                    <w14:contentPart bwMode="auto" r:id="rId855">
                      <w14:nvContentPartPr>
                        <w14:cNvContentPartPr/>
                      </w14:nvContentPartPr>
                      <w14:xfrm>
                        <a:off x="0" y="0"/>
                        <a:ext cx="30240" cy="60480"/>
                      </w14:xfrm>
                    </w14:contentPart>
                  </a:graphicData>
                </a:graphic>
              </wp:anchor>
            </w:drawing>
          </mc:Choice>
          <mc:Fallback>
            <w:pict>
              <v:shape w14:anchorId="07562E8D" id="墨迹 316" o:spid="_x0000_s1026" type="#_x0000_t75" style="position:absolute;left:0;text-align:left;margin-left:380.9pt;margin-top:-2.45pt;width:3.75pt;height:6.0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">
                <v:imagedata r:id="rId85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9776" behindDoc="0" locked="0" layoutInCell="1" allowOverlap="1">
                <wp:simplePos x="0" y="0"/>
                <wp:positionH relativeFrom="column">
                  <wp:posOffset>4841444</wp:posOffset>
                </wp:positionH>
                <wp:positionV relativeFrom="paragraph">
                  <wp:posOffset>36966</wp:posOffset>
                </wp:positionV>
                <wp:extent cx="10080" cy="69120"/>
                <wp:effectExtent l="57150" t="38100" r="47625" b="45720"/>
                <wp:wrapNone/>
                <wp:docPr id="315" name="墨迹 315"/>
                <wp:cNvGraphicFramePr/>
                <a:graphic xmlns:a="http://schemas.openxmlformats.org/drawingml/2006/main">
                  <a:graphicData uri="http://schemas.microsoft.com/office/word/2010/wordprocessingInk">
                    <w14:contentPart bwMode="auto" r:id="rId857">
                      <w14:nvContentPartPr>
                        <w14:cNvContentPartPr/>
                      </w14:nvContentPartPr>
                      <w14:xfrm>
                        <a:off x="0" y="0"/>
                        <a:ext cx="10080" cy="69120"/>
                      </w14:xfrm>
                    </w14:contentPart>
                  </a:graphicData>
                </a:graphic>
              </wp:anchor>
            </w:drawing>
          </mc:Choice>
          <mc:Fallback>
            <w:pict>
              <v:shape w14:anchorId="1B34D082" id="墨迹 315" o:spid="_x0000_s1026" type="#_x0000_t75" style="position:absolute;left:0;text-align:left;margin-left:380.5pt;margin-top:2.25pt;width:2.25pt;height:6.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">
                <v:imagedata r:id="rId85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8752" behindDoc="0" locked="0" layoutInCell="1" allowOverlap="1">
                <wp:simplePos x="0" y="0"/>
                <wp:positionH relativeFrom="column">
                  <wp:posOffset>4638764</wp:posOffset>
                </wp:positionH>
                <wp:positionV relativeFrom="paragraph">
                  <wp:posOffset>-36474</wp:posOffset>
                </wp:positionV>
                <wp:extent cx="147240" cy="166680"/>
                <wp:effectExtent l="38100" t="57150" r="5715" b="43180"/>
                <wp:wrapNone/>
                <wp:docPr id="314" name="墨迹 314"/>
                <wp:cNvGraphicFramePr/>
                <a:graphic xmlns:a="http://schemas.openxmlformats.org/drawingml/2006/main">
                  <a:graphicData uri="http://schemas.microsoft.com/office/word/2010/wordprocessingInk">
                    <w14:contentPart bwMode="auto" r:id="rId859">
                      <w14:nvContentPartPr>
                        <w14:cNvContentPartPr/>
                      </w14:nvContentPartPr>
                      <w14:xfrm>
                        <a:off x="0" y="0"/>
                        <a:ext cx="147240" cy="166680"/>
                      </w14:xfrm>
                    </w14:contentPart>
                  </a:graphicData>
                </a:graphic>
              </wp:anchor>
            </w:drawing>
          </mc:Choice>
          <mc:Fallback>
            <w:pict>
              <v:shape w14:anchorId="14BEF9A4" id="墨迹 314" o:spid="_x0000_s1026" type="#_x0000_t75" style="position:absolute;left:0;text-align:left;margin-left:364.6pt;margin-top:-3.5pt;width:12.95pt;height:14.4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">
                <v:imagedata r:id="rId86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7728" behindDoc="0" locked="0" layoutInCell="1" allowOverlap="1">
                <wp:simplePos x="0" y="0"/>
                <wp:positionH relativeFrom="column">
                  <wp:posOffset>4437884</wp:posOffset>
                </wp:positionH>
                <wp:positionV relativeFrom="paragraph">
                  <wp:posOffset>84486</wp:posOffset>
                </wp:positionV>
                <wp:extent cx="129240" cy="73080"/>
                <wp:effectExtent l="57150" t="38100" r="23495" b="41275"/>
                <wp:wrapNone/>
                <wp:docPr id="313" name="墨迹 313"/>
                <wp:cNvGraphicFramePr/>
                <a:graphic xmlns:a="http://schemas.openxmlformats.org/drawingml/2006/main">
                  <a:graphicData uri="http://schemas.microsoft.com/office/word/2010/wordprocessingInk">
                    <w14:contentPart bwMode="auto" r:id="rId861">
                      <w14:nvContentPartPr>
                        <w14:cNvContentPartPr/>
                      </w14:nvContentPartPr>
                      <w14:xfrm>
                        <a:off x="0" y="0"/>
                        <a:ext cx="129240" cy="73080"/>
                      </w14:xfrm>
                    </w14:contentPart>
                  </a:graphicData>
                </a:graphic>
              </wp:anchor>
            </w:drawing>
          </mc:Choice>
          <mc:Fallback>
            <w:pict>
              <v:shape w14:anchorId="17519F70" id="墨迹 313" o:spid="_x0000_s1026" type="#_x0000_t75" style="position:absolute;left:0;text-align:left;margin-left:348.8pt;margin-top:6pt;width:11.55pt;height:7.0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">
                <v:imagedata r:id="rId86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6704" behindDoc="0" locked="0" layoutInCell="1" allowOverlap="1">
                <wp:simplePos x="0" y="0"/>
                <wp:positionH relativeFrom="column">
                  <wp:posOffset>4403324</wp:posOffset>
                </wp:positionH>
                <wp:positionV relativeFrom="paragraph">
                  <wp:posOffset>84486</wp:posOffset>
                </wp:positionV>
                <wp:extent cx="21960" cy="150480"/>
                <wp:effectExtent l="38100" t="38100" r="54610" b="40640"/>
                <wp:wrapNone/>
                <wp:docPr id="312" name="墨迹 312"/>
                <wp:cNvGraphicFramePr/>
                <a:graphic xmlns:a="http://schemas.openxmlformats.org/drawingml/2006/main">
                  <a:graphicData uri="http://schemas.microsoft.com/office/word/2010/wordprocessingInk">
                    <w14:contentPart bwMode="auto" r:id="rId863">
                      <w14:nvContentPartPr>
                        <w14:cNvContentPartPr/>
                      </w14:nvContentPartPr>
                      <w14:xfrm>
                        <a:off x="0" y="0"/>
                        <a:ext cx="21960" cy="150480"/>
                      </w14:xfrm>
                    </w14:contentPart>
                  </a:graphicData>
                </a:graphic>
              </wp:anchor>
            </w:drawing>
          </mc:Choice>
          <mc:Fallback>
            <w:pict>
              <v:shape w14:anchorId="465F2381" id="墨迹 312" o:spid="_x0000_s1026" type="#_x0000_t75" style="position:absolute;left:0;text-align:left;margin-left:346.05pt;margin-top:6pt;width:3.1pt;height:13.2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">
                <v:imagedata r:id="rId86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5680" behindDoc="0" locked="0" layoutInCell="1" allowOverlap="1">
                <wp:simplePos x="0" y="0"/>
                <wp:positionH relativeFrom="column">
                  <wp:posOffset>4349324</wp:posOffset>
                </wp:positionH>
                <wp:positionV relativeFrom="paragraph">
                  <wp:posOffset>-6594</wp:posOffset>
                </wp:positionV>
                <wp:extent cx="75960" cy="197280"/>
                <wp:effectExtent l="38100" t="57150" r="38735" b="50800"/>
                <wp:wrapNone/>
                <wp:docPr id="311" name="墨迹 311"/>
                <wp:cNvGraphicFramePr/>
                <a:graphic xmlns:a="http://schemas.openxmlformats.org/drawingml/2006/main">
                  <a:graphicData uri="http://schemas.microsoft.com/office/word/2010/wordprocessingInk">
                    <w14:contentPart bwMode="auto" r:id="rId865">
                      <w14:nvContentPartPr>
                        <w14:cNvContentPartPr/>
                      </w14:nvContentPartPr>
                      <w14:xfrm>
                        <a:off x="0" y="0"/>
                        <a:ext cx="75960" cy="197280"/>
                      </w14:xfrm>
                    </w14:contentPart>
                  </a:graphicData>
                </a:graphic>
              </wp:anchor>
            </w:drawing>
          </mc:Choice>
          <mc:Fallback>
            <w:pict>
              <v:shape w14:anchorId="52FFC21C" id="墨迹 311" o:spid="_x0000_s1026" type="#_x0000_t75" style="position:absolute;left:0;text-align:left;margin-left:341.8pt;margin-top:-1.15pt;width:7.35pt;height:16.9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">
                <v:imagedata r:id="rId86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1974656" behindDoc="0" locked="0" layoutInCell="1" allowOverlap="1">
                <wp:simplePos x="0" y="0"/>
                <wp:positionH relativeFrom="column">
                  <wp:posOffset>4111724</wp:posOffset>
                </wp:positionH>
                <wp:positionV relativeFrom="paragraph">
                  <wp:posOffset>2766</wp:posOffset>
                </wp:positionV>
                <wp:extent cx="159120" cy="299880"/>
                <wp:effectExtent l="57150" t="38100" r="12700" b="43180"/>
                <wp:wrapNone/>
                <wp:docPr id="310" name="墨迹 310"/>
                <wp:cNvGraphicFramePr/>
                <a:graphic xmlns:a="http://schemas.openxmlformats.org/drawingml/2006/main">
                  <a:graphicData uri="http://schemas.microsoft.com/office/word/2010/wordprocessingInk">
                    <w14:contentPart bwMode="auto" r:id="rId867">
                      <w14:nvContentPartPr>
                        <w14:cNvContentPartPr/>
                      </w14:nvContentPartPr>
                      <w14:xfrm>
                        <a:off x="0" y="0"/>
                        <a:ext cx="159120" cy="299880"/>
                      </w14:xfrm>
                    </w14:contentPart>
                  </a:graphicData>
                </a:graphic>
              </wp:anchor>
            </w:drawing>
          </mc:Choice>
          <mc:Fallback>
            <w:pict>
              <v:shape w14:anchorId="2379C3F4" id="墨迹 310" o:spid="_x0000_s1026" type="#_x0000_t75" style="position:absolute;left:0;text-align:left;margin-left:323.1pt;margin-top:-.45pt;width:13.9pt;height:24.9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">
                <v:imagedata r:id="rId868" o:title=""/>
              </v:shape>
            </w:pict>
          </mc:Fallback>
        </mc:AlternateContent>
      </w:r>
      <w:r w:rsidR="00CC76B0">
        <w:rPr>
          <w:rFonts w:ascii="楷体" w:eastAsia="楷体" w:hAnsi="楷体" w:cs="宋体" w:hint="eastAsia"/>
          <w:color w:val="auto"/>
          <w:sz w:val="24"/>
          <w:szCs w:val="24"/>
        </w:rPr>
        <w:t>自我</w:t>
      </w:r>
      <w:r w:rsidR="00CC76B0">
        <w:rPr>
          <w:rFonts w:ascii="楷体" w:eastAsia="楷体" w:hAnsi="楷体" w:cs="宋体"/>
          <w:color w:val="auto"/>
          <w:sz w:val="24"/>
          <w:szCs w:val="24"/>
        </w:rPr>
        <w:t>总结：</w:t>
      </w:r>
      <w:r w:rsidR="00CC76B0">
        <w:rPr>
          <w:rFonts w:ascii="楷体" w:eastAsia="楷体" w:hAnsi="楷体" w:cs="宋体" w:hint="eastAsia"/>
          <w:color w:val="auto"/>
          <w:sz w:val="24"/>
          <w:szCs w:val="24"/>
        </w:rPr>
        <w:t>学习</w:t>
      </w:r>
      <w:r w:rsidR="00CC76B0">
        <w:rPr>
          <w:rFonts w:ascii="楷体" w:eastAsia="楷体" w:hAnsi="楷体" w:cs="宋体"/>
          <w:color w:val="auto"/>
          <w:sz w:val="24"/>
          <w:szCs w:val="24"/>
        </w:rPr>
        <w:t>进度还是</w:t>
      </w:r>
      <w:r w:rsidR="00CC76B0">
        <w:rPr>
          <w:rFonts w:ascii="楷体" w:eastAsia="楷体" w:hAnsi="楷体" w:cs="宋体" w:hint="eastAsia"/>
          <w:color w:val="auto"/>
          <w:sz w:val="24"/>
          <w:szCs w:val="24"/>
        </w:rPr>
        <w:t>略显</w:t>
      </w:r>
      <w:r w:rsidR="00CC76B0">
        <w:rPr>
          <w:rFonts w:ascii="楷体" w:eastAsia="楷体" w:hAnsi="楷体" w:cs="宋体"/>
          <w:color w:val="auto"/>
          <w:sz w:val="24"/>
          <w:szCs w:val="24"/>
        </w:rPr>
        <w:t>缓慢，目前有些</w:t>
      </w:r>
      <w:r w:rsidR="00CC76B0">
        <w:rPr>
          <w:rFonts w:ascii="楷体" w:eastAsia="楷体" w:hAnsi="楷体" w:cs="宋体" w:hint="eastAsia"/>
          <w:color w:val="auto"/>
          <w:sz w:val="24"/>
          <w:szCs w:val="24"/>
        </w:rPr>
        <w:t>方法</w:t>
      </w:r>
      <w:r w:rsidR="00CC76B0">
        <w:rPr>
          <w:rFonts w:ascii="楷体" w:eastAsia="楷体" w:hAnsi="楷体" w:cs="宋体"/>
          <w:color w:val="auto"/>
          <w:sz w:val="24"/>
          <w:szCs w:val="24"/>
        </w:rPr>
        <w:t xml:space="preserve">还没有掌握，但是大致知道了整个数据流的过程，Dorado7 </w:t>
      </w:r>
      <w:r w:rsidR="00CC76B0">
        <w:rPr>
          <w:rFonts w:ascii="楷体" w:eastAsia="楷体" w:hAnsi="楷体" w:cs="宋体" w:hint="eastAsia"/>
          <w:color w:val="auto"/>
          <w:sz w:val="24"/>
          <w:szCs w:val="24"/>
        </w:rPr>
        <w:t>touch</w:t>
      </w:r>
      <w:r w:rsidR="00CC76B0">
        <w:rPr>
          <w:rFonts w:ascii="楷体" w:eastAsia="楷体" w:hAnsi="楷体" w:cs="宋体"/>
          <w:color w:val="auto"/>
          <w:sz w:val="24"/>
          <w:szCs w:val="24"/>
        </w:rPr>
        <w:t>的</w:t>
      </w:r>
      <w:r w:rsidR="00CC76B0">
        <w:rPr>
          <w:rFonts w:ascii="楷体" w:eastAsia="楷体" w:hAnsi="楷体" w:cs="宋体" w:hint="eastAsia"/>
          <w:color w:val="auto"/>
          <w:sz w:val="24"/>
          <w:szCs w:val="24"/>
        </w:rPr>
        <w:t>相关</w:t>
      </w:r>
      <w:r w:rsidR="00CC76B0">
        <w:rPr>
          <w:rFonts w:ascii="楷体" w:eastAsia="楷体" w:hAnsi="楷体" w:cs="宋体"/>
          <w:color w:val="auto"/>
          <w:sz w:val="24"/>
          <w:szCs w:val="24"/>
        </w:rPr>
        <w:t>知识还需要加强学习</w:t>
      </w:r>
      <w:r w:rsidR="00CC76B0">
        <w:rPr>
          <w:rFonts w:ascii="楷体" w:eastAsia="楷体" w:hAnsi="楷体" w:cs="宋体" w:hint="eastAsia"/>
          <w:color w:val="auto"/>
          <w:sz w:val="24"/>
          <w:szCs w:val="24"/>
        </w:rPr>
        <w:t>。</w:t>
      </w:r>
    </w:p>
    <w:p w:rsidR="00CC76B0" w:rsidRDefault="0023349A" w:rsidP="00480FA2">
      <w:pPr>
        <w:spacing w:before="0" w:after="0" w:line="276" w:lineRule="auto"/>
        <w:ind w:firstLine="480"/>
        <w:rPr>
          <w:rFonts w:ascii="宋体" w:eastAsia="宋体" w:hAnsi="宋体"/>
          <w:sz w:val="24"/>
        </w:rPr>
      </w:pPr>
      <w:r>
        <w:rPr>
          <w:rFonts w:ascii="楷体" w:eastAsia="楷体" w:hAnsi="楷体" w:cs="宋体" w:hint="eastAsia"/>
          <w:noProof/>
          <w:color w:val="auto"/>
          <w:sz w:val="24"/>
          <w:szCs w:val="24"/>
        </w:rPr>
        <mc:AlternateContent>
          <mc:Choice Requires="wpi">
            <w:drawing>
              <wp:anchor distT="0" distB="0" distL="114300" distR="114300" simplePos="0" relativeHeight="252057600" behindDoc="0" locked="0" layoutInCell="1" allowOverlap="1">
                <wp:simplePos x="0" y="0"/>
                <wp:positionH relativeFrom="column">
                  <wp:posOffset>1707644</wp:posOffset>
                </wp:positionH>
                <wp:positionV relativeFrom="paragraph">
                  <wp:posOffset>-215972</wp:posOffset>
                </wp:positionV>
                <wp:extent cx="264600" cy="547920"/>
                <wp:effectExtent l="38100" t="57150" r="40640" b="43180"/>
                <wp:wrapNone/>
                <wp:docPr id="391" name="墨迹 391"/>
                <wp:cNvGraphicFramePr/>
                <a:graphic xmlns:a="http://schemas.openxmlformats.org/drawingml/2006/main">
                  <a:graphicData uri="http://schemas.microsoft.com/office/word/2010/wordprocessingInk">
                    <w14:contentPart bwMode="auto" r:id="rId869">
                      <w14:nvContentPartPr>
                        <w14:cNvContentPartPr/>
                      </w14:nvContentPartPr>
                      <w14:xfrm>
                        <a:off x="0" y="0"/>
                        <a:ext cx="264600" cy="547920"/>
                      </w14:xfrm>
                    </w14:contentPart>
                  </a:graphicData>
                </a:graphic>
              </wp:anchor>
            </w:drawing>
          </mc:Choice>
          <mc:Fallback>
            <w:pict>
              <v:shape w14:anchorId="1628C05B" id="墨迹 391" o:spid="_x0000_s1026" type="#_x0000_t75" style="position:absolute;left:0;text-align:left;margin-left:133.8pt;margin-top:-17.65pt;width:22.2pt;height:44.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">
                <v:imagedata r:id="rId87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20736" behindDoc="0" locked="0" layoutInCell="1" allowOverlap="1">
                <wp:simplePos x="0" y="0"/>
                <wp:positionH relativeFrom="column">
                  <wp:posOffset>4987244</wp:posOffset>
                </wp:positionH>
                <wp:positionV relativeFrom="paragraph">
                  <wp:posOffset>16106</wp:posOffset>
                </wp:positionV>
                <wp:extent cx="54720" cy="51840"/>
                <wp:effectExtent l="57150" t="57150" r="40640" b="43815"/>
                <wp:wrapNone/>
                <wp:docPr id="355" name="墨迹 355"/>
                <wp:cNvGraphicFramePr/>
                <a:graphic xmlns:a="http://schemas.openxmlformats.org/drawingml/2006/main">
                  <a:graphicData uri="http://schemas.microsoft.com/office/word/2010/wordprocessingInk">
                    <w14:contentPart bwMode="auto" r:id="rId871">
                      <w14:nvContentPartPr>
                        <w14:cNvContentPartPr/>
                      </w14:nvContentPartPr>
                      <w14:xfrm>
                        <a:off x="0" y="0"/>
                        <a:ext cx="54720" cy="51840"/>
                      </w14:xfrm>
                    </w14:contentPart>
                  </a:graphicData>
                </a:graphic>
              </wp:anchor>
            </w:drawing>
          </mc:Choice>
          <mc:Fallback>
            <w:pict>
              <v:shape w14:anchorId="65487053" id="墨迹 355" o:spid="_x0000_s1026" type="#_x0000_t75" style="position:absolute;left:0;text-align:left;margin-left:392.05pt;margin-top:.6pt;width:5.6pt;height:5.4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">
                <v:imagedata r:id="rId87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9712" behindDoc="0" locked="0" layoutInCell="1" allowOverlap="1">
                <wp:simplePos x="0" y="0"/>
                <wp:positionH relativeFrom="column">
                  <wp:posOffset>4948364</wp:posOffset>
                </wp:positionH>
                <wp:positionV relativeFrom="paragraph">
                  <wp:posOffset>-86854</wp:posOffset>
                </wp:positionV>
                <wp:extent cx="27000" cy="194400"/>
                <wp:effectExtent l="38100" t="57150" r="49530" b="53340"/>
                <wp:wrapNone/>
                <wp:docPr id="354" name="墨迹 354"/>
                <wp:cNvGraphicFramePr/>
                <a:graphic xmlns:a="http://schemas.openxmlformats.org/drawingml/2006/main">
                  <a:graphicData uri="http://schemas.microsoft.com/office/word/2010/wordprocessingInk">
                    <w14:contentPart bwMode="auto" r:id="rId873">
                      <w14:nvContentPartPr>
                        <w14:cNvContentPartPr/>
                      </w14:nvContentPartPr>
                      <w14:xfrm>
                        <a:off x="0" y="0"/>
                        <a:ext cx="27000" cy="194400"/>
                      </w14:xfrm>
                    </w14:contentPart>
                  </a:graphicData>
                </a:graphic>
              </wp:anchor>
            </w:drawing>
          </mc:Choice>
          <mc:Fallback>
            <w:pict>
              <v:shape w14:anchorId="3D7D73DF" id="墨迹 354" o:spid="_x0000_s1026" type="#_x0000_t75" style="position:absolute;left:0;text-align:left;margin-left:389pt;margin-top:-7.5pt;width:3.5pt;height:16.6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">
                <v:imagedata r:id="rId874"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8688" behindDoc="0" locked="0" layoutInCell="1" allowOverlap="1">
                <wp:simplePos x="0" y="0"/>
                <wp:positionH relativeFrom="column">
                  <wp:posOffset>4901564</wp:posOffset>
                </wp:positionH>
                <wp:positionV relativeFrom="paragraph">
                  <wp:posOffset>-69934</wp:posOffset>
                </wp:positionV>
                <wp:extent cx="73440" cy="146520"/>
                <wp:effectExtent l="38100" t="38100" r="41275" b="44450"/>
                <wp:wrapNone/>
                <wp:docPr id="353" name="墨迹 353"/>
                <wp:cNvGraphicFramePr/>
                <a:graphic xmlns:a="http://schemas.openxmlformats.org/drawingml/2006/main">
                  <a:graphicData uri="http://schemas.microsoft.com/office/word/2010/wordprocessingInk">
                    <w14:contentPart bwMode="auto" r:id="rId875">
                      <w14:nvContentPartPr>
                        <w14:cNvContentPartPr/>
                      </w14:nvContentPartPr>
                      <w14:xfrm>
                        <a:off x="0" y="0"/>
                        <a:ext cx="73440" cy="146520"/>
                      </w14:xfrm>
                    </w14:contentPart>
                  </a:graphicData>
                </a:graphic>
              </wp:anchor>
            </w:drawing>
          </mc:Choice>
          <mc:Fallback>
            <w:pict>
              <v:shape w14:anchorId="4BFC9241" id="墨迹 353" o:spid="_x0000_s1026" type="#_x0000_t75" style="position:absolute;left:0;text-align:left;margin-left:385.3pt;margin-top:-6.15pt;width:7.15pt;height:12.9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">
                <v:imagedata r:id="rId876"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4592" behindDoc="0" locked="0" layoutInCell="1" allowOverlap="1">
                <wp:simplePos x="0" y="0"/>
                <wp:positionH relativeFrom="column">
                  <wp:posOffset>4631204</wp:posOffset>
                </wp:positionH>
                <wp:positionV relativeFrom="paragraph">
                  <wp:posOffset>-27814</wp:posOffset>
                </wp:positionV>
                <wp:extent cx="121680" cy="71280"/>
                <wp:effectExtent l="57150" t="38100" r="50165" b="43180"/>
                <wp:wrapNone/>
                <wp:docPr id="349" name="墨迹 349"/>
                <wp:cNvGraphicFramePr/>
                <a:graphic xmlns:a="http://schemas.openxmlformats.org/drawingml/2006/main">
                  <a:graphicData uri="http://schemas.microsoft.com/office/word/2010/wordprocessingInk">
                    <w14:contentPart bwMode="auto" r:id="rId877">
                      <w14:nvContentPartPr>
                        <w14:cNvContentPartPr/>
                      </w14:nvContentPartPr>
                      <w14:xfrm>
                        <a:off x="0" y="0"/>
                        <a:ext cx="121680" cy="71280"/>
                      </w14:xfrm>
                    </w14:contentPart>
                  </a:graphicData>
                </a:graphic>
              </wp:anchor>
            </w:drawing>
          </mc:Choice>
          <mc:Fallback>
            <w:pict>
              <v:shape w14:anchorId="483F6EFC" id="墨迹 349" o:spid="_x0000_s1026" type="#_x0000_t75" style="position:absolute;left:0;text-align:left;margin-left:364pt;margin-top:-2.85pt;width:10.95pt;height:6.9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">
                <v:imagedata r:id="rId878"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1520" behindDoc="0" locked="0" layoutInCell="1" allowOverlap="1">
                <wp:simplePos x="0" y="0"/>
                <wp:positionH relativeFrom="column">
                  <wp:posOffset>4459484</wp:posOffset>
                </wp:positionH>
                <wp:positionV relativeFrom="paragraph">
                  <wp:posOffset>-86854</wp:posOffset>
                </wp:positionV>
                <wp:extent cx="69120" cy="176400"/>
                <wp:effectExtent l="38100" t="38100" r="45720" b="52705"/>
                <wp:wrapNone/>
                <wp:docPr id="346" name="墨迹 346"/>
                <wp:cNvGraphicFramePr/>
                <a:graphic xmlns:a="http://schemas.openxmlformats.org/drawingml/2006/main">
                  <a:graphicData uri="http://schemas.microsoft.com/office/word/2010/wordprocessingInk">
                    <w14:contentPart bwMode="auto" r:id="rId879">
                      <w14:nvContentPartPr>
                        <w14:cNvContentPartPr/>
                      </w14:nvContentPartPr>
                      <w14:xfrm>
                        <a:off x="0" y="0"/>
                        <a:ext cx="69120" cy="176400"/>
                      </w14:xfrm>
                    </w14:contentPart>
                  </a:graphicData>
                </a:graphic>
              </wp:anchor>
            </w:drawing>
          </mc:Choice>
          <mc:Fallback>
            <w:pict>
              <v:shape w14:anchorId="3ABB6A6D" id="墨迹 346" o:spid="_x0000_s1026" type="#_x0000_t75" style="position:absolute;left:0;text-align:left;margin-left:350.5pt;margin-top:-7.5pt;width:6.8pt;height:15.2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">
                <v:imagedata r:id="rId880"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10496" behindDoc="0" locked="0" layoutInCell="1" allowOverlap="1">
                <wp:simplePos x="0" y="0"/>
                <wp:positionH relativeFrom="column">
                  <wp:posOffset>4326284</wp:posOffset>
                </wp:positionH>
                <wp:positionV relativeFrom="paragraph">
                  <wp:posOffset>-18454</wp:posOffset>
                </wp:positionV>
                <wp:extent cx="116280" cy="39240"/>
                <wp:effectExtent l="38100" t="38100" r="55245" b="56515"/>
                <wp:wrapNone/>
                <wp:docPr id="345" name="墨迹 345"/>
                <wp:cNvGraphicFramePr/>
                <a:graphic xmlns:a="http://schemas.openxmlformats.org/drawingml/2006/main">
                  <a:graphicData uri="http://schemas.microsoft.com/office/word/2010/wordprocessingInk">
                    <w14:contentPart bwMode="auto" r:id="rId881">
                      <w14:nvContentPartPr>
                        <w14:cNvContentPartPr/>
                      </w14:nvContentPartPr>
                      <w14:xfrm>
                        <a:off x="0" y="0"/>
                        <a:ext cx="116280" cy="39240"/>
                      </w14:xfrm>
                    </w14:contentPart>
                  </a:graphicData>
                </a:graphic>
              </wp:anchor>
            </w:drawing>
          </mc:Choice>
          <mc:Fallback>
            <w:pict>
              <v:shape w14:anchorId="11A97704" id="墨迹 345" o:spid="_x0000_s1026" type="#_x0000_t75" style="position:absolute;left:0;text-align:left;margin-left:340pt;margin-top:-2.1pt;width:10.45pt;height:4.4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">
                <v:imagedata r:id="rId882" o:title=""/>
              </v:shape>
            </w:pict>
          </mc:Fallback>
        </mc:AlternateContent>
      </w:r>
      <w:r>
        <w:rPr>
          <w:rFonts w:ascii="楷体" w:eastAsia="楷体" w:hAnsi="楷体" w:cs="宋体" w:hint="eastAsia"/>
          <w:noProof/>
          <w:color w:val="auto"/>
          <w:sz w:val="24"/>
          <w:szCs w:val="24"/>
        </w:rPr>
        <mc:AlternateContent>
          <mc:Choice Requires="wpi">
            <w:drawing>
              <wp:anchor distT="0" distB="0" distL="114300" distR="114300" simplePos="0" relativeHeight="252009472" behindDoc="0" locked="0" layoutInCell="1" allowOverlap="1">
                <wp:simplePos x="0" y="0"/>
                <wp:positionH relativeFrom="column">
                  <wp:posOffset>4347524</wp:posOffset>
                </wp:positionH>
                <wp:positionV relativeFrom="paragraph">
                  <wp:posOffset>-61294</wp:posOffset>
                </wp:positionV>
                <wp:extent cx="43560" cy="120600"/>
                <wp:effectExtent l="57150" t="57150" r="52070" b="51435"/>
                <wp:wrapNone/>
                <wp:docPr id="344" name="墨迹 344"/>
                <wp:cNvGraphicFramePr/>
                <a:graphic xmlns:a="http://schemas.openxmlformats.org/drawingml/2006/main">
                  <a:graphicData uri="http://schemas.microsoft.com/office/word/2010/wordprocessingInk">
                    <w14:contentPart bwMode="auto" r:id="rId883">
                      <w14:nvContentPartPr>
                        <w14:cNvContentPartPr/>
                      </w14:nvContentPartPr>
                      <w14:xfrm>
                        <a:off x="0" y="0"/>
                        <a:ext cx="43560" cy="120600"/>
                      </w14:xfrm>
                    </w14:contentPart>
                  </a:graphicData>
                </a:graphic>
              </wp:anchor>
            </w:drawing>
          </mc:Choice>
          <mc:Fallback>
            <w:pict>
              <v:shape w14:anchorId="623839F9" id="墨迹 344" o:spid="_x0000_s1026" type="#_x0000_t75" style="position:absolute;left:0;text-align:left;margin-left:341.65pt;margin-top:-5.5pt;width:4.8pt;height:10.8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">
                <v:imagedata r:id="rId884" o:title=""/>
              </v:shape>
            </w:pict>
          </mc:Fallback>
        </mc:AlternateContent>
      </w:r>
      <w:r w:rsidR="00CC76B0">
        <w:rPr>
          <w:rFonts w:ascii="楷体" w:eastAsia="楷体" w:hAnsi="楷体" w:cs="宋体" w:hint="eastAsia"/>
          <w:color w:val="auto"/>
          <w:sz w:val="24"/>
          <w:szCs w:val="24"/>
        </w:rPr>
        <w:t>希望</w:t>
      </w:r>
      <w:r w:rsidR="00CC76B0">
        <w:rPr>
          <w:rFonts w:ascii="楷体" w:eastAsia="楷体" w:hAnsi="楷体" w:cs="宋体"/>
          <w:color w:val="auto"/>
          <w:sz w:val="24"/>
          <w:szCs w:val="24"/>
        </w:rPr>
        <w:t>杨老师能给予</w:t>
      </w:r>
      <w:r w:rsidR="00CC76B0">
        <w:rPr>
          <w:rFonts w:ascii="楷体" w:eastAsia="楷体" w:hAnsi="楷体" w:cs="宋体" w:hint="eastAsia"/>
          <w:color w:val="auto"/>
          <w:sz w:val="24"/>
          <w:szCs w:val="24"/>
        </w:rPr>
        <w:t>批评</w:t>
      </w:r>
      <w:r w:rsidR="00CC76B0">
        <w:rPr>
          <w:rFonts w:ascii="楷体" w:eastAsia="楷体" w:hAnsi="楷体" w:cs="宋体"/>
          <w:color w:val="auto"/>
          <w:sz w:val="24"/>
          <w:szCs w:val="24"/>
        </w:rPr>
        <w:t>指导</w:t>
      </w:r>
      <w:r w:rsidR="00CC76B0">
        <w:rPr>
          <w:rFonts w:ascii="楷体" w:eastAsia="楷体" w:hAnsi="楷体" w:cs="宋体" w:hint="eastAsia"/>
          <w:color w:val="auto"/>
          <w:sz w:val="24"/>
          <w:szCs w:val="24"/>
        </w:rPr>
        <w:t>，</w:t>
      </w:r>
      <w:r w:rsidR="00CC76B0">
        <w:rPr>
          <w:rFonts w:ascii="楷体" w:eastAsia="楷体" w:hAnsi="楷体" w:cs="宋体"/>
          <w:color w:val="auto"/>
          <w:sz w:val="24"/>
          <w:szCs w:val="24"/>
        </w:rPr>
        <w:t>来鞭策我</w:t>
      </w:r>
      <w:r w:rsidR="00CC76B0">
        <w:rPr>
          <w:rFonts w:ascii="楷体" w:eastAsia="楷体" w:hAnsi="楷体" w:cs="宋体" w:hint="eastAsia"/>
          <w:color w:val="auto"/>
          <w:sz w:val="24"/>
          <w:szCs w:val="24"/>
        </w:rPr>
        <w:t>学习</w:t>
      </w:r>
      <w:r w:rsidR="00CC76B0">
        <w:rPr>
          <w:rFonts w:ascii="楷体" w:eastAsia="楷体" w:hAnsi="楷体" w:cs="宋体"/>
          <w:color w:val="auto"/>
          <w:sz w:val="24"/>
          <w:szCs w:val="24"/>
        </w:rPr>
        <w:t>。</w:t>
      </w:r>
    </w:p>
    <w:p w:rsidR="00365B5B" w:rsidRPr="001733D8" w:rsidRDefault="0023349A" w:rsidP="00365B5B">
      <w:pPr>
        <w:pStyle w:val="body2"/>
        <w:spacing w:before="0" w:beforeAutospacing="0" w:after="0" w:afterAutospacing="0" w:line="276" w:lineRule="auto"/>
        <w:ind w:firstLine="420"/>
        <w:rPr>
          <w:rFonts w:ascii="楷体" w:eastAsia="楷体" w:hAnsi="楷体"/>
        </w:rPr>
      </w:pPr>
      <w:r>
        <w:rPr>
          <w:rFonts w:ascii="楷体" w:eastAsia="楷体" w:hAnsi="楷体" w:hint="eastAsia"/>
          <w:noProof/>
        </w:rPr>
        <mc:AlternateContent>
          <mc:Choice Requires="wpi">
            <w:drawing>
              <wp:anchor distT="0" distB="0" distL="114300" distR="114300" simplePos="0" relativeHeight="252127232" behindDoc="0" locked="0" layoutInCell="1" allowOverlap="1">
                <wp:simplePos x="0" y="0"/>
                <wp:positionH relativeFrom="column">
                  <wp:posOffset>3360404</wp:posOffset>
                </wp:positionH>
                <wp:positionV relativeFrom="paragraph">
                  <wp:posOffset>132946</wp:posOffset>
                </wp:positionV>
                <wp:extent cx="69120" cy="93240"/>
                <wp:effectExtent l="38100" t="57150" r="7620" b="40640"/>
                <wp:wrapNone/>
                <wp:docPr id="469" name="墨迹 469"/>
                <wp:cNvGraphicFramePr/>
                <a:graphic xmlns:a="http://schemas.openxmlformats.org/drawingml/2006/main">
                  <a:graphicData uri="http://schemas.microsoft.com/office/word/2010/wordprocessingInk">
                    <w14:contentPart bwMode="auto" r:id="rId885">
                      <w14:nvContentPartPr>
                        <w14:cNvContentPartPr/>
                      </w14:nvContentPartPr>
                      <w14:xfrm>
                        <a:off x="0" y="0"/>
                        <a:ext cx="69120" cy="93240"/>
                      </w14:xfrm>
                    </w14:contentPart>
                  </a:graphicData>
                </a:graphic>
              </wp:anchor>
            </w:drawing>
          </mc:Choice>
          <mc:Fallback>
            <w:pict>
              <v:shape w14:anchorId="7C34EEBB" id="墨迹 469" o:spid="_x0000_s1026" type="#_x0000_t75" style="position:absolute;left:0;text-align:left;margin-left:263.95pt;margin-top:9.8pt;width:6.8pt;height:8.7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">
                <v:imagedata r:id="rId886" o:title=""/>
              </v:shape>
            </w:pict>
          </mc:Fallback>
        </mc:AlternateContent>
      </w:r>
      <w:r>
        <w:rPr>
          <w:rFonts w:ascii="楷体" w:eastAsia="楷体" w:hAnsi="楷体" w:hint="eastAsia"/>
          <w:noProof/>
        </w:rPr>
        <mc:AlternateContent>
          <mc:Choice Requires="wpi">
            <w:drawing>
              <wp:anchor distT="0" distB="0" distL="114300" distR="114300" simplePos="0" relativeHeight="252123136" behindDoc="0" locked="0" layoutInCell="1" allowOverlap="1">
                <wp:simplePos x="0" y="0"/>
                <wp:positionH relativeFrom="column">
                  <wp:posOffset>3274364</wp:posOffset>
                </wp:positionH>
                <wp:positionV relativeFrom="paragraph">
                  <wp:posOffset>180106</wp:posOffset>
                </wp:positionV>
                <wp:extent cx="34920" cy="60480"/>
                <wp:effectExtent l="38100" t="38100" r="41910" b="53975"/>
                <wp:wrapNone/>
                <wp:docPr id="465" name="墨迹 465"/>
                <wp:cNvGraphicFramePr/>
                <a:graphic xmlns:a="http://schemas.openxmlformats.org/drawingml/2006/main">
                  <a:graphicData uri="http://schemas.microsoft.com/office/word/2010/wordprocessingInk">
                    <w14:contentPart bwMode="auto" r:id="rId887">
                      <w14:nvContentPartPr>
                        <w14:cNvContentPartPr/>
                      </w14:nvContentPartPr>
                      <w14:xfrm>
                        <a:off x="0" y="0"/>
                        <a:ext cx="34920" cy="60480"/>
                      </w14:xfrm>
                    </w14:contentPart>
                  </a:graphicData>
                </a:graphic>
              </wp:anchor>
            </w:drawing>
          </mc:Choice>
          <mc:Fallback>
            <w:pict>
              <v:shape w14:anchorId="11FB6555" id="墨迹 465" o:spid="_x0000_s1026" type="#_x0000_t75" style="position:absolute;left:0;text-align:left;margin-left:257.15pt;margin-top:13.55pt;width:4.15pt;height:6.0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">
                <v:imagedata r:id="rId888" o:title=""/>
              </v:shape>
            </w:pict>
          </mc:Fallback>
        </mc:AlternateContent>
      </w:r>
      <w:r>
        <w:rPr>
          <w:rFonts w:ascii="楷体" w:eastAsia="楷体" w:hAnsi="楷体" w:hint="eastAsia"/>
          <w:noProof/>
        </w:rPr>
        <mc:AlternateContent>
          <mc:Choice Requires="wpi">
            <w:drawing>
              <wp:anchor distT="0" distB="0" distL="114300" distR="114300" simplePos="0" relativeHeight="252122112" behindDoc="0" locked="0" layoutInCell="1" allowOverlap="1">
                <wp:simplePos x="0" y="0"/>
                <wp:positionH relativeFrom="column">
                  <wp:posOffset>3270044</wp:posOffset>
                </wp:positionH>
                <wp:positionV relativeFrom="paragraph">
                  <wp:posOffset>171106</wp:posOffset>
                </wp:positionV>
                <wp:extent cx="8640" cy="21960"/>
                <wp:effectExtent l="57150" t="38100" r="48895" b="54610"/>
                <wp:wrapNone/>
                <wp:docPr id="464" name="墨迹 464"/>
                <wp:cNvGraphicFramePr/>
                <a:graphic xmlns:a="http://schemas.openxmlformats.org/drawingml/2006/main">
                  <a:graphicData uri="http://schemas.microsoft.com/office/word/2010/wordprocessingInk">
                    <w14:contentPart bwMode="auto" r:id="rId889">
                      <w14:nvContentPartPr>
                        <w14:cNvContentPartPr/>
                      </w14:nvContentPartPr>
                      <w14:xfrm>
                        <a:off x="0" y="0"/>
                        <a:ext cx="8640" cy="21960"/>
                      </w14:xfrm>
                    </w14:contentPart>
                  </a:graphicData>
                </a:graphic>
              </wp:anchor>
            </w:drawing>
          </mc:Choice>
          <mc:Fallback>
            <w:pict>
              <v:shape w14:anchorId="7D36F5F4" id="墨迹 464" o:spid="_x0000_s1026" type="#_x0000_t75" style="position:absolute;left:0;text-align:left;margin-left:256.8pt;margin-top:12.8pt;width:2.1pt;height:3.1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">
                <v:imagedata r:id="rId890" o:title=""/>
              </v:shape>
            </w:pict>
          </mc:Fallback>
        </mc:AlternateContent>
      </w:r>
      <w:r>
        <w:rPr>
          <w:rFonts w:ascii="楷体" w:eastAsia="楷体" w:hAnsi="楷体" w:hint="eastAsia"/>
          <w:noProof/>
        </w:rPr>
        <mc:AlternateContent>
          <mc:Choice Requires="wpi">
            <w:drawing>
              <wp:anchor distT="0" distB="0" distL="114300" distR="114300" simplePos="0" relativeHeight="252075008" behindDoc="0" locked="0" layoutInCell="1" allowOverlap="1">
                <wp:simplePos x="0" y="0"/>
                <wp:positionH relativeFrom="column">
                  <wp:posOffset>2853884</wp:posOffset>
                </wp:positionH>
                <wp:positionV relativeFrom="paragraph">
                  <wp:posOffset>42613</wp:posOffset>
                </wp:positionV>
                <wp:extent cx="137520" cy="330840"/>
                <wp:effectExtent l="38100" t="38100" r="53340" b="50165"/>
                <wp:wrapNone/>
                <wp:docPr id="408" name="墨迹 408"/>
                <wp:cNvGraphicFramePr/>
                <a:graphic xmlns:a="http://schemas.openxmlformats.org/drawingml/2006/main">
                  <a:graphicData uri="http://schemas.microsoft.com/office/word/2010/wordprocessingInk">
                    <w14:contentPart bwMode="auto" r:id="rId891">
                      <w14:nvContentPartPr>
                        <w14:cNvContentPartPr/>
                      </w14:nvContentPartPr>
                      <w14:xfrm>
                        <a:off x="0" y="0"/>
                        <a:ext cx="137520" cy="330840"/>
                      </w14:xfrm>
                    </w14:contentPart>
                  </a:graphicData>
                </a:graphic>
              </wp:anchor>
            </w:drawing>
          </mc:Choice>
          <mc:Fallback>
            <w:pict>
              <v:shape w14:anchorId="3BF4E0BA" id="墨迹 408" o:spid="_x0000_s1026" type="#_x0000_t75" style="position:absolute;left:0;text-align:left;margin-left:224.05pt;margin-top:2.7pt;width:12.2pt;height:27.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">
                <v:imagedata r:id="rId892" o:title=""/>
              </v:shape>
            </w:pict>
          </mc:Fallback>
        </mc:AlternateContent>
      </w:r>
      <w:r>
        <w:rPr>
          <w:rFonts w:ascii="楷体" w:eastAsia="楷体" w:hAnsi="楷体" w:hint="eastAsia"/>
          <w:noProof/>
        </w:rPr>
        <mc:AlternateContent>
          <mc:Choice Requires="wpi">
            <w:drawing>
              <wp:anchor distT="0" distB="0" distL="114300" distR="114300" simplePos="0" relativeHeight="252072960" behindDoc="0" locked="0" layoutInCell="1" allowOverlap="1">
                <wp:simplePos x="0" y="0"/>
                <wp:positionH relativeFrom="column">
                  <wp:posOffset>2785124</wp:posOffset>
                </wp:positionH>
                <wp:positionV relativeFrom="paragraph">
                  <wp:posOffset>76813</wp:posOffset>
                </wp:positionV>
                <wp:extent cx="124200" cy="240840"/>
                <wp:effectExtent l="57150" t="57150" r="47625" b="45085"/>
                <wp:wrapNone/>
                <wp:docPr id="406" name="墨迹 406"/>
                <wp:cNvGraphicFramePr/>
                <a:graphic xmlns:a="http://schemas.openxmlformats.org/drawingml/2006/main">
                  <a:graphicData uri="http://schemas.microsoft.com/office/word/2010/wordprocessingInk">
                    <w14:contentPart bwMode="auto" r:id="rId893">
                      <w14:nvContentPartPr>
                        <w14:cNvContentPartPr/>
                      </w14:nvContentPartPr>
                      <w14:xfrm>
                        <a:off x="0" y="0"/>
                        <a:ext cx="124200" cy="240840"/>
                      </w14:xfrm>
                    </w14:contentPart>
                  </a:graphicData>
                </a:graphic>
              </wp:anchor>
            </w:drawing>
          </mc:Choice>
          <mc:Fallback>
            <w:pict>
              <v:shape w14:anchorId="7EAF3B7D" id="墨迹 406" o:spid="_x0000_s1026" type="#_x0000_t75" style="position:absolute;left:0;text-align:left;margin-left:218.65pt;margin-top:5.4pt;width:11.15pt;height:20.2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">
                <v:imagedata r:id="rId894" o:title=""/>
              </v:shape>
            </w:pict>
          </mc:Fallback>
        </mc:AlternateContent>
      </w:r>
      <w:r>
        <w:rPr>
          <w:rFonts w:ascii="楷体" w:eastAsia="楷体" w:hAnsi="楷体" w:hint="eastAsia"/>
          <w:noProof/>
        </w:rPr>
        <mc:AlternateContent>
          <mc:Choice Requires="wpi">
            <w:drawing>
              <wp:anchor distT="0" distB="0" distL="114300" distR="114300" simplePos="0" relativeHeight="252054528" behindDoc="0" locked="0" layoutInCell="1" allowOverlap="1">
                <wp:simplePos x="0" y="0"/>
                <wp:positionH relativeFrom="column">
                  <wp:posOffset>4884284</wp:posOffset>
                </wp:positionH>
                <wp:positionV relativeFrom="paragraph">
                  <wp:posOffset>63934</wp:posOffset>
                </wp:positionV>
                <wp:extent cx="22680" cy="120600"/>
                <wp:effectExtent l="38100" t="57150" r="53975" b="51435"/>
                <wp:wrapNone/>
                <wp:docPr id="388" name="墨迹 388"/>
                <wp:cNvGraphicFramePr/>
                <a:graphic xmlns:a="http://schemas.openxmlformats.org/drawingml/2006/main">
                  <a:graphicData uri="http://schemas.microsoft.com/office/word/2010/wordprocessingInk">
                    <w14:contentPart bwMode="auto" r:id="rId895">
                      <w14:nvContentPartPr>
                        <w14:cNvContentPartPr/>
                      </w14:nvContentPartPr>
                      <w14:xfrm>
                        <a:off x="0" y="0"/>
                        <a:ext cx="22680" cy="120600"/>
                      </w14:xfrm>
                    </w14:contentPart>
                  </a:graphicData>
                </a:graphic>
              </wp:anchor>
            </w:drawing>
          </mc:Choice>
          <mc:Fallback>
            <w:pict>
              <v:shape w14:anchorId="469F1DC8" id="墨迹 388" o:spid="_x0000_s1026" type="#_x0000_t75" style="position:absolute;left:0;text-align:left;margin-left:383.95pt;margin-top:4.4pt;width:3.15pt;height:10.8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">
                <v:imagedata r:id="rId896" o:title=""/>
              </v:shape>
            </w:pict>
          </mc:Fallback>
        </mc:AlternateContent>
      </w:r>
      <w:r>
        <w:rPr>
          <w:rFonts w:ascii="楷体" w:eastAsia="楷体" w:hAnsi="楷体" w:hint="eastAsia"/>
          <w:noProof/>
        </w:rPr>
        <mc:AlternateContent>
          <mc:Choice Requires="wpi">
            <w:drawing>
              <wp:anchor distT="0" distB="0" distL="114300" distR="114300" simplePos="0" relativeHeight="252053504" behindDoc="0" locked="0" layoutInCell="1" allowOverlap="1">
                <wp:simplePos x="0" y="0"/>
                <wp:positionH relativeFrom="column">
                  <wp:posOffset>4613924</wp:posOffset>
                </wp:positionH>
                <wp:positionV relativeFrom="paragraph">
                  <wp:posOffset>107134</wp:posOffset>
                </wp:positionV>
                <wp:extent cx="66600" cy="151560"/>
                <wp:effectExtent l="38100" t="38100" r="48260" b="39370"/>
                <wp:wrapNone/>
                <wp:docPr id="387" name="墨迹 387"/>
                <wp:cNvGraphicFramePr/>
                <a:graphic xmlns:a="http://schemas.openxmlformats.org/drawingml/2006/main">
                  <a:graphicData uri="http://schemas.microsoft.com/office/word/2010/wordprocessingInk">
                    <w14:contentPart bwMode="auto" r:id="rId897">
                      <w14:nvContentPartPr>
                        <w14:cNvContentPartPr/>
                      </w14:nvContentPartPr>
                      <w14:xfrm>
                        <a:off x="0" y="0"/>
                        <a:ext cx="66600" cy="151560"/>
                      </w14:xfrm>
                    </w14:contentPart>
                  </a:graphicData>
                </a:graphic>
              </wp:anchor>
            </w:drawing>
          </mc:Choice>
          <mc:Fallback>
            <w:pict>
              <v:shape w14:anchorId="109BEB68" id="墨迹 387" o:spid="_x0000_s1026" type="#_x0000_t75" style="position:absolute;left:0;text-align:left;margin-left:362.65pt;margin-top:7.8pt;width:6.6pt;height:13.3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">
                <v:imagedata r:id="rId898" o:title=""/>
              </v:shape>
            </w:pict>
          </mc:Fallback>
        </mc:AlternateContent>
      </w:r>
      <w:r>
        <w:rPr>
          <w:rFonts w:ascii="楷体" w:eastAsia="楷体" w:hAnsi="楷体" w:hint="eastAsia"/>
          <w:noProof/>
        </w:rPr>
        <mc:AlternateContent>
          <mc:Choice Requires="wpi">
            <w:drawing>
              <wp:anchor distT="0" distB="0" distL="114300" distR="114300" simplePos="0" relativeHeight="252052480" behindDoc="0" locked="0" layoutInCell="1" allowOverlap="1">
                <wp:simplePos x="0" y="0"/>
                <wp:positionH relativeFrom="column">
                  <wp:posOffset>4549484</wp:posOffset>
                </wp:positionH>
                <wp:positionV relativeFrom="paragraph">
                  <wp:posOffset>29734</wp:posOffset>
                </wp:positionV>
                <wp:extent cx="122040" cy="120600"/>
                <wp:effectExtent l="57150" t="57150" r="49530" b="51435"/>
                <wp:wrapNone/>
                <wp:docPr id="386" name="墨迹 386"/>
                <wp:cNvGraphicFramePr/>
                <a:graphic xmlns:a="http://schemas.openxmlformats.org/drawingml/2006/main">
                  <a:graphicData uri="http://schemas.microsoft.com/office/word/2010/wordprocessingInk">
                    <w14:contentPart bwMode="auto" r:id="rId899">
                      <w14:nvContentPartPr>
                        <w14:cNvContentPartPr/>
                      </w14:nvContentPartPr>
                      <w14:xfrm>
                        <a:off x="0" y="0"/>
                        <a:ext cx="122040" cy="120600"/>
                      </w14:xfrm>
                    </w14:contentPart>
                  </a:graphicData>
                </a:graphic>
              </wp:anchor>
            </w:drawing>
          </mc:Choice>
          <mc:Fallback>
            <w:pict>
              <v:shape w14:anchorId="14E0A016" id="墨迹 386" o:spid="_x0000_s1026" type="#_x0000_t75" style="position:absolute;left:0;text-align:left;margin-left:357.6pt;margin-top:1.7pt;width:10.9pt;height:10.8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">
                <v:imagedata r:id="rId900" o:title=""/>
              </v:shape>
            </w:pict>
          </mc:Fallback>
        </mc:AlternateContent>
      </w:r>
      <w:r>
        <w:rPr>
          <w:rFonts w:ascii="楷体" w:eastAsia="楷体" w:hAnsi="楷体" w:hint="eastAsia"/>
          <w:noProof/>
        </w:rPr>
        <mc:AlternateContent>
          <mc:Choice Requires="wpi">
            <w:drawing>
              <wp:anchor distT="0" distB="0" distL="114300" distR="114300" simplePos="0" relativeHeight="252051456" behindDoc="0" locked="0" layoutInCell="1" allowOverlap="1">
                <wp:simplePos x="0" y="0"/>
                <wp:positionH relativeFrom="column">
                  <wp:posOffset>4459484</wp:posOffset>
                </wp:positionH>
                <wp:positionV relativeFrom="paragraph">
                  <wp:posOffset>124054</wp:posOffset>
                </wp:positionV>
                <wp:extent cx="73080" cy="138240"/>
                <wp:effectExtent l="38100" t="38100" r="41275" b="52705"/>
                <wp:wrapNone/>
                <wp:docPr id="385" name="墨迹 385"/>
                <wp:cNvGraphicFramePr/>
                <a:graphic xmlns:a="http://schemas.openxmlformats.org/drawingml/2006/main">
                  <a:graphicData uri="http://schemas.microsoft.com/office/word/2010/wordprocessingInk">
                    <w14:contentPart bwMode="auto" r:id="rId901">
                      <w14:nvContentPartPr>
                        <w14:cNvContentPartPr/>
                      </w14:nvContentPartPr>
                      <w14:xfrm>
                        <a:off x="0" y="0"/>
                        <a:ext cx="73080" cy="138240"/>
                      </w14:xfrm>
                    </w14:contentPart>
                  </a:graphicData>
                </a:graphic>
              </wp:anchor>
            </w:drawing>
          </mc:Choice>
          <mc:Fallback>
            <w:pict>
              <v:shape w14:anchorId="5A305C4E" id="墨迹 385" o:spid="_x0000_s1026" type="#_x0000_t75" style="position:absolute;left:0;text-align:left;margin-left:350.5pt;margin-top:9.1pt;width:7.05pt;height:12.2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">
                <v:imagedata r:id="rId902" o:title=""/>
              </v:shape>
            </w:pict>
          </mc:Fallback>
        </mc:AlternateContent>
      </w:r>
      <w:r>
        <w:rPr>
          <w:rFonts w:ascii="楷体" w:eastAsia="楷体" w:hAnsi="楷体" w:hint="eastAsia"/>
          <w:noProof/>
        </w:rPr>
        <mc:AlternateContent>
          <mc:Choice Requires="wpi">
            <w:drawing>
              <wp:anchor distT="0" distB="0" distL="114300" distR="114300" simplePos="0" relativeHeight="252050432" behindDoc="0" locked="0" layoutInCell="1" allowOverlap="1">
                <wp:simplePos x="0" y="0"/>
                <wp:positionH relativeFrom="column">
                  <wp:posOffset>4368764</wp:posOffset>
                </wp:positionH>
                <wp:positionV relativeFrom="paragraph">
                  <wp:posOffset>85534</wp:posOffset>
                </wp:positionV>
                <wp:extent cx="82440" cy="249480"/>
                <wp:effectExtent l="57150" t="38100" r="51435" b="55880"/>
                <wp:wrapNone/>
                <wp:docPr id="384" name="墨迹 384"/>
                <wp:cNvGraphicFramePr/>
                <a:graphic xmlns:a="http://schemas.openxmlformats.org/drawingml/2006/main">
                  <a:graphicData uri="http://schemas.microsoft.com/office/word/2010/wordprocessingInk">
                    <w14:contentPart bwMode="auto" r:id="rId903">
                      <w14:nvContentPartPr>
                        <w14:cNvContentPartPr/>
                      </w14:nvContentPartPr>
                      <w14:xfrm>
                        <a:off x="0" y="0"/>
                        <a:ext cx="82440" cy="249480"/>
                      </w14:xfrm>
                    </w14:contentPart>
                  </a:graphicData>
                </a:graphic>
              </wp:anchor>
            </w:drawing>
          </mc:Choice>
          <mc:Fallback>
            <w:pict>
              <v:shape w14:anchorId="0C48D0EF" id="墨迹 384" o:spid="_x0000_s1026" type="#_x0000_t75" style="position:absolute;left:0;text-align:left;margin-left:343.35pt;margin-top:6.1pt;width:7.85pt;height:21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">
                <v:imagedata r:id="rId904" o:title=""/>
              </v:shape>
            </w:pict>
          </mc:Fallback>
        </mc:AlternateContent>
      </w:r>
      <w:r>
        <w:rPr>
          <w:rFonts w:ascii="楷体" w:eastAsia="楷体" w:hAnsi="楷体" w:hint="eastAsia"/>
          <w:noProof/>
        </w:rPr>
        <mc:AlternateContent>
          <mc:Choice Requires="wpi">
            <w:drawing>
              <wp:anchor distT="0" distB="0" distL="114300" distR="114300" simplePos="0" relativeHeight="252049408" behindDoc="0" locked="0" layoutInCell="1" allowOverlap="1">
                <wp:simplePos x="0" y="0"/>
                <wp:positionH relativeFrom="column">
                  <wp:posOffset>4224764</wp:posOffset>
                </wp:positionH>
                <wp:positionV relativeFrom="paragraph">
                  <wp:posOffset>59614</wp:posOffset>
                </wp:positionV>
                <wp:extent cx="178920" cy="288000"/>
                <wp:effectExtent l="38100" t="38100" r="0" b="55245"/>
                <wp:wrapNone/>
                <wp:docPr id="383" name="墨迹 383"/>
                <wp:cNvGraphicFramePr/>
                <a:graphic xmlns:a="http://schemas.openxmlformats.org/drawingml/2006/main">
                  <a:graphicData uri="http://schemas.microsoft.com/office/word/2010/wordprocessingInk">
                    <w14:contentPart bwMode="auto" r:id="rId905">
                      <w14:nvContentPartPr>
                        <w14:cNvContentPartPr/>
                      </w14:nvContentPartPr>
                      <w14:xfrm>
                        <a:off x="0" y="0"/>
                        <a:ext cx="178920" cy="288000"/>
                      </w14:xfrm>
                    </w14:contentPart>
                  </a:graphicData>
                </a:graphic>
              </wp:anchor>
            </w:drawing>
          </mc:Choice>
          <mc:Fallback>
            <w:pict>
              <v:shape w14:anchorId="21DCE9B2" id="墨迹 383" o:spid="_x0000_s1026" type="#_x0000_t75" style="position:absolute;left:0;text-align:left;margin-left:332pt;margin-top:4.05pt;width:15.45pt;height:24.0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">
                <v:imagedata r:id="rId906" o:title=""/>
              </v:shape>
            </w:pict>
          </mc:Fallback>
        </mc:AlternateContent>
      </w:r>
      <w:r w:rsidR="00365B5B" w:rsidRPr="001733D8">
        <w:rPr>
          <w:rFonts w:ascii="楷体" w:eastAsia="楷体" w:hAnsi="楷体" w:hint="eastAsia"/>
        </w:rPr>
        <w:t>此致</w:t>
      </w:r>
    </w:p>
    <w:p w:rsidR="00365B5B" w:rsidRPr="001733D8" w:rsidRDefault="0023349A" w:rsidP="00365B5B">
      <w:pPr>
        <w:pStyle w:val="body2"/>
        <w:spacing w:before="0" w:beforeAutospacing="0" w:after="0" w:afterAutospacing="0" w:line="276" w:lineRule="auto"/>
        <w:rPr>
          <w:rFonts w:ascii="楷体" w:eastAsia="楷体" w:hAnsi="楷体"/>
        </w:rPr>
      </w:pPr>
      <w:r>
        <w:rPr>
          <w:rFonts w:ascii="楷体" w:eastAsia="楷体" w:hAnsi="楷体" w:hint="eastAsia"/>
          <w:noProof/>
        </w:rPr>
        <mc:AlternateContent>
          <mc:Choice Requires="wpi">
            <w:drawing>
              <wp:anchor distT="0" distB="0" distL="114300" distR="114300" simplePos="0" relativeHeight="252130304" behindDoc="0" locked="0" layoutInCell="1" allowOverlap="1">
                <wp:simplePos x="0" y="0"/>
                <wp:positionH relativeFrom="column">
                  <wp:posOffset>3536444</wp:posOffset>
                </wp:positionH>
                <wp:positionV relativeFrom="paragraph">
                  <wp:posOffset>-64504</wp:posOffset>
                </wp:positionV>
                <wp:extent cx="4680" cy="249480"/>
                <wp:effectExtent l="57150" t="38100" r="52705" b="55880"/>
                <wp:wrapNone/>
                <wp:docPr id="472" name="墨迹 472"/>
                <wp:cNvGraphicFramePr/>
                <a:graphic xmlns:a="http://schemas.openxmlformats.org/drawingml/2006/main">
                  <a:graphicData uri="http://schemas.microsoft.com/office/word/2010/wordprocessingInk">
                    <w14:contentPart bwMode="auto" r:id="rId907">
                      <w14:nvContentPartPr>
                        <w14:cNvContentPartPr/>
                      </w14:nvContentPartPr>
                      <w14:xfrm>
                        <a:off x="0" y="0"/>
                        <a:ext cx="4680" cy="249480"/>
                      </w14:xfrm>
                    </w14:contentPart>
                  </a:graphicData>
                </a:graphic>
              </wp:anchor>
            </w:drawing>
          </mc:Choice>
          <mc:Fallback>
            <w:pict>
              <v:shape w14:anchorId="64975DE6" id="墨迹 472" o:spid="_x0000_s1026" type="#_x0000_t75" style="position:absolute;left:0;text-align:left;margin-left:277.75pt;margin-top:-5.75pt;width:1.8pt;height:21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">
                <v:imagedata r:id="rId908" o:title=""/>
              </v:shape>
            </w:pict>
          </mc:Fallback>
        </mc:AlternateContent>
      </w:r>
      <w:r>
        <w:rPr>
          <w:rFonts w:ascii="楷体" w:eastAsia="楷体" w:hAnsi="楷体" w:hint="eastAsia"/>
          <w:noProof/>
        </w:rPr>
        <mc:AlternateContent>
          <mc:Choice Requires="wpi">
            <w:drawing>
              <wp:anchor distT="0" distB="0" distL="114300" distR="114300" simplePos="0" relativeHeight="252129280" behindDoc="0" locked="0" layoutInCell="1" allowOverlap="1">
                <wp:simplePos x="0" y="0"/>
                <wp:positionH relativeFrom="column">
                  <wp:posOffset>3523484</wp:posOffset>
                </wp:positionH>
                <wp:positionV relativeFrom="paragraph">
                  <wp:posOffset>-55504</wp:posOffset>
                </wp:positionV>
                <wp:extent cx="86040" cy="124920"/>
                <wp:effectExtent l="38100" t="57150" r="47625" b="46990"/>
                <wp:wrapNone/>
                <wp:docPr id="471" name="墨迹 471"/>
                <wp:cNvGraphicFramePr/>
                <a:graphic xmlns:a="http://schemas.openxmlformats.org/drawingml/2006/main">
                  <a:graphicData uri="http://schemas.microsoft.com/office/word/2010/wordprocessingInk">
                    <w14:contentPart bwMode="auto" r:id="rId909">
                      <w14:nvContentPartPr>
                        <w14:cNvContentPartPr/>
                      </w14:nvContentPartPr>
                      <w14:xfrm>
                        <a:off x="0" y="0"/>
                        <a:ext cx="86040" cy="124920"/>
                      </w14:xfrm>
                    </w14:contentPart>
                  </a:graphicData>
                </a:graphic>
              </wp:anchor>
            </w:drawing>
          </mc:Choice>
          <mc:Fallback>
            <w:pict>
              <v:shape w14:anchorId="0DCFED96" id="墨迹 471" o:spid="_x0000_s1026" type="#_x0000_t75" style="position:absolute;left:0;text-align:left;margin-left:276.8pt;margin-top:-5pt;width:8.1pt;height:11.2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">
                <v:imagedata r:id="rId910" o:title=""/>
              </v:shape>
            </w:pict>
          </mc:Fallback>
        </mc:AlternateContent>
      </w:r>
      <w:r>
        <w:rPr>
          <w:rFonts w:ascii="楷体" w:eastAsia="楷体" w:hAnsi="楷体" w:hint="eastAsia"/>
          <w:noProof/>
        </w:rPr>
        <mc:AlternateContent>
          <mc:Choice Requires="wpi">
            <w:drawing>
              <wp:anchor distT="0" distB="0" distL="114300" distR="114300" simplePos="0" relativeHeight="252128256" behindDoc="0" locked="0" layoutInCell="1" allowOverlap="1">
                <wp:simplePos x="0" y="0"/>
                <wp:positionH relativeFrom="column">
                  <wp:posOffset>3433124</wp:posOffset>
                </wp:positionH>
                <wp:positionV relativeFrom="paragraph">
                  <wp:posOffset>36656</wp:posOffset>
                </wp:positionV>
                <wp:extent cx="103680" cy="86400"/>
                <wp:effectExtent l="38100" t="57150" r="10795" b="46990"/>
                <wp:wrapNone/>
                <wp:docPr id="470" name="墨迹 470"/>
                <wp:cNvGraphicFramePr/>
                <a:graphic xmlns:a="http://schemas.openxmlformats.org/drawingml/2006/main">
                  <a:graphicData uri="http://schemas.microsoft.com/office/word/2010/wordprocessingInk">
                    <w14:contentPart bwMode="auto" r:id="rId911">
                      <w14:nvContentPartPr>
                        <w14:cNvContentPartPr/>
                      </w14:nvContentPartPr>
                      <w14:xfrm>
                        <a:off x="0" y="0"/>
                        <a:ext cx="103680" cy="86400"/>
                      </w14:xfrm>
                    </w14:contentPart>
                  </a:graphicData>
                </a:graphic>
              </wp:anchor>
            </w:drawing>
          </mc:Choice>
          <mc:Fallback>
            <w:pict>
              <v:shape w14:anchorId="374D0490" id="墨迹 470" o:spid="_x0000_s1026" type="#_x0000_t75" style="position:absolute;left:0;text-align:left;margin-left:269.65pt;margin-top:2.25pt;width:9.45pt;height:8.1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">
                <v:imagedata r:id="rId912" o:title=""/>
              </v:shape>
            </w:pict>
          </mc:Fallback>
        </mc:AlternateContent>
      </w:r>
      <w:r>
        <w:rPr>
          <w:rFonts w:ascii="楷体" w:eastAsia="楷体" w:hAnsi="楷体" w:hint="eastAsia"/>
          <w:noProof/>
        </w:rPr>
        <mc:AlternateContent>
          <mc:Choice Requires="wpi">
            <w:drawing>
              <wp:anchor distT="0" distB="0" distL="114300" distR="114300" simplePos="0" relativeHeight="252126208" behindDoc="0" locked="0" layoutInCell="1" allowOverlap="1">
                <wp:simplePos x="0" y="0"/>
                <wp:positionH relativeFrom="column">
                  <wp:posOffset>3330164</wp:posOffset>
                </wp:positionH>
                <wp:positionV relativeFrom="paragraph">
                  <wp:posOffset>-51544</wp:posOffset>
                </wp:positionV>
                <wp:extent cx="78120" cy="236520"/>
                <wp:effectExtent l="38100" t="57150" r="55245" b="49530"/>
                <wp:wrapNone/>
                <wp:docPr id="468" name="墨迹 468"/>
                <wp:cNvGraphicFramePr/>
                <a:graphic xmlns:a="http://schemas.openxmlformats.org/drawingml/2006/main">
                  <a:graphicData uri="http://schemas.microsoft.com/office/word/2010/wordprocessingInk">
                    <w14:contentPart bwMode="auto" r:id="rId913">
                      <w14:nvContentPartPr>
                        <w14:cNvContentPartPr/>
                      </w14:nvContentPartPr>
                      <w14:xfrm>
                        <a:off x="0" y="0"/>
                        <a:ext cx="78120" cy="236520"/>
                      </w14:xfrm>
                    </w14:contentPart>
                  </a:graphicData>
                </a:graphic>
              </wp:anchor>
            </w:drawing>
          </mc:Choice>
          <mc:Fallback>
            <w:pict>
              <v:shape w14:anchorId="64470E31" id="墨迹 468" o:spid="_x0000_s1026" type="#_x0000_t75" style="position:absolute;left:0;text-align:left;margin-left:261.55pt;margin-top:-4.7pt;width:7.45pt;height:19.9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">
                <v:imagedata r:id="rId914" o:title=""/>
              </v:shape>
            </w:pict>
          </mc:Fallback>
        </mc:AlternateContent>
      </w:r>
      <w:r>
        <w:rPr>
          <w:rFonts w:ascii="楷体" w:eastAsia="楷体" w:hAnsi="楷体" w:hint="eastAsia"/>
          <w:noProof/>
        </w:rPr>
        <mc:AlternateContent>
          <mc:Choice Requires="wpi">
            <w:drawing>
              <wp:anchor distT="0" distB="0" distL="114300" distR="114300" simplePos="0" relativeHeight="252125184" behindDoc="0" locked="0" layoutInCell="1" allowOverlap="1">
                <wp:simplePos x="0" y="0"/>
                <wp:positionH relativeFrom="column">
                  <wp:posOffset>3308924</wp:posOffset>
                </wp:positionH>
                <wp:positionV relativeFrom="paragraph">
                  <wp:posOffset>-13024</wp:posOffset>
                </wp:positionV>
                <wp:extent cx="18720" cy="82080"/>
                <wp:effectExtent l="57150" t="57150" r="38735" b="51435"/>
                <wp:wrapNone/>
                <wp:docPr id="467" name="墨迹 467"/>
                <wp:cNvGraphicFramePr/>
                <a:graphic xmlns:a="http://schemas.openxmlformats.org/drawingml/2006/main">
                  <a:graphicData uri="http://schemas.microsoft.com/office/word/2010/wordprocessingInk">
                    <w14:contentPart bwMode="auto" r:id="rId915">
                      <w14:nvContentPartPr>
                        <w14:cNvContentPartPr/>
                      </w14:nvContentPartPr>
                      <w14:xfrm>
                        <a:off x="0" y="0"/>
                        <a:ext cx="18720" cy="82080"/>
                      </w14:xfrm>
                    </w14:contentPart>
                  </a:graphicData>
                </a:graphic>
              </wp:anchor>
            </w:drawing>
          </mc:Choice>
          <mc:Fallback>
            <w:pict>
              <v:shape w14:anchorId="18930402" id="墨迹 467" o:spid="_x0000_s1026" type="#_x0000_t75" style="position:absolute;left:0;text-align:left;margin-left:259.9pt;margin-top:-1.7pt;width:2.8pt;height:7.7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">
                <v:imagedata r:id="rId916" o:title=""/>
              </v:shape>
            </w:pict>
          </mc:Fallback>
        </mc:AlternateContent>
      </w:r>
      <w:r>
        <w:rPr>
          <w:rFonts w:ascii="楷体" w:eastAsia="楷体" w:hAnsi="楷体" w:hint="eastAsia"/>
          <w:noProof/>
        </w:rPr>
        <mc:AlternateContent>
          <mc:Choice Requires="wpi">
            <w:drawing>
              <wp:anchor distT="0" distB="0" distL="114300" distR="114300" simplePos="0" relativeHeight="252124160" behindDoc="0" locked="0" layoutInCell="1" allowOverlap="1">
                <wp:simplePos x="0" y="0"/>
                <wp:positionH relativeFrom="column">
                  <wp:posOffset>3304604</wp:posOffset>
                </wp:positionH>
                <wp:positionV relativeFrom="paragraph">
                  <wp:posOffset>-8704</wp:posOffset>
                </wp:positionV>
                <wp:extent cx="17280" cy="26280"/>
                <wp:effectExtent l="57150" t="38100" r="40005" b="50165"/>
                <wp:wrapNone/>
                <wp:docPr id="466" name="墨迹 466"/>
                <wp:cNvGraphicFramePr/>
                <a:graphic xmlns:a="http://schemas.openxmlformats.org/drawingml/2006/main">
                  <a:graphicData uri="http://schemas.microsoft.com/office/word/2010/wordprocessingInk">
                    <w14:contentPart bwMode="auto" r:id="rId917">
                      <w14:nvContentPartPr>
                        <w14:cNvContentPartPr/>
                      </w14:nvContentPartPr>
                      <w14:xfrm>
                        <a:off x="0" y="0"/>
                        <a:ext cx="17280" cy="26280"/>
                      </w14:xfrm>
                    </w14:contentPart>
                  </a:graphicData>
                </a:graphic>
              </wp:anchor>
            </w:drawing>
          </mc:Choice>
          <mc:Fallback>
            <w:pict>
              <v:shape w14:anchorId="727B5C4B" id="墨迹 466" o:spid="_x0000_s1026" type="#_x0000_t75" style="position:absolute;left:0;text-align:left;margin-left:259.55pt;margin-top:-1.35pt;width:2.65pt;height:3.3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">
                <v:imagedata r:id="rId918" o:title=""/>
              </v:shape>
            </w:pict>
          </mc:Fallback>
        </mc:AlternateContent>
      </w:r>
      <w:r>
        <w:rPr>
          <w:rFonts w:ascii="楷体" w:eastAsia="楷体" w:hAnsi="楷体" w:hint="eastAsia"/>
          <w:noProof/>
        </w:rPr>
        <mc:AlternateContent>
          <mc:Choice Requires="wpi">
            <w:drawing>
              <wp:anchor distT="0" distB="0" distL="114300" distR="114300" simplePos="0" relativeHeight="252120064" behindDoc="0" locked="0" layoutInCell="1" allowOverlap="1">
                <wp:simplePos x="0" y="0"/>
                <wp:positionH relativeFrom="column">
                  <wp:posOffset>3180044</wp:posOffset>
                </wp:positionH>
                <wp:positionV relativeFrom="paragraph">
                  <wp:posOffset>107216</wp:posOffset>
                </wp:positionV>
                <wp:extent cx="125640" cy="173160"/>
                <wp:effectExtent l="57150" t="38100" r="46355" b="55880"/>
                <wp:wrapNone/>
                <wp:docPr id="462" name="墨迹 462"/>
                <wp:cNvGraphicFramePr/>
                <a:graphic xmlns:a="http://schemas.openxmlformats.org/drawingml/2006/main">
                  <a:graphicData uri="http://schemas.microsoft.com/office/word/2010/wordprocessingInk">
                    <w14:contentPart bwMode="auto" r:id="rId919">
                      <w14:nvContentPartPr>
                        <w14:cNvContentPartPr/>
                      </w14:nvContentPartPr>
                      <w14:xfrm>
                        <a:off x="0" y="0"/>
                        <a:ext cx="125640" cy="173160"/>
                      </w14:xfrm>
                    </w14:contentPart>
                  </a:graphicData>
                </a:graphic>
              </wp:anchor>
            </w:drawing>
          </mc:Choice>
          <mc:Fallback>
            <w:pict>
              <v:shape w14:anchorId="2DDCB55E" id="墨迹 462" o:spid="_x0000_s1026" type="#_x0000_t75" style="position:absolute;left:0;text-align:left;margin-left:249.75pt;margin-top:7.8pt;width:11.25pt;height:1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">
                <v:imagedata r:id="rId920" o:title=""/>
              </v:shape>
            </w:pict>
          </mc:Fallback>
        </mc:AlternateContent>
      </w:r>
      <w:r>
        <w:rPr>
          <w:rFonts w:ascii="楷体" w:eastAsia="楷体" w:hAnsi="楷体" w:hint="eastAsia"/>
          <w:noProof/>
        </w:rPr>
        <mc:AlternateContent>
          <mc:Choice Requires="wpi">
            <w:drawing>
              <wp:anchor distT="0" distB="0" distL="114300" distR="114300" simplePos="0" relativeHeight="252119040" behindDoc="0" locked="0" layoutInCell="1" allowOverlap="1">
                <wp:simplePos x="0" y="0"/>
                <wp:positionH relativeFrom="column">
                  <wp:posOffset>3179684</wp:posOffset>
                </wp:positionH>
                <wp:positionV relativeFrom="paragraph">
                  <wp:posOffset>98576</wp:posOffset>
                </wp:positionV>
                <wp:extent cx="60840" cy="96120"/>
                <wp:effectExtent l="38100" t="38100" r="53975" b="56515"/>
                <wp:wrapNone/>
                <wp:docPr id="461" name="墨迹 461"/>
                <wp:cNvGraphicFramePr/>
                <a:graphic xmlns:a="http://schemas.openxmlformats.org/drawingml/2006/main">
                  <a:graphicData uri="http://schemas.microsoft.com/office/word/2010/wordprocessingInk">
                    <w14:contentPart bwMode="auto" r:id="rId921">
                      <w14:nvContentPartPr>
                        <w14:cNvContentPartPr/>
                      </w14:nvContentPartPr>
                      <w14:xfrm>
                        <a:off x="0" y="0"/>
                        <a:ext cx="60840" cy="96120"/>
                      </w14:xfrm>
                    </w14:contentPart>
                  </a:graphicData>
                </a:graphic>
              </wp:anchor>
            </w:drawing>
          </mc:Choice>
          <mc:Fallback>
            <w:pict>
              <v:shape w14:anchorId="6D90B82C" id="墨迹 461" o:spid="_x0000_s1026" type="#_x0000_t75" style="position:absolute;left:0;text-align:left;margin-left:249.7pt;margin-top:7.1pt;width:6.15pt;height:8.9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">
                <v:imagedata r:id="rId922" o:title=""/>
              </v:shape>
            </w:pict>
          </mc:Fallback>
        </mc:AlternateContent>
      </w:r>
      <w:r>
        <w:rPr>
          <w:rFonts w:ascii="楷体" w:eastAsia="楷体" w:hAnsi="楷体" w:hint="eastAsia"/>
          <w:noProof/>
        </w:rPr>
        <mc:AlternateContent>
          <mc:Choice Requires="wpi">
            <w:drawing>
              <wp:anchor distT="0" distB="0" distL="114300" distR="114300" simplePos="0" relativeHeight="252118016" behindDoc="0" locked="0" layoutInCell="1" allowOverlap="1">
                <wp:simplePos x="0" y="0"/>
                <wp:positionH relativeFrom="column">
                  <wp:posOffset>3145844</wp:posOffset>
                </wp:positionH>
                <wp:positionV relativeFrom="paragraph">
                  <wp:posOffset>-13384</wp:posOffset>
                </wp:positionV>
                <wp:extent cx="21600" cy="56520"/>
                <wp:effectExtent l="38100" t="57150" r="54610" b="38735"/>
                <wp:wrapNone/>
                <wp:docPr id="460" name="墨迹 460"/>
                <wp:cNvGraphicFramePr/>
                <a:graphic xmlns:a="http://schemas.openxmlformats.org/drawingml/2006/main">
                  <a:graphicData uri="http://schemas.microsoft.com/office/word/2010/wordprocessingInk">
                    <w14:contentPart bwMode="auto" r:id="rId923">
                      <w14:nvContentPartPr>
                        <w14:cNvContentPartPr/>
                      </w14:nvContentPartPr>
                      <w14:xfrm>
                        <a:off x="0" y="0"/>
                        <a:ext cx="21600" cy="56520"/>
                      </w14:xfrm>
                    </w14:contentPart>
                  </a:graphicData>
                </a:graphic>
              </wp:anchor>
            </w:drawing>
          </mc:Choice>
          <mc:Fallback>
            <w:pict>
              <v:shape w14:anchorId="5BC74552" id="墨迹 460" o:spid="_x0000_s1026" type="#_x0000_t75" style="position:absolute;left:0;text-align:left;margin-left:247.05pt;margin-top:-1.7pt;width:3pt;height:5.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">
                <v:imagedata r:id="rId924" o:title=""/>
              </v:shape>
            </w:pict>
          </mc:Fallback>
        </mc:AlternateContent>
      </w:r>
      <w:r>
        <w:rPr>
          <w:rFonts w:ascii="楷体" w:eastAsia="楷体" w:hAnsi="楷体" w:hint="eastAsia"/>
          <w:noProof/>
        </w:rPr>
        <mc:AlternateContent>
          <mc:Choice Requires="wpi">
            <w:drawing>
              <wp:anchor distT="0" distB="0" distL="114300" distR="114300" simplePos="0" relativeHeight="252113920" behindDoc="0" locked="0" layoutInCell="1" allowOverlap="1">
                <wp:simplePos x="0" y="0"/>
                <wp:positionH relativeFrom="column">
                  <wp:posOffset>3064124</wp:posOffset>
                </wp:positionH>
                <wp:positionV relativeFrom="paragraph">
                  <wp:posOffset>145736</wp:posOffset>
                </wp:positionV>
                <wp:extent cx="9000" cy="137880"/>
                <wp:effectExtent l="57150" t="38100" r="48260" b="52705"/>
                <wp:wrapNone/>
                <wp:docPr id="456" name="墨迹 456"/>
                <wp:cNvGraphicFramePr/>
                <a:graphic xmlns:a="http://schemas.openxmlformats.org/drawingml/2006/main">
                  <a:graphicData uri="http://schemas.microsoft.com/office/word/2010/wordprocessingInk">
                    <w14:contentPart bwMode="auto" r:id="rId925">
                      <w14:nvContentPartPr>
                        <w14:cNvContentPartPr/>
                      </w14:nvContentPartPr>
                      <w14:xfrm>
                        <a:off x="0" y="0"/>
                        <a:ext cx="9000" cy="137880"/>
                      </w14:xfrm>
                    </w14:contentPart>
                  </a:graphicData>
                </a:graphic>
              </wp:anchor>
            </w:drawing>
          </mc:Choice>
          <mc:Fallback>
            <w:pict>
              <v:shape w14:anchorId="4AAAEAFB" id="墨迹 456" o:spid="_x0000_s1026" type="#_x0000_t75" style="position:absolute;left:0;text-align:left;margin-left:240.6pt;margin-top:10.85pt;width:2pt;height:12.1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">
                <v:imagedata r:id="rId926" o:title=""/>
              </v:shape>
            </w:pict>
          </mc:Fallback>
        </mc:AlternateContent>
      </w:r>
      <w:r>
        <w:rPr>
          <w:rFonts w:ascii="楷体" w:eastAsia="楷体" w:hAnsi="楷体" w:hint="eastAsia"/>
          <w:noProof/>
        </w:rPr>
        <mc:AlternateContent>
          <mc:Choice Requires="wpi">
            <w:drawing>
              <wp:anchor distT="0" distB="0" distL="114300" distR="114300" simplePos="0" relativeHeight="252109824" behindDoc="0" locked="0" layoutInCell="1" allowOverlap="1">
                <wp:simplePos x="0" y="0"/>
                <wp:positionH relativeFrom="column">
                  <wp:posOffset>2974124</wp:posOffset>
                </wp:positionH>
                <wp:positionV relativeFrom="paragraph">
                  <wp:posOffset>166976</wp:posOffset>
                </wp:positionV>
                <wp:extent cx="34560" cy="69480"/>
                <wp:effectExtent l="38100" t="38100" r="41910" b="45085"/>
                <wp:wrapNone/>
                <wp:docPr id="452" name="墨迹 452"/>
                <wp:cNvGraphicFramePr/>
                <a:graphic xmlns:a="http://schemas.openxmlformats.org/drawingml/2006/main">
                  <a:graphicData uri="http://schemas.microsoft.com/office/word/2010/wordprocessingInk">
                    <w14:contentPart bwMode="auto" r:id="rId927">
                      <w14:nvContentPartPr>
                        <w14:cNvContentPartPr/>
                      </w14:nvContentPartPr>
                      <w14:xfrm>
                        <a:off x="0" y="0"/>
                        <a:ext cx="34560" cy="69480"/>
                      </w14:xfrm>
                    </w14:contentPart>
                  </a:graphicData>
                </a:graphic>
              </wp:anchor>
            </w:drawing>
          </mc:Choice>
          <mc:Fallback>
            <w:pict>
              <v:shape w14:anchorId="4EFBB89B" id="墨迹 452" o:spid="_x0000_s1026" type="#_x0000_t75" style="position:absolute;left:0;text-align:left;margin-left:233.55pt;margin-top:12.5pt;width:4.05pt;height:6.7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">
                <v:imagedata r:id="rId928" o:title=""/>
              </v:shape>
            </w:pict>
          </mc:Fallback>
        </mc:AlternateContent>
      </w:r>
      <w:r>
        <w:rPr>
          <w:rFonts w:ascii="楷体" w:eastAsia="楷体" w:hAnsi="楷体" w:hint="eastAsia"/>
          <w:noProof/>
        </w:rPr>
        <mc:AlternateContent>
          <mc:Choice Requires="wpi">
            <w:drawing>
              <wp:anchor distT="0" distB="0" distL="114300" distR="114300" simplePos="0" relativeHeight="252077056" behindDoc="0" locked="0" layoutInCell="1" allowOverlap="1">
                <wp:simplePos x="0" y="0"/>
                <wp:positionH relativeFrom="column">
                  <wp:posOffset>3051164</wp:posOffset>
                </wp:positionH>
                <wp:positionV relativeFrom="paragraph">
                  <wp:posOffset>16883</wp:posOffset>
                </wp:positionV>
                <wp:extent cx="21960" cy="34920"/>
                <wp:effectExtent l="38100" t="38100" r="54610" b="41910"/>
                <wp:wrapNone/>
                <wp:docPr id="410" name="墨迹 410"/>
                <wp:cNvGraphicFramePr/>
                <a:graphic xmlns:a="http://schemas.openxmlformats.org/drawingml/2006/main">
                  <a:graphicData uri="http://schemas.microsoft.com/office/word/2010/wordprocessingInk">
                    <w14:contentPart bwMode="auto" r:id="rId929">
                      <w14:nvContentPartPr>
                        <w14:cNvContentPartPr/>
                      </w14:nvContentPartPr>
                      <w14:xfrm>
                        <a:off x="0" y="0"/>
                        <a:ext cx="21960" cy="34920"/>
                      </w14:xfrm>
                    </w14:contentPart>
                  </a:graphicData>
                </a:graphic>
              </wp:anchor>
            </w:drawing>
          </mc:Choice>
          <mc:Fallback>
            <w:pict>
              <v:shape w14:anchorId="6AC541EA" id="墨迹 410" o:spid="_x0000_s1026" type="#_x0000_t75" style="position:absolute;left:0;text-align:left;margin-left:239.6pt;margin-top:.7pt;width:3.1pt;height:4.1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">
                <v:imagedata r:id="rId930" o:title=""/>
              </v:shape>
            </w:pict>
          </mc:Fallback>
        </mc:AlternateContent>
      </w:r>
      <w:r>
        <w:rPr>
          <w:rFonts w:ascii="楷体" w:eastAsia="楷体" w:hAnsi="楷体" w:hint="eastAsia"/>
          <w:noProof/>
        </w:rPr>
        <mc:AlternateContent>
          <mc:Choice Requires="wpi">
            <w:drawing>
              <wp:anchor distT="0" distB="0" distL="114300" distR="114300" simplePos="0" relativeHeight="252076032" behindDoc="0" locked="0" layoutInCell="1" allowOverlap="1">
                <wp:simplePos x="0" y="0"/>
                <wp:positionH relativeFrom="column">
                  <wp:posOffset>2922284</wp:posOffset>
                </wp:positionH>
                <wp:positionV relativeFrom="paragraph">
                  <wp:posOffset>16883</wp:posOffset>
                </wp:positionV>
                <wp:extent cx="73440" cy="9000"/>
                <wp:effectExtent l="38100" t="57150" r="41275" b="48260"/>
                <wp:wrapNone/>
                <wp:docPr id="409" name="墨迹 409"/>
                <wp:cNvGraphicFramePr/>
                <a:graphic xmlns:a="http://schemas.openxmlformats.org/drawingml/2006/main">
                  <a:graphicData uri="http://schemas.microsoft.com/office/word/2010/wordprocessingInk">
                    <w14:contentPart bwMode="auto" r:id="rId931">
                      <w14:nvContentPartPr>
                        <w14:cNvContentPartPr/>
                      </w14:nvContentPartPr>
                      <w14:xfrm>
                        <a:off x="0" y="0"/>
                        <a:ext cx="73440" cy="9000"/>
                      </w14:xfrm>
                    </w14:contentPart>
                  </a:graphicData>
                </a:graphic>
              </wp:anchor>
            </w:drawing>
          </mc:Choice>
          <mc:Fallback>
            <w:pict>
              <v:shape w14:anchorId="658D1D3F" id="墨迹 409" o:spid="_x0000_s1026" type="#_x0000_t75" style="position:absolute;left:0;text-align:left;margin-left:229.45pt;margin-top:.7pt;width:7.15pt;height:2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">
                <v:imagedata r:id="rId932" o:title=""/>
              </v:shape>
            </w:pict>
          </mc:Fallback>
        </mc:AlternateContent>
      </w:r>
      <w:r>
        <w:rPr>
          <w:rFonts w:ascii="楷体" w:eastAsia="楷体" w:hAnsi="楷体" w:hint="eastAsia"/>
          <w:noProof/>
        </w:rPr>
        <mc:AlternateContent>
          <mc:Choice Requires="wpi">
            <w:drawing>
              <wp:anchor distT="0" distB="0" distL="114300" distR="114300" simplePos="0" relativeHeight="252073984" behindDoc="0" locked="0" layoutInCell="1" allowOverlap="1">
                <wp:simplePos x="0" y="0"/>
                <wp:positionH relativeFrom="column">
                  <wp:posOffset>2772164</wp:posOffset>
                </wp:positionH>
                <wp:positionV relativeFrom="paragraph">
                  <wp:posOffset>-42877</wp:posOffset>
                </wp:positionV>
                <wp:extent cx="51840" cy="103320"/>
                <wp:effectExtent l="57150" t="38100" r="43815" b="49530"/>
                <wp:wrapNone/>
                <wp:docPr id="407" name="墨迹 407"/>
                <wp:cNvGraphicFramePr/>
                <a:graphic xmlns:a="http://schemas.openxmlformats.org/drawingml/2006/main">
                  <a:graphicData uri="http://schemas.microsoft.com/office/word/2010/wordprocessingInk">
                    <w14:contentPart bwMode="auto" r:id="rId933">
                      <w14:nvContentPartPr>
                        <w14:cNvContentPartPr/>
                      </w14:nvContentPartPr>
                      <w14:xfrm>
                        <a:off x="0" y="0"/>
                        <a:ext cx="51840" cy="103320"/>
                      </w14:xfrm>
                    </w14:contentPart>
                  </a:graphicData>
                </a:graphic>
              </wp:anchor>
            </w:drawing>
          </mc:Choice>
          <mc:Fallback>
            <w:pict>
              <v:shape w14:anchorId="2DBBA8B0" id="墨迹 407" o:spid="_x0000_s1026" type="#_x0000_t75" style="position:absolute;left:0;text-align:left;margin-left:217.65pt;margin-top:-4.05pt;width:5.45pt;height:9.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">
                <v:imagedata r:id="rId934" o:title=""/>
              </v:shape>
            </w:pict>
          </mc:Fallback>
        </mc:AlternateContent>
      </w:r>
      <w:r>
        <w:rPr>
          <w:rFonts w:ascii="楷体" w:eastAsia="楷体" w:hAnsi="楷体" w:hint="eastAsia"/>
          <w:noProof/>
        </w:rPr>
        <mc:AlternateContent>
          <mc:Choice Requires="wpi">
            <w:drawing>
              <wp:anchor distT="0" distB="0" distL="114300" distR="114300" simplePos="0" relativeHeight="252071936" behindDoc="0" locked="0" layoutInCell="1" allowOverlap="1">
                <wp:simplePos x="0" y="0"/>
                <wp:positionH relativeFrom="column">
                  <wp:posOffset>2626364</wp:posOffset>
                </wp:positionH>
                <wp:positionV relativeFrom="paragraph">
                  <wp:posOffset>-30277</wp:posOffset>
                </wp:positionV>
                <wp:extent cx="94680" cy="202320"/>
                <wp:effectExtent l="38100" t="57150" r="0" b="45720"/>
                <wp:wrapNone/>
                <wp:docPr id="405" name="墨迹 405"/>
                <wp:cNvGraphicFramePr/>
                <a:graphic xmlns:a="http://schemas.openxmlformats.org/drawingml/2006/main">
                  <a:graphicData uri="http://schemas.microsoft.com/office/word/2010/wordprocessingInk">
                    <w14:contentPart bwMode="auto" r:id="rId935">
                      <w14:nvContentPartPr>
                        <w14:cNvContentPartPr/>
                      </w14:nvContentPartPr>
                      <w14:xfrm>
                        <a:off x="0" y="0"/>
                        <a:ext cx="94680" cy="202320"/>
                      </w14:xfrm>
                    </w14:contentPart>
                  </a:graphicData>
                </a:graphic>
              </wp:anchor>
            </w:drawing>
          </mc:Choice>
          <mc:Fallback>
            <w:pict>
              <v:shape w14:anchorId="5DE50B86" id="墨迹 405" o:spid="_x0000_s1026" type="#_x0000_t75" style="position:absolute;left:0;text-align:left;margin-left:206.15pt;margin-top:-3.05pt;width:8.75pt;height:17.3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">
                <v:imagedata r:id="rId936" o:title=""/>
              </v:shape>
            </w:pict>
          </mc:Fallback>
        </mc:AlternateContent>
      </w:r>
      <w:r>
        <w:rPr>
          <w:rFonts w:ascii="楷体" w:eastAsia="楷体" w:hAnsi="楷体" w:hint="eastAsia"/>
          <w:noProof/>
        </w:rPr>
        <mc:AlternateContent>
          <mc:Choice Requires="wpi">
            <w:drawing>
              <wp:anchor distT="0" distB="0" distL="114300" distR="114300" simplePos="0" relativeHeight="252070912" behindDoc="0" locked="0" layoutInCell="1" allowOverlap="1">
                <wp:simplePos x="0" y="0"/>
                <wp:positionH relativeFrom="column">
                  <wp:posOffset>2333684</wp:posOffset>
                </wp:positionH>
                <wp:positionV relativeFrom="paragraph">
                  <wp:posOffset>132803</wp:posOffset>
                </wp:positionV>
                <wp:extent cx="78120" cy="96120"/>
                <wp:effectExtent l="19050" t="38100" r="55245" b="56515"/>
                <wp:wrapNone/>
                <wp:docPr id="404" name="墨迹 404"/>
                <wp:cNvGraphicFramePr/>
                <a:graphic xmlns:a="http://schemas.openxmlformats.org/drawingml/2006/main">
                  <a:graphicData uri="http://schemas.microsoft.com/office/word/2010/wordprocessingInk">
                    <w14:contentPart bwMode="auto" r:id="rId937">
                      <w14:nvContentPartPr>
                        <w14:cNvContentPartPr/>
                      </w14:nvContentPartPr>
                      <w14:xfrm>
                        <a:off x="0" y="0"/>
                        <a:ext cx="78120" cy="96120"/>
                      </w14:xfrm>
                    </w14:contentPart>
                  </a:graphicData>
                </a:graphic>
              </wp:anchor>
            </w:drawing>
          </mc:Choice>
          <mc:Fallback>
            <w:pict>
              <v:shape w14:anchorId="405B0FFD" id="墨迹 404" o:spid="_x0000_s1026" type="#_x0000_t75" style="position:absolute;left:0;text-align:left;margin-left:183.1pt;margin-top:9.8pt;width:7.45pt;height:8.8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">
                <v:imagedata r:id="rId938" o:title=""/>
              </v:shape>
            </w:pict>
          </mc:Fallback>
        </mc:AlternateContent>
      </w:r>
      <w:r>
        <w:rPr>
          <w:rFonts w:ascii="楷体" w:eastAsia="楷体" w:hAnsi="楷体" w:hint="eastAsia"/>
          <w:noProof/>
        </w:rPr>
        <mc:AlternateContent>
          <mc:Choice Requires="wpi">
            <w:drawing>
              <wp:anchor distT="0" distB="0" distL="114300" distR="114300" simplePos="0" relativeHeight="252069888" behindDoc="0" locked="0" layoutInCell="1" allowOverlap="1">
                <wp:simplePos x="0" y="0"/>
                <wp:positionH relativeFrom="column">
                  <wp:posOffset>2317124</wp:posOffset>
                </wp:positionH>
                <wp:positionV relativeFrom="paragraph">
                  <wp:posOffset>54683</wp:posOffset>
                </wp:positionV>
                <wp:extent cx="193680" cy="212040"/>
                <wp:effectExtent l="0" t="38100" r="53975" b="55245"/>
                <wp:wrapNone/>
                <wp:docPr id="403" name="墨迹 403"/>
                <wp:cNvGraphicFramePr/>
                <a:graphic xmlns:a="http://schemas.openxmlformats.org/drawingml/2006/main">
                  <a:graphicData uri="http://schemas.microsoft.com/office/word/2010/wordprocessingInk">
                    <w14:contentPart bwMode="auto" r:id="rId939">
                      <w14:nvContentPartPr>
                        <w14:cNvContentPartPr/>
                      </w14:nvContentPartPr>
                      <w14:xfrm>
                        <a:off x="0" y="0"/>
                        <a:ext cx="193680" cy="212040"/>
                      </w14:xfrm>
                    </w14:contentPart>
                  </a:graphicData>
                </a:graphic>
              </wp:anchor>
            </w:drawing>
          </mc:Choice>
          <mc:Fallback>
            <w:pict>
              <v:shape w14:anchorId="06559E27" id="墨迹 403" o:spid="_x0000_s1026" type="#_x0000_t75" style="position:absolute;left:0;text-align:left;margin-left:181.8pt;margin-top:3.65pt;width:16.55pt;height:18.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">
                <v:imagedata r:id="rId940" o:title=""/>
              </v:shape>
            </w:pict>
          </mc:Fallback>
        </mc:AlternateContent>
      </w:r>
      <w:r>
        <w:rPr>
          <w:rFonts w:ascii="楷体" w:eastAsia="楷体" w:hAnsi="楷体" w:hint="eastAsia"/>
          <w:noProof/>
        </w:rPr>
        <mc:AlternateContent>
          <mc:Choice Requires="wpi">
            <w:drawing>
              <wp:anchor distT="0" distB="0" distL="114300" distR="114300" simplePos="0" relativeHeight="252068864" behindDoc="0" locked="0" layoutInCell="1" allowOverlap="1">
                <wp:simplePos x="0" y="0"/>
                <wp:positionH relativeFrom="column">
                  <wp:posOffset>2248364</wp:posOffset>
                </wp:positionH>
                <wp:positionV relativeFrom="paragraph">
                  <wp:posOffset>150083</wp:posOffset>
                </wp:positionV>
                <wp:extent cx="47520" cy="124920"/>
                <wp:effectExtent l="57150" t="57150" r="48260" b="46990"/>
                <wp:wrapNone/>
                <wp:docPr id="402" name="墨迹 402"/>
                <wp:cNvGraphicFramePr/>
                <a:graphic xmlns:a="http://schemas.openxmlformats.org/drawingml/2006/main">
                  <a:graphicData uri="http://schemas.microsoft.com/office/word/2010/wordprocessingInk">
                    <w14:contentPart bwMode="auto" r:id="rId941">
                      <w14:nvContentPartPr>
                        <w14:cNvContentPartPr/>
                      </w14:nvContentPartPr>
                      <w14:xfrm>
                        <a:off x="0" y="0"/>
                        <a:ext cx="47520" cy="124920"/>
                      </w14:xfrm>
                    </w14:contentPart>
                  </a:graphicData>
                </a:graphic>
              </wp:anchor>
            </w:drawing>
          </mc:Choice>
          <mc:Fallback>
            <w:pict>
              <v:shape w14:anchorId="1CC7E4FE" id="墨迹 402" o:spid="_x0000_s1026" type="#_x0000_t75" style="position:absolute;left:0;text-align:left;margin-left:176.4pt;margin-top:11.15pt;width:5.1pt;height:11.2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">
                <v:imagedata r:id="rId942" o:title=""/>
              </v:shape>
            </w:pict>
          </mc:Fallback>
        </mc:AlternateContent>
      </w:r>
      <w:r>
        <w:rPr>
          <w:rFonts w:ascii="楷体" w:eastAsia="楷体" w:hAnsi="楷体" w:hint="eastAsia"/>
          <w:noProof/>
        </w:rPr>
        <mc:AlternateContent>
          <mc:Choice Requires="wpi">
            <w:drawing>
              <wp:anchor distT="0" distB="0" distL="114300" distR="114300" simplePos="0" relativeHeight="252067840" behindDoc="0" locked="0" layoutInCell="1" allowOverlap="1">
                <wp:simplePos x="0" y="0"/>
                <wp:positionH relativeFrom="column">
                  <wp:posOffset>2209844</wp:posOffset>
                </wp:positionH>
                <wp:positionV relativeFrom="paragraph">
                  <wp:posOffset>20483</wp:posOffset>
                </wp:positionV>
                <wp:extent cx="82440" cy="74160"/>
                <wp:effectExtent l="38100" t="38100" r="51435" b="40640"/>
                <wp:wrapNone/>
                <wp:docPr id="401" name="墨迹 401"/>
                <wp:cNvGraphicFramePr/>
                <a:graphic xmlns:a="http://schemas.openxmlformats.org/drawingml/2006/main">
                  <a:graphicData uri="http://schemas.microsoft.com/office/word/2010/wordprocessingInk">
                    <w14:contentPart bwMode="auto" r:id="rId943">
                      <w14:nvContentPartPr>
                        <w14:cNvContentPartPr/>
                      </w14:nvContentPartPr>
                      <w14:xfrm>
                        <a:off x="0" y="0"/>
                        <a:ext cx="82440" cy="74160"/>
                      </w14:xfrm>
                    </w14:contentPart>
                  </a:graphicData>
                </a:graphic>
              </wp:anchor>
            </w:drawing>
          </mc:Choice>
          <mc:Fallback>
            <w:pict>
              <v:shape w14:anchorId="55752FFA" id="墨迹 401" o:spid="_x0000_s1026" type="#_x0000_t75" style="position:absolute;left:0;text-align:left;margin-left:173.35pt;margin-top:.95pt;width:7.85pt;height:7.2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">
                <v:imagedata r:id="rId944" o:title=""/>
              </v:shape>
            </w:pict>
          </mc:Fallback>
        </mc:AlternateContent>
      </w:r>
      <w:r>
        <w:rPr>
          <w:rFonts w:ascii="楷体" w:eastAsia="楷体" w:hAnsi="楷体" w:hint="eastAsia"/>
          <w:noProof/>
        </w:rPr>
        <mc:AlternateContent>
          <mc:Choice Requires="wpi">
            <w:drawing>
              <wp:anchor distT="0" distB="0" distL="114300" distR="114300" simplePos="0" relativeHeight="252055552" behindDoc="0" locked="0" layoutInCell="1" allowOverlap="1">
                <wp:simplePos x="0" y="0"/>
                <wp:positionH relativeFrom="column">
                  <wp:posOffset>4918484</wp:posOffset>
                </wp:positionH>
                <wp:positionV relativeFrom="paragraph">
                  <wp:posOffset>25604</wp:posOffset>
                </wp:positionV>
                <wp:extent cx="26280" cy="13320"/>
                <wp:effectExtent l="38100" t="57150" r="50165" b="44450"/>
                <wp:wrapNone/>
                <wp:docPr id="389" name="墨迹 389"/>
                <wp:cNvGraphicFramePr/>
                <a:graphic xmlns:a="http://schemas.openxmlformats.org/drawingml/2006/main">
                  <a:graphicData uri="http://schemas.microsoft.com/office/word/2010/wordprocessingInk">
                    <w14:contentPart bwMode="auto" r:id="rId945">
                      <w14:nvContentPartPr>
                        <w14:cNvContentPartPr/>
                      </w14:nvContentPartPr>
                      <w14:xfrm>
                        <a:off x="0" y="0"/>
                        <a:ext cx="26280" cy="13320"/>
                      </w14:xfrm>
                    </w14:contentPart>
                  </a:graphicData>
                </a:graphic>
              </wp:anchor>
            </w:drawing>
          </mc:Choice>
          <mc:Fallback>
            <w:pict>
              <v:shape w14:anchorId="210F23C3" id="墨迹 389" o:spid="_x0000_s1026" type="#_x0000_t75" style="position:absolute;left:0;text-align:left;margin-left:386.65pt;margin-top:1.3pt;width:3.4pt;height:2.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">
                <v:imagedata r:id="rId946" o:title=""/>
              </v:shape>
            </w:pict>
          </mc:Fallback>
        </mc:AlternateContent>
      </w:r>
      <w:r w:rsidR="00365B5B" w:rsidRPr="001733D8">
        <w:rPr>
          <w:rFonts w:ascii="楷体" w:eastAsia="楷体" w:hAnsi="楷体" w:hint="eastAsia"/>
        </w:rPr>
        <w:t>敬礼!</w:t>
      </w:r>
    </w:p>
    <w:p w:rsidR="00365B5B" w:rsidRDefault="0023349A" w:rsidP="00365B5B">
      <w:pPr>
        <w:pStyle w:val="body2"/>
        <w:wordWrap w:val="0"/>
        <w:spacing w:before="0" w:beforeAutospacing="0" w:after="0" w:afterAutospacing="0" w:line="276" w:lineRule="auto"/>
        <w:jc w:val="right"/>
        <w:rPr>
          <w:rFonts w:ascii="楷体" w:eastAsia="楷体" w:hAnsi="楷体"/>
        </w:rPr>
      </w:pPr>
      <w:r>
        <w:rPr>
          <w:rFonts w:ascii="Calibri" w:eastAsia="楷体" w:hAnsi="Calibri" w:cs="Calibri"/>
          <w:noProof/>
        </w:rPr>
        <mc:AlternateContent>
          <mc:Choice Requires="wpi">
            <w:drawing>
              <wp:anchor distT="0" distB="0" distL="114300" distR="114300" simplePos="0" relativeHeight="252161024" behindDoc="0" locked="0" layoutInCell="1" allowOverlap="1">
                <wp:simplePos x="0" y="0"/>
                <wp:positionH relativeFrom="column">
                  <wp:posOffset>3635084</wp:posOffset>
                </wp:positionH>
                <wp:positionV relativeFrom="paragraph">
                  <wp:posOffset>116046</wp:posOffset>
                </wp:positionV>
                <wp:extent cx="129240" cy="74880"/>
                <wp:effectExtent l="57150" t="38100" r="42545" b="40005"/>
                <wp:wrapNone/>
                <wp:docPr id="502" name="墨迹 502"/>
                <wp:cNvGraphicFramePr/>
                <a:graphic xmlns:a="http://schemas.openxmlformats.org/drawingml/2006/main">
                  <a:graphicData uri="http://schemas.microsoft.com/office/word/2010/wordprocessingInk">
                    <w14:contentPart bwMode="auto" r:id="rId947">
                      <w14:nvContentPartPr>
                        <w14:cNvContentPartPr/>
                      </w14:nvContentPartPr>
                      <w14:xfrm>
                        <a:off x="0" y="0"/>
                        <a:ext cx="129240" cy="74880"/>
                      </w14:xfrm>
                    </w14:contentPart>
                  </a:graphicData>
                </a:graphic>
              </wp:anchor>
            </w:drawing>
          </mc:Choice>
          <mc:Fallback>
            <w:pict>
              <v:shape w14:anchorId="34A6C189" id="墨迹 502" o:spid="_x0000_s1026" type="#_x0000_t75" style="position:absolute;left:0;text-align:left;margin-left:285.6pt;margin-top:8.5pt;width:11.55pt;height:7.2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">
                <v:imagedata r:id="rId948" o:title=""/>
              </v:shape>
            </w:pict>
          </mc:Fallback>
        </mc:AlternateContent>
      </w:r>
      <w:r>
        <w:rPr>
          <w:rFonts w:ascii="Calibri" w:eastAsia="楷体" w:hAnsi="Calibri" w:cs="Calibri"/>
          <w:noProof/>
        </w:rPr>
        <mc:AlternateContent>
          <mc:Choice Requires="wpi">
            <w:drawing>
              <wp:anchor distT="0" distB="0" distL="114300" distR="114300" simplePos="0" relativeHeight="252160000" behindDoc="0" locked="0" layoutInCell="1" allowOverlap="1">
                <wp:simplePos x="0" y="0"/>
                <wp:positionH relativeFrom="column">
                  <wp:posOffset>3643724</wp:posOffset>
                </wp:positionH>
                <wp:positionV relativeFrom="paragraph">
                  <wp:posOffset>81486</wp:posOffset>
                </wp:positionV>
                <wp:extent cx="43200" cy="34920"/>
                <wp:effectExtent l="57150" t="38100" r="52070" b="41910"/>
                <wp:wrapNone/>
                <wp:docPr id="501" name="墨迹 501"/>
                <wp:cNvGraphicFramePr/>
                <a:graphic xmlns:a="http://schemas.openxmlformats.org/drawingml/2006/main">
                  <a:graphicData uri="http://schemas.microsoft.com/office/word/2010/wordprocessingInk">
                    <w14:contentPart bwMode="auto" r:id="rId949">
                      <w14:nvContentPartPr>
                        <w14:cNvContentPartPr/>
                      </w14:nvContentPartPr>
                      <w14:xfrm>
                        <a:off x="0" y="0"/>
                        <a:ext cx="43200" cy="34920"/>
                      </w14:xfrm>
                    </w14:contentPart>
                  </a:graphicData>
                </a:graphic>
              </wp:anchor>
            </w:drawing>
          </mc:Choice>
          <mc:Fallback>
            <w:pict>
              <v:shape w14:anchorId="36C4792B" id="墨迹 501" o:spid="_x0000_s1026" type="#_x0000_t75" style="position:absolute;left:0;text-align:left;margin-left:286.25pt;margin-top:5.75pt;width:4.7pt;height:4.1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">
                <v:imagedata r:id="rId950" o:title=""/>
              </v:shape>
            </w:pict>
          </mc:Fallback>
        </mc:AlternateContent>
      </w:r>
      <w:r>
        <w:rPr>
          <w:rFonts w:ascii="Calibri" w:eastAsia="楷体" w:hAnsi="Calibri" w:cs="Calibri"/>
          <w:noProof/>
        </w:rPr>
        <mc:AlternateContent>
          <mc:Choice Requires="wpi">
            <w:drawing>
              <wp:anchor distT="0" distB="0" distL="114300" distR="114300" simplePos="0" relativeHeight="252158976" behindDoc="0" locked="0" layoutInCell="1" allowOverlap="1">
                <wp:simplePos x="0" y="0"/>
                <wp:positionH relativeFrom="column">
                  <wp:posOffset>3643724</wp:posOffset>
                </wp:positionH>
                <wp:positionV relativeFrom="paragraph">
                  <wp:posOffset>38646</wp:posOffset>
                </wp:positionV>
                <wp:extent cx="25920" cy="75240"/>
                <wp:effectExtent l="38100" t="38100" r="50800" b="39370"/>
                <wp:wrapNone/>
                <wp:docPr id="500" name="墨迹 500"/>
                <wp:cNvGraphicFramePr/>
                <a:graphic xmlns:a="http://schemas.openxmlformats.org/drawingml/2006/main">
                  <a:graphicData uri="http://schemas.microsoft.com/office/word/2010/wordprocessingInk">
                    <w14:contentPart bwMode="auto" r:id="rId951">
                      <w14:nvContentPartPr>
                        <w14:cNvContentPartPr/>
                      </w14:nvContentPartPr>
                      <w14:xfrm>
                        <a:off x="0" y="0"/>
                        <a:ext cx="25920" cy="75240"/>
                      </w14:xfrm>
                    </w14:contentPart>
                  </a:graphicData>
                </a:graphic>
              </wp:anchor>
            </w:drawing>
          </mc:Choice>
          <mc:Fallback>
            <w:pict>
              <v:shape w14:anchorId="45F07BFE" id="墨迹 500" o:spid="_x0000_s1026" type="#_x0000_t75" style="position:absolute;left:0;text-align:left;margin-left:286.25pt;margin-top:2.4pt;width:3.4pt;height:7.2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">
                <v:imagedata r:id="rId952" o:title=""/>
              </v:shape>
            </w:pict>
          </mc:Fallback>
        </mc:AlternateContent>
      </w:r>
      <w:r>
        <w:rPr>
          <w:rFonts w:ascii="Calibri" w:eastAsia="楷体" w:hAnsi="Calibri" w:cs="Calibri"/>
          <w:noProof/>
        </w:rPr>
        <mc:AlternateContent>
          <mc:Choice Requires="wpi">
            <w:drawing>
              <wp:anchor distT="0" distB="0" distL="114300" distR="114300" simplePos="0" relativeHeight="252157952" behindDoc="0" locked="0" layoutInCell="1" allowOverlap="1">
                <wp:simplePos x="0" y="0"/>
                <wp:positionH relativeFrom="column">
                  <wp:posOffset>3648044</wp:posOffset>
                </wp:positionH>
                <wp:positionV relativeFrom="paragraph">
                  <wp:posOffset>-4194</wp:posOffset>
                </wp:positionV>
                <wp:extent cx="9000" cy="17640"/>
                <wp:effectExtent l="57150" t="57150" r="48260" b="40005"/>
                <wp:wrapNone/>
                <wp:docPr id="499" name="墨迹 499"/>
                <wp:cNvGraphicFramePr/>
                <a:graphic xmlns:a="http://schemas.openxmlformats.org/drawingml/2006/main">
                  <a:graphicData uri="http://schemas.microsoft.com/office/word/2010/wordprocessingInk">
                    <w14:contentPart bwMode="auto" r:id="rId953">
                      <w14:nvContentPartPr>
                        <w14:cNvContentPartPr/>
                      </w14:nvContentPartPr>
                      <w14:xfrm>
                        <a:off x="0" y="0"/>
                        <a:ext cx="9000" cy="17640"/>
                      </w14:xfrm>
                    </w14:contentPart>
                  </a:graphicData>
                </a:graphic>
              </wp:anchor>
            </w:drawing>
          </mc:Choice>
          <mc:Fallback>
            <w:pict>
              <v:shape w14:anchorId="21EC3D97" id="墨迹 499" o:spid="_x0000_s1026" type="#_x0000_t75" style="position:absolute;left:0;text-align:left;margin-left:286.6pt;margin-top:-1pt;width:2pt;height:2.7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">
                <v:imagedata r:id="rId954" o:title=""/>
              </v:shape>
            </w:pict>
          </mc:Fallback>
        </mc:AlternateContent>
      </w:r>
      <w:r>
        <w:rPr>
          <w:rFonts w:ascii="Calibri" w:eastAsia="楷体" w:hAnsi="Calibri" w:cs="Calibri"/>
          <w:noProof/>
        </w:rPr>
        <mc:AlternateContent>
          <mc:Choice Requires="wpi">
            <w:drawing>
              <wp:anchor distT="0" distB="0" distL="114300" distR="114300" simplePos="0" relativeHeight="252156928" behindDoc="0" locked="0" layoutInCell="1" allowOverlap="1">
                <wp:simplePos x="0" y="0"/>
                <wp:positionH relativeFrom="column">
                  <wp:posOffset>3613484</wp:posOffset>
                </wp:positionH>
                <wp:positionV relativeFrom="paragraph">
                  <wp:posOffset>223326</wp:posOffset>
                </wp:positionV>
                <wp:extent cx="7560" cy="13320"/>
                <wp:effectExtent l="57150" t="57150" r="50165" b="44450"/>
                <wp:wrapNone/>
                <wp:docPr id="498" name="墨迹 498"/>
                <wp:cNvGraphicFramePr/>
                <a:graphic xmlns:a="http://schemas.openxmlformats.org/drawingml/2006/main">
                  <a:graphicData uri="http://schemas.microsoft.com/office/word/2010/wordprocessingInk">
                    <w14:contentPart bwMode="auto" r:id="rId955">
                      <w14:nvContentPartPr>
                        <w14:cNvContentPartPr/>
                      </w14:nvContentPartPr>
                      <w14:xfrm>
                        <a:off x="0" y="0"/>
                        <a:ext cx="7560" cy="13320"/>
                      </w14:xfrm>
                    </w14:contentPart>
                  </a:graphicData>
                </a:graphic>
              </wp:anchor>
            </w:drawing>
          </mc:Choice>
          <mc:Fallback>
            <w:pict>
              <v:shape w14:anchorId="13512F62" id="墨迹 498" o:spid="_x0000_s1026" type="#_x0000_t75" style="position:absolute;left:0;text-align:left;margin-left:283.85pt;margin-top:16.9pt;width:2.1pt;height:2.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">
                <v:imagedata r:id="rId956" o:title=""/>
              </v:shape>
            </w:pict>
          </mc:Fallback>
        </mc:AlternateContent>
      </w:r>
      <w:r>
        <w:rPr>
          <w:rFonts w:ascii="Calibri" w:eastAsia="楷体" w:hAnsi="Calibri" w:cs="Calibri"/>
          <w:noProof/>
        </w:rPr>
        <mc:AlternateContent>
          <mc:Choice Requires="wpi">
            <w:drawing>
              <wp:anchor distT="0" distB="0" distL="114300" distR="114300" simplePos="0" relativeHeight="252153856" behindDoc="0" locked="0" layoutInCell="1" allowOverlap="1">
                <wp:simplePos x="0" y="0"/>
                <wp:positionH relativeFrom="column">
                  <wp:posOffset>3385964</wp:posOffset>
                </wp:positionH>
                <wp:positionV relativeFrom="paragraph">
                  <wp:posOffset>171846</wp:posOffset>
                </wp:positionV>
                <wp:extent cx="39240" cy="64800"/>
                <wp:effectExtent l="38100" t="38100" r="56515" b="49530"/>
                <wp:wrapNone/>
                <wp:docPr id="495" name="墨迹 495"/>
                <wp:cNvGraphicFramePr/>
                <a:graphic xmlns:a="http://schemas.openxmlformats.org/drawingml/2006/main">
                  <a:graphicData uri="http://schemas.microsoft.com/office/word/2010/wordprocessingInk">
                    <w14:contentPart bwMode="auto" r:id="rId957">
                      <w14:nvContentPartPr>
                        <w14:cNvContentPartPr/>
                      </w14:nvContentPartPr>
                      <w14:xfrm>
                        <a:off x="0" y="0"/>
                        <a:ext cx="39240" cy="64800"/>
                      </w14:xfrm>
                    </w14:contentPart>
                  </a:graphicData>
                </a:graphic>
              </wp:anchor>
            </w:drawing>
          </mc:Choice>
          <mc:Fallback>
            <w:pict>
              <v:shape w14:anchorId="748A06CF" id="墨迹 495" o:spid="_x0000_s1026" type="#_x0000_t75" style="position:absolute;left:0;text-align:left;margin-left:265.95pt;margin-top:12.9pt;width:4.45pt;height:6.4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">
                <v:imagedata r:id="rId958" o:title=""/>
              </v:shape>
            </w:pict>
          </mc:Fallback>
        </mc:AlternateContent>
      </w:r>
      <w:r>
        <w:rPr>
          <w:rFonts w:ascii="Calibri" w:eastAsia="楷体" w:hAnsi="Calibri" w:cs="Calibri"/>
          <w:noProof/>
        </w:rPr>
        <mc:AlternateContent>
          <mc:Choice Requires="wpi">
            <w:drawing>
              <wp:anchor distT="0" distB="0" distL="114300" distR="114300" simplePos="0" relativeHeight="252152832" behindDoc="0" locked="0" layoutInCell="1" allowOverlap="1">
                <wp:simplePos x="0" y="0"/>
                <wp:positionH relativeFrom="column">
                  <wp:posOffset>3321524</wp:posOffset>
                </wp:positionH>
                <wp:positionV relativeFrom="paragraph">
                  <wp:posOffset>98766</wp:posOffset>
                </wp:positionV>
                <wp:extent cx="129240" cy="253800"/>
                <wp:effectExtent l="57150" t="38100" r="42545" b="51435"/>
                <wp:wrapNone/>
                <wp:docPr id="494" name="墨迹 494"/>
                <wp:cNvGraphicFramePr/>
                <a:graphic xmlns:a="http://schemas.openxmlformats.org/drawingml/2006/main">
                  <a:graphicData uri="http://schemas.microsoft.com/office/word/2010/wordprocessingInk">
                    <w14:contentPart bwMode="auto" r:id="rId959">
                      <w14:nvContentPartPr>
                        <w14:cNvContentPartPr/>
                      </w14:nvContentPartPr>
                      <w14:xfrm>
                        <a:off x="0" y="0"/>
                        <a:ext cx="129240" cy="253800"/>
                      </w14:xfrm>
                    </w14:contentPart>
                  </a:graphicData>
                </a:graphic>
              </wp:anchor>
            </w:drawing>
          </mc:Choice>
          <mc:Fallback>
            <w:pict>
              <v:shape w14:anchorId="46D0456F" id="墨迹 494" o:spid="_x0000_s1026" type="#_x0000_t75" style="position:absolute;left:0;text-align:left;margin-left:260.9pt;margin-top:7.15pt;width:11.55pt;height:21.3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">
                <v:imagedata r:id="rId960" o:title=""/>
              </v:shape>
            </w:pict>
          </mc:Fallback>
        </mc:AlternateContent>
      </w:r>
      <w:r>
        <w:rPr>
          <w:rFonts w:ascii="Calibri" w:eastAsia="楷体" w:hAnsi="Calibri" w:cs="Calibri"/>
          <w:noProof/>
        </w:rPr>
        <mc:AlternateContent>
          <mc:Choice Requires="wpi">
            <w:drawing>
              <wp:anchor distT="0" distB="0" distL="114300" distR="114300" simplePos="0" relativeHeight="252147712" behindDoc="0" locked="0" layoutInCell="1" allowOverlap="1">
                <wp:simplePos x="0" y="0"/>
                <wp:positionH relativeFrom="column">
                  <wp:posOffset>3141524</wp:posOffset>
                </wp:positionH>
                <wp:positionV relativeFrom="paragraph">
                  <wp:posOffset>184806</wp:posOffset>
                </wp:positionV>
                <wp:extent cx="25920" cy="58680"/>
                <wp:effectExtent l="38100" t="38100" r="50800" b="55880"/>
                <wp:wrapNone/>
                <wp:docPr id="489" name="墨迹 489"/>
                <wp:cNvGraphicFramePr/>
                <a:graphic xmlns:a="http://schemas.openxmlformats.org/drawingml/2006/main">
                  <a:graphicData uri="http://schemas.microsoft.com/office/word/2010/wordprocessingInk">
                    <w14:contentPart bwMode="auto" r:id="rId961">
                      <w14:nvContentPartPr>
                        <w14:cNvContentPartPr/>
                      </w14:nvContentPartPr>
                      <w14:xfrm>
                        <a:off x="0" y="0"/>
                        <a:ext cx="25920" cy="58680"/>
                      </w14:xfrm>
                    </w14:contentPart>
                  </a:graphicData>
                </a:graphic>
              </wp:anchor>
            </w:drawing>
          </mc:Choice>
          <mc:Fallback>
            <w:pict>
              <v:shape w14:anchorId="45013066" id="墨迹 489" o:spid="_x0000_s1026" type="#_x0000_t75" style="position:absolute;left:0;text-align:left;margin-left:246.7pt;margin-top:13.9pt;width:3.4pt;height:5.9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">
                <v:imagedata r:id="rId962" o:title=""/>
              </v:shape>
            </w:pict>
          </mc:Fallback>
        </mc:AlternateContent>
      </w:r>
      <w:r>
        <w:rPr>
          <w:rFonts w:ascii="Calibri" w:eastAsia="楷体" w:hAnsi="Calibri" w:cs="Calibri"/>
          <w:noProof/>
        </w:rPr>
        <mc:AlternateContent>
          <mc:Choice Requires="wpi">
            <w:drawing>
              <wp:anchor distT="0" distB="0" distL="114300" distR="114300" simplePos="0" relativeHeight="252121088" behindDoc="0" locked="0" layoutInCell="1" allowOverlap="1">
                <wp:simplePos x="0" y="0"/>
                <wp:positionH relativeFrom="column">
                  <wp:posOffset>3232244</wp:posOffset>
                </wp:positionH>
                <wp:positionV relativeFrom="paragraph">
                  <wp:posOffset>-66474</wp:posOffset>
                </wp:positionV>
                <wp:extent cx="55440" cy="165600"/>
                <wp:effectExtent l="38100" t="57150" r="40005" b="44450"/>
                <wp:wrapNone/>
                <wp:docPr id="463" name="墨迹 463"/>
                <wp:cNvGraphicFramePr/>
                <a:graphic xmlns:a="http://schemas.openxmlformats.org/drawingml/2006/main">
                  <a:graphicData uri="http://schemas.microsoft.com/office/word/2010/wordprocessingInk">
                    <w14:contentPart bwMode="auto" r:id="rId963">
                      <w14:nvContentPartPr>
                        <w14:cNvContentPartPr/>
                      </w14:nvContentPartPr>
                      <w14:xfrm>
                        <a:off x="0" y="0"/>
                        <a:ext cx="55440" cy="165600"/>
                      </w14:xfrm>
                    </w14:contentPart>
                  </a:graphicData>
                </a:graphic>
              </wp:anchor>
            </w:drawing>
          </mc:Choice>
          <mc:Fallback>
            <w:pict>
              <v:shape w14:anchorId="57ACCB71" id="墨迹 463" o:spid="_x0000_s1026" type="#_x0000_t75" style="position:absolute;left:0;text-align:left;margin-left:253.85pt;margin-top:-5.9pt;width:5.7pt;height:14.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">
                <v:imagedata r:id="rId964" o:title=""/>
              </v:shape>
            </w:pict>
          </mc:Fallback>
        </mc:AlternateContent>
      </w:r>
      <w:r>
        <w:rPr>
          <w:rFonts w:ascii="Calibri" w:eastAsia="楷体" w:hAnsi="Calibri" w:cs="Calibri"/>
          <w:noProof/>
        </w:rPr>
        <mc:AlternateContent>
          <mc:Choice Requires="wpi">
            <w:drawing>
              <wp:anchor distT="0" distB="0" distL="114300" distR="114300" simplePos="0" relativeHeight="252116992" behindDoc="0" locked="0" layoutInCell="1" allowOverlap="1">
                <wp:simplePos x="0" y="0"/>
                <wp:positionH relativeFrom="column">
                  <wp:posOffset>3137204</wp:posOffset>
                </wp:positionH>
                <wp:positionV relativeFrom="paragraph">
                  <wp:posOffset>145926</wp:posOffset>
                </wp:positionV>
                <wp:extent cx="9000" cy="13320"/>
                <wp:effectExtent l="57150" t="57150" r="48260" b="44450"/>
                <wp:wrapNone/>
                <wp:docPr id="459" name="墨迹 459"/>
                <wp:cNvGraphicFramePr/>
                <a:graphic xmlns:a="http://schemas.openxmlformats.org/drawingml/2006/main">
                  <a:graphicData uri="http://schemas.microsoft.com/office/word/2010/wordprocessingInk">
                    <w14:contentPart bwMode="auto" r:id="rId965">
                      <w14:nvContentPartPr>
                        <w14:cNvContentPartPr/>
                      </w14:nvContentPartPr>
                      <w14:xfrm>
                        <a:off x="0" y="0"/>
                        <a:ext cx="9000" cy="13320"/>
                      </w14:xfrm>
                    </w14:contentPart>
                  </a:graphicData>
                </a:graphic>
              </wp:anchor>
            </w:drawing>
          </mc:Choice>
          <mc:Fallback>
            <w:pict>
              <v:shape w14:anchorId="0D7E39DC" id="墨迹 459" o:spid="_x0000_s1026" type="#_x0000_t75" style="position:absolute;left:0;text-align:left;margin-left:246.35pt;margin-top:10.8pt;width:2pt;height:2.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">
                <v:imagedata r:id="rId966" o:title=""/>
              </v:shape>
            </w:pict>
          </mc:Fallback>
        </mc:AlternateContent>
      </w:r>
      <w:r>
        <w:rPr>
          <w:rFonts w:ascii="Calibri" w:eastAsia="楷体" w:hAnsi="Calibri" w:cs="Calibri"/>
          <w:noProof/>
        </w:rPr>
        <mc:AlternateContent>
          <mc:Choice Requires="wpi">
            <w:drawing>
              <wp:anchor distT="0" distB="0" distL="114300" distR="114300" simplePos="0" relativeHeight="252115968" behindDoc="0" locked="0" layoutInCell="1" allowOverlap="1">
                <wp:simplePos x="0" y="0"/>
                <wp:positionH relativeFrom="column">
                  <wp:posOffset>3115604</wp:posOffset>
                </wp:positionH>
                <wp:positionV relativeFrom="paragraph">
                  <wp:posOffset>163206</wp:posOffset>
                </wp:positionV>
                <wp:extent cx="13320" cy="25920"/>
                <wp:effectExtent l="57150" t="38100" r="44450" b="50800"/>
                <wp:wrapNone/>
                <wp:docPr id="458" name="墨迹 458"/>
                <wp:cNvGraphicFramePr/>
                <a:graphic xmlns:a="http://schemas.openxmlformats.org/drawingml/2006/main">
                  <a:graphicData uri="http://schemas.microsoft.com/office/word/2010/wordprocessingInk">
                    <w14:contentPart bwMode="auto" r:id="rId967">
                      <w14:nvContentPartPr>
                        <w14:cNvContentPartPr/>
                      </w14:nvContentPartPr>
                      <w14:xfrm>
                        <a:off x="0" y="0"/>
                        <a:ext cx="13320" cy="25920"/>
                      </w14:xfrm>
                    </w14:contentPart>
                  </a:graphicData>
                </a:graphic>
              </wp:anchor>
            </w:drawing>
          </mc:Choice>
          <mc:Fallback>
            <w:pict>
              <v:shape w14:anchorId="499C0E18" id="墨迹 458" o:spid="_x0000_s1026" type="#_x0000_t75" style="position:absolute;left:0;text-align:left;margin-left:244.6pt;margin-top:12.2pt;width:2.5pt;height:3.4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">
                <v:imagedata r:id="rId968" o:title=""/>
              </v:shape>
            </w:pict>
          </mc:Fallback>
        </mc:AlternateContent>
      </w:r>
      <w:r>
        <w:rPr>
          <w:rFonts w:ascii="Calibri" w:eastAsia="楷体" w:hAnsi="Calibri" w:cs="Calibri"/>
          <w:noProof/>
        </w:rPr>
        <mc:AlternateContent>
          <mc:Choice Requires="wpi">
            <w:drawing>
              <wp:anchor distT="0" distB="0" distL="114300" distR="114300" simplePos="0" relativeHeight="252114944" behindDoc="0" locked="0" layoutInCell="1" allowOverlap="1">
                <wp:simplePos x="0" y="0"/>
                <wp:positionH relativeFrom="column">
                  <wp:posOffset>3072764</wp:posOffset>
                </wp:positionH>
                <wp:positionV relativeFrom="paragraph">
                  <wp:posOffset>55926</wp:posOffset>
                </wp:positionV>
                <wp:extent cx="84600" cy="146160"/>
                <wp:effectExtent l="38100" t="38100" r="0" b="44450"/>
                <wp:wrapNone/>
                <wp:docPr id="457" name="墨迹 457"/>
                <wp:cNvGraphicFramePr/>
                <a:graphic xmlns:a="http://schemas.openxmlformats.org/drawingml/2006/main">
                  <a:graphicData uri="http://schemas.microsoft.com/office/word/2010/wordprocessingInk">
                    <w14:contentPart bwMode="auto" r:id="rId969">
                      <w14:nvContentPartPr>
                        <w14:cNvContentPartPr/>
                      </w14:nvContentPartPr>
                      <w14:xfrm>
                        <a:off x="0" y="0"/>
                        <a:ext cx="84600" cy="146160"/>
                      </w14:xfrm>
                    </w14:contentPart>
                  </a:graphicData>
                </a:graphic>
              </wp:anchor>
            </w:drawing>
          </mc:Choice>
          <mc:Fallback>
            <w:pict>
              <v:shape w14:anchorId="20759E96" id="墨迹 457" o:spid="_x0000_s1026" type="#_x0000_t75" style="position:absolute;left:0;text-align:left;margin-left:241.3pt;margin-top:3.75pt;width:7.95pt;height:12.8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">
                <v:imagedata r:id="rId970" o:title=""/>
              </v:shape>
            </w:pict>
          </mc:Fallback>
        </mc:AlternateContent>
      </w:r>
      <w:r>
        <w:rPr>
          <w:rFonts w:ascii="Calibri" w:eastAsia="楷体" w:hAnsi="Calibri" w:cs="Calibri"/>
          <w:noProof/>
        </w:rPr>
        <mc:AlternateContent>
          <mc:Choice Requires="wpi">
            <w:drawing>
              <wp:anchor distT="0" distB="0" distL="114300" distR="114300" simplePos="0" relativeHeight="252112896" behindDoc="0" locked="0" layoutInCell="1" allowOverlap="1">
                <wp:simplePos x="0" y="0"/>
                <wp:positionH relativeFrom="column">
                  <wp:posOffset>3008324</wp:posOffset>
                </wp:positionH>
                <wp:positionV relativeFrom="paragraph">
                  <wp:posOffset>21366</wp:posOffset>
                </wp:positionV>
                <wp:extent cx="34560" cy="36720"/>
                <wp:effectExtent l="38100" t="38100" r="41910" b="40005"/>
                <wp:wrapNone/>
                <wp:docPr id="455" name="墨迹 455"/>
                <wp:cNvGraphicFramePr/>
                <a:graphic xmlns:a="http://schemas.openxmlformats.org/drawingml/2006/main">
                  <a:graphicData uri="http://schemas.microsoft.com/office/word/2010/wordprocessingInk">
                    <w14:contentPart bwMode="auto" r:id="rId971">
                      <w14:nvContentPartPr>
                        <w14:cNvContentPartPr/>
                      </w14:nvContentPartPr>
                      <w14:xfrm>
                        <a:off x="0" y="0"/>
                        <a:ext cx="34560" cy="36720"/>
                      </w14:xfrm>
                    </w14:contentPart>
                  </a:graphicData>
                </a:graphic>
              </wp:anchor>
            </w:drawing>
          </mc:Choice>
          <mc:Fallback>
            <w:pict>
              <v:shape w14:anchorId="653A98B3" id="墨迹 455" o:spid="_x0000_s1026" type="#_x0000_t75" style="position:absolute;left:0;text-align:left;margin-left:236.25pt;margin-top:1.05pt;width:4.05pt;height:4.2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">
                <v:imagedata r:id="rId972" o:title=""/>
              </v:shape>
            </w:pict>
          </mc:Fallback>
        </mc:AlternateContent>
      </w:r>
      <w:r>
        <w:rPr>
          <w:rFonts w:ascii="Calibri" w:eastAsia="楷体" w:hAnsi="Calibri" w:cs="Calibri"/>
          <w:noProof/>
        </w:rPr>
        <mc:AlternateContent>
          <mc:Choice Requires="wpi">
            <w:drawing>
              <wp:anchor distT="0" distB="0" distL="114300" distR="114300" simplePos="0" relativeHeight="252111872" behindDoc="0" locked="0" layoutInCell="1" allowOverlap="1">
                <wp:simplePos x="0" y="0"/>
                <wp:positionH relativeFrom="column">
                  <wp:posOffset>3025604</wp:posOffset>
                </wp:positionH>
                <wp:positionV relativeFrom="paragraph">
                  <wp:posOffset>-8514</wp:posOffset>
                </wp:positionV>
                <wp:extent cx="30240" cy="34560"/>
                <wp:effectExtent l="38100" t="38100" r="46355" b="41910"/>
                <wp:wrapNone/>
                <wp:docPr id="454" name="墨迹 454"/>
                <wp:cNvGraphicFramePr/>
                <a:graphic xmlns:a="http://schemas.openxmlformats.org/drawingml/2006/main">
                  <a:graphicData uri="http://schemas.microsoft.com/office/word/2010/wordprocessingInk">
                    <w14:contentPart bwMode="auto" r:id="rId973">
                      <w14:nvContentPartPr>
                        <w14:cNvContentPartPr/>
                      </w14:nvContentPartPr>
                      <w14:xfrm>
                        <a:off x="0" y="0"/>
                        <a:ext cx="30240" cy="34560"/>
                      </w14:xfrm>
                    </w14:contentPart>
                  </a:graphicData>
                </a:graphic>
              </wp:anchor>
            </w:drawing>
          </mc:Choice>
          <mc:Fallback>
            <w:pict>
              <v:shape w14:anchorId="307740D0" id="墨迹 454" o:spid="_x0000_s1026" type="#_x0000_t75" style="position:absolute;left:0;text-align:left;margin-left:237.6pt;margin-top:-1.3pt;width:3.75pt;height:4.0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">
                <v:imagedata r:id="rId974" o:title=""/>
              </v:shape>
            </w:pict>
          </mc:Fallback>
        </mc:AlternateContent>
      </w:r>
      <w:r>
        <w:rPr>
          <w:rFonts w:ascii="Calibri" w:eastAsia="楷体" w:hAnsi="Calibri" w:cs="Calibri"/>
          <w:noProof/>
        </w:rPr>
        <mc:AlternateContent>
          <mc:Choice Requires="wpi">
            <w:drawing>
              <wp:anchor distT="0" distB="0" distL="114300" distR="114300" simplePos="0" relativeHeight="252110848" behindDoc="0" locked="0" layoutInCell="1" allowOverlap="1">
                <wp:simplePos x="0" y="0"/>
                <wp:positionH relativeFrom="column">
                  <wp:posOffset>2974124</wp:posOffset>
                </wp:positionH>
                <wp:positionV relativeFrom="paragraph">
                  <wp:posOffset>-55674</wp:posOffset>
                </wp:positionV>
                <wp:extent cx="142200" cy="219240"/>
                <wp:effectExtent l="38100" t="38100" r="48895" b="47625"/>
                <wp:wrapNone/>
                <wp:docPr id="453" name="墨迹 453"/>
                <wp:cNvGraphicFramePr/>
                <a:graphic xmlns:a="http://schemas.openxmlformats.org/drawingml/2006/main">
                  <a:graphicData uri="http://schemas.microsoft.com/office/word/2010/wordprocessingInk">
                    <w14:contentPart bwMode="auto" r:id="rId975">
                      <w14:nvContentPartPr>
                        <w14:cNvContentPartPr/>
                      </w14:nvContentPartPr>
                      <w14:xfrm>
                        <a:off x="0" y="0"/>
                        <a:ext cx="142200" cy="219240"/>
                      </w14:xfrm>
                    </w14:contentPart>
                  </a:graphicData>
                </a:graphic>
              </wp:anchor>
            </w:drawing>
          </mc:Choice>
          <mc:Fallback>
            <w:pict>
              <v:shape w14:anchorId="75162D8E" id="墨迹 453" o:spid="_x0000_s1026" type="#_x0000_t75" style="position:absolute;left:0;text-align:left;margin-left:233.55pt;margin-top:-5.05pt;width:12.55pt;height:18.5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">
                <v:imagedata r:id="rId976" o:title=""/>
              </v:shape>
            </w:pict>
          </mc:Fallback>
        </mc:AlternateContent>
      </w:r>
      <w:r>
        <w:rPr>
          <w:rFonts w:ascii="Calibri" w:eastAsia="楷体" w:hAnsi="Calibri" w:cs="Calibri"/>
          <w:noProof/>
        </w:rPr>
        <mc:AlternateContent>
          <mc:Choice Requires="wpi">
            <w:drawing>
              <wp:anchor distT="0" distB="0" distL="114300" distR="114300" simplePos="0" relativeHeight="252105728" behindDoc="0" locked="0" layoutInCell="1" allowOverlap="1">
                <wp:simplePos x="0" y="0"/>
                <wp:positionH relativeFrom="column">
                  <wp:posOffset>2652284</wp:posOffset>
                </wp:positionH>
                <wp:positionV relativeFrom="paragraph">
                  <wp:posOffset>63846</wp:posOffset>
                </wp:positionV>
                <wp:extent cx="95040" cy="91080"/>
                <wp:effectExtent l="38100" t="57150" r="635" b="42545"/>
                <wp:wrapNone/>
                <wp:docPr id="448" name="墨迹 448"/>
                <wp:cNvGraphicFramePr/>
                <a:graphic xmlns:a="http://schemas.openxmlformats.org/drawingml/2006/main">
                  <a:graphicData uri="http://schemas.microsoft.com/office/word/2010/wordprocessingInk">
                    <w14:contentPart bwMode="auto" r:id="rId977">
                      <w14:nvContentPartPr>
                        <w14:cNvContentPartPr/>
                      </w14:nvContentPartPr>
                      <w14:xfrm>
                        <a:off x="0" y="0"/>
                        <a:ext cx="95040" cy="91080"/>
                      </w14:xfrm>
                    </w14:contentPart>
                  </a:graphicData>
                </a:graphic>
              </wp:anchor>
            </w:drawing>
          </mc:Choice>
          <mc:Fallback>
            <w:pict>
              <v:shape w14:anchorId="2955041C" id="墨迹 448" o:spid="_x0000_s1026" type="#_x0000_t75" style="position:absolute;left:0;text-align:left;margin-left:208.2pt;margin-top:4.4pt;width:8.85pt;height:8.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">
                <v:imagedata r:id="rId978" o:title=""/>
              </v:shape>
            </w:pict>
          </mc:Fallback>
        </mc:AlternateContent>
      </w:r>
      <w:r>
        <w:rPr>
          <w:rFonts w:ascii="Calibri" w:eastAsia="楷体" w:hAnsi="Calibri" w:cs="Calibri"/>
          <w:noProof/>
        </w:rPr>
        <mc:AlternateContent>
          <mc:Choice Requires="wpi">
            <w:drawing>
              <wp:anchor distT="0" distB="0" distL="114300" distR="114300" simplePos="0" relativeHeight="252104704" behindDoc="0" locked="0" layoutInCell="1" allowOverlap="1">
                <wp:simplePos x="0" y="0"/>
                <wp:positionH relativeFrom="column">
                  <wp:posOffset>2643284</wp:posOffset>
                </wp:positionH>
                <wp:positionV relativeFrom="paragraph">
                  <wp:posOffset>77526</wp:posOffset>
                </wp:positionV>
                <wp:extent cx="43200" cy="117720"/>
                <wp:effectExtent l="57150" t="57150" r="52070" b="53975"/>
                <wp:wrapNone/>
                <wp:docPr id="447" name="墨迹 447"/>
                <wp:cNvGraphicFramePr/>
                <a:graphic xmlns:a="http://schemas.openxmlformats.org/drawingml/2006/main">
                  <a:graphicData uri="http://schemas.microsoft.com/office/word/2010/wordprocessingInk">
                    <w14:contentPart bwMode="auto" r:id="rId979">
                      <w14:nvContentPartPr>
                        <w14:cNvContentPartPr/>
                      </w14:nvContentPartPr>
                      <w14:xfrm>
                        <a:off x="0" y="0"/>
                        <a:ext cx="43200" cy="117720"/>
                      </w14:xfrm>
                    </w14:contentPart>
                  </a:graphicData>
                </a:graphic>
              </wp:anchor>
            </w:drawing>
          </mc:Choice>
          <mc:Fallback>
            <w:pict>
              <v:shape w14:anchorId="1BDB8E44" id="墨迹 447" o:spid="_x0000_s1026" type="#_x0000_t75" style="position:absolute;left:0;text-align:left;margin-left:207.5pt;margin-top:5.45pt;width:4.7pt;height:10.5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">
                <v:imagedata r:id="rId980" o:title=""/>
              </v:shape>
            </w:pict>
          </mc:Fallback>
        </mc:AlternateContent>
      </w:r>
      <w:r>
        <w:rPr>
          <w:rFonts w:ascii="Calibri" w:eastAsia="楷体" w:hAnsi="Calibri" w:cs="Calibri"/>
          <w:noProof/>
        </w:rPr>
        <mc:AlternateContent>
          <mc:Choice Requires="wpi">
            <w:drawing>
              <wp:anchor distT="0" distB="0" distL="114300" distR="114300" simplePos="0" relativeHeight="252102656" behindDoc="0" locked="0" layoutInCell="1" allowOverlap="1">
                <wp:simplePos x="0" y="0"/>
                <wp:positionH relativeFrom="column">
                  <wp:posOffset>2424044</wp:posOffset>
                </wp:positionH>
                <wp:positionV relativeFrom="paragraph">
                  <wp:posOffset>60246</wp:posOffset>
                </wp:positionV>
                <wp:extent cx="95040" cy="253440"/>
                <wp:effectExtent l="38100" t="38100" r="635" b="51435"/>
                <wp:wrapNone/>
                <wp:docPr id="445" name="墨迹 445"/>
                <wp:cNvGraphicFramePr/>
                <a:graphic xmlns:a="http://schemas.openxmlformats.org/drawingml/2006/main">
                  <a:graphicData uri="http://schemas.microsoft.com/office/word/2010/wordprocessingInk">
                    <w14:contentPart bwMode="auto" r:id="rId981">
                      <w14:nvContentPartPr>
                        <w14:cNvContentPartPr/>
                      </w14:nvContentPartPr>
                      <w14:xfrm>
                        <a:off x="0" y="0"/>
                        <a:ext cx="95040" cy="253440"/>
                      </w14:xfrm>
                    </w14:contentPart>
                  </a:graphicData>
                </a:graphic>
              </wp:anchor>
            </w:drawing>
          </mc:Choice>
          <mc:Fallback>
            <w:pict>
              <v:shape w14:anchorId="740598AF" id="墨迹 445" o:spid="_x0000_s1026" type="#_x0000_t75" style="position:absolute;left:0;text-align:left;margin-left:190.2pt;margin-top:4.1pt;width:8.85pt;height:21.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">
                <v:imagedata r:id="rId982" o:title=""/>
              </v:shape>
            </w:pict>
          </mc:Fallback>
        </mc:AlternateContent>
      </w:r>
      <w:r>
        <w:rPr>
          <w:rFonts w:ascii="Calibri" w:eastAsia="楷体" w:hAnsi="Calibri" w:cs="Calibri"/>
          <w:noProof/>
        </w:rPr>
        <mc:AlternateContent>
          <mc:Choice Requires="wpi">
            <w:drawing>
              <wp:anchor distT="0" distB="0" distL="114300" distR="114300" simplePos="0" relativeHeight="252100608" behindDoc="0" locked="0" layoutInCell="1" allowOverlap="1">
                <wp:simplePos x="0" y="0"/>
                <wp:positionH relativeFrom="column">
                  <wp:posOffset>2368604</wp:posOffset>
                </wp:positionH>
                <wp:positionV relativeFrom="paragraph">
                  <wp:posOffset>150246</wp:posOffset>
                </wp:positionV>
                <wp:extent cx="94680" cy="156240"/>
                <wp:effectExtent l="57150" t="57150" r="38735" b="53340"/>
                <wp:wrapNone/>
                <wp:docPr id="443" name="墨迹 443"/>
                <wp:cNvGraphicFramePr/>
                <a:graphic xmlns:a="http://schemas.openxmlformats.org/drawingml/2006/main">
                  <a:graphicData uri="http://schemas.microsoft.com/office/word/2010/wordprocessingInk">
                    <w14:contentPart bwMode="auto" r:id="rId983">
                      <w14:nvContentPartPr>
                        <w14:cNvContentPartPr/>
                      </w14:nvContentPartPr>
                      <w14:xfrm>
                        <a:off x="0" y="0"/>
                        <a:ext cx="94680" cy="156240"/>
                      </w14:xfrm>
                    </w14:contentPart>
                  </a:graphicData>
                </a:graphic>
              </wp:anchor>
            </w:drawing>
          </mc:Choice>
          <mc:Fallback>
            <w:pict>
              <v:shape w14:anchorId="431DC01B" id="墨迹 443" o:spid="_x0000_s1026" type="#_x0000_t75" style="position:absolute;left:0;text-align:left;margin-left:185.85pt;margin-top:11.2pt;width:8.75pt;height:13.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">
                <v:imagedata r:id="rId984" o:title=""/>
              </v:shape>
            </w:pict>
          </mc:Fallback>
        </mc:AlternateContent>
      </w:r>
      <w:r>
        <w:rPr>
          <w:rFonts w:ascii="Calibri" w:eastAsia="楷体" w:hAnsi="Calibri" w:cs="Calibri"/>
          <w:noProof/>
        </w:rPr>
        <mc:AlternateContent>
          <mc:Choice Requires="wpi">
            <w:drawing>
              <wp:anchor distT="0" distB="0" distL="114300" distR="114300" simplePos="0" relativeHeight="252099584" behindDoc="0" locked="0" layoutInCell="1" allowOverlap="1">
                <wp:simplePos x="0" y="0"/>
                <wp:positionH relativeFrom="column">
                  <wp:posOffset>2231444</wp:posOffset>
                </wp:positionH>
                <wp:positionV relativeFrom="paragraph">
                  <wp:posOffset>201726</wp:posOffset>
                </wp:positionV>
                <wp:extent cx="30960" cy="39240"/>
                <wp:effectExtent l="38100" t="38100" r="45720" b="56515"/>
                <wp:wrapNone/>
                <wp:docPr id="442" name="墨迹 442"/>
                <wp:cNvGraphicFramePr/>
                <a:graphic xmlns:a="http://schemas.openxmlformats.org/drawingml/2006/main">
                  <a:graphicData uri="http://schemas.microsoft.com/office/word/2010/wordprocessingInk">
                    <w14:contentPart bwMode="auto" r:id="rId985">
                      <w14:nvContentPartPr>
                        <w14:cNvContentPartPr/>
                      </w14:nvContentPartPr>
                      <w14:xfrm>
                        <a:off x="0" y="0"/>
                        <a:ext cx="30960" cy="39240"/>
                      </w14:xfrm>
                    </w14:contentPart>
                  </a:graphicData>
                </a:graphic>
              </wp:anchor>
            </w:drawing>
          </mc:Choice>
          <mc:Fallback>
            <w:pict>
              <v:shape w14:anchorId="20DE0BDE" id="墨迹 442" o:spid="_x0000_s1026" type="#_x0000_t75" style="position:absolute;left:0;text-align:left;margin-left:175.05pt;margin-top:15.25pt;width:3.8pt;height:4.4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">
                <v:imagedata r:id="rId986" o:title=""/>
              </v:shape>
            </w:pict>
          </mc:Fallback>
        </mc:AlternateContent>
      </w:r>
      <w:r>
        <w:rPr>
          <w:rFonts w:ascii="Calibri" w:eastAsia="楷体" w:hAnsi="Calibri" w:cs="Calibri"/>
          <w:noProof/>
        </w:rPr>
        <mc:AlternateContent>
          <mc:Choice Requires="wpi">
            <w:drawing>
              <wp:anchor distT="0" distB="0" distL="114300" distR="114300" simplePos="0" relativeHeight="252066816" behindDoc="0" locked="0" layoutInCell="1" allowOverlap="1">
                <wp:simplePos x="0" y="0"/>
                <wp:positionH relativeFrom="column">
                  <wp:posOffset>1965044</wp:posOffset>
                </wp:positionH>
                <wp:positionV relativeFrom="paragraph">
                  <wp:posOffset>-77247</wp:posOffset>
                </wp:positionV>
                <wp:extent cx="180720" cy="190080"/>
                <wp:effectExtent l="38100" t="38100" r="48260" b="38735"/>
                <wp:wrapNone/>
                <wp:docPr id="400" name="墨迹 400"/>
                <wp:cNvGraphicFramePr/>
                <a:graphic xmlns:a="http://schemas.openxmlformats.org/drawingml/2006/main">
                  <a:graphicData uri="http://schemas.microsoft.com/office/word/2010/wordprocessingInk">
                    <w14:contentPart bwMode="auto" r:id="rId987">
                      <w14:nvContentPartPr>
                        <w14:cNvContentPartPr/>
                      </w14:nvContentPartPr>
                      <w14:xfrm>
                        <a:off x="0" y="0"/>
                        <a:ext cx="180720" cy="190080"/>
                      </w14:xfrm>
                    </w14:contentPart>
                  </a:graphicData>
                </a:graphic>
              </wp:anchor>
            </w:drawing>
          </mc:Choice>
          <mc:Fallback>
            <w:pict>
              <v:shape w14:anchorId="54342385" id="墨迹 400" o:spid="_x0000_s1026" type="#_x0000_t75" style="position:absolute;left:0;text-align:left;margin-left:154.1pt;margin-top:-6.75pt;width:15.6pt;height:16.2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">
                <v:imagedata r:id="rId988" o:title=""/>
              </v:shape>
            </w:pict>
          </mc:Fallback>
        </mc:AlternateContent>
      </w:r>
      <w:r>
        <w:rPr>
          <w:rFonts w:ascii="Calibri" w:eastAsia="楷体" w:hAnsi="Calibri" w:cs="Calibri"/>
          <w:noProof/>
        </w:rPr>
        <mc:AlternateContent>
          <mc:Choice Requires="wpi">
            <w:drawing>
              <wp:anchor distT="0" distB="0" distL="114300" distR="114300" simplePos="0" relativeHeight="252065792" behindDoc="0" locked="0" layoutInCell="1" allowOverlap="1">
                <wp:simplePos x="0" y="0"/>
                <wp:positionH relativeFrom="column">
                  <wp:posOffset>1926524</wp:posOffset>
                </wp:positionH>
                <wp:positionV relativeFrom="paragraph">
                  <wp:posOffset>21393</wp:posOffset>
                </wp:positionV>
                <wp:extent cx="34560" cy="95400"/>
                <wp:effectExtent l="38100" t="38100" r="41910" b="57150"/>
                <wp:wrapNone/>
                <wp:docPr id="399" name="墨迹 399"/>
                <wp:cNvGraphicFramePr/>
                <a:graphic xmlns:a="http://schemas.openxmlformats.org/drawingml/2006/main">
                  <a:graphicData uri="http://schemas.microsoft.com/office/word/2010/wordprocessingInk">
                    <w14:contentPart bwMode="auto" r:id="rId989">
                      <w14:nvContentPartPr>
                        <w14:cNvContentPartPr/>
                      </w14:nvContentPartPr>
                      <w14:xfrm>
                        <a:off x="0" y="0"/>
                        <a:ext cx="34560" cy="95400"/>
                      </w14:xfrm>
                    </w14:contentPart>
                  </a:graphicData>
                </a:graphic>
              </wp:anchor>
            </w:drawing>
          </mc:Choice>
          <mc:Fallback>
            <w:pict>
              <v:shape w14:anchorId="7284BD63" id="墨迹 399" o:spid="_x0000_s1026" type="#_x0000_t75" style="position:absolute;left:0;text-align:left;margin-left:151.05pt;margin-top:1.05pt;width:4.05pt;height:8.8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">
                <v:imagedata r:id="rId990" o:title=""/>
              </v:shape>
            </w:pict>
          </mc:Fallback>
        </mc:AlternateContent>
      </w:r>
      <w:r>
        <w:rPr>
          <w:rFonts w:ascii="Calibri" w:eastAsia="楷体" w:hAnsi="Calibri" w:cs="Calibri"/>
          <w:noProof/>
        </w:rPr>
        <mc:AlternateContent>
          <mc:Choice Requires="wpi">
            <w:drawing>
              <wp:anchor distT="0" distB="0" distL="114300" distR="114300" simplePos="0" relativeHeight="252064768" behindDoc="0" locked="0" layoutInCell="1" allowOverlap="1">
                <wp:simplePos x="0" y="0"/>
                <wp:positionH relativeFrom="column">
                  <wp:posOffset>1711964</wp:posOffset>
                </wp:positionH>
                <wp:positionV relativeFrom="paragraph">
                  <wp:posOffset>124353</wp:posOffset>
                </wp:positionV>
                <wp:extent cx="150480" cy="56520"/>
                <wp:effectExtent l="38100" t="57150" r="40640" b="38735"/>
                <wp:wrapNone/>
                <wp:docPr id="398" name="墨迹 398"/>
                <wp:cNvGraphicFramePr/>
                <a:graphic xmlns:a="http://schemas.openxmlformats.org/drawingml/2006/main">
                  <a:graphicData uri="http://schemas.microsoft.com/office/word/2010/wordprocessingInk">
                    <w14:contentPart bwMode="auto" r:id="rId991">
                      <w14:nvContentPartPr>
                        <w14:cNvContentPartPr/>
                      </w14:nvContentPartPr>
                      <w14:xfrm>
                        <a:off x="0" y="0"/>
                        <a:ext cx="150480" cy="56520"/>
                      </w14:xfrm>
                    </w14:contentPart>
                  </a:graphicData>
                </a:graphic>
              </wp:anchor>
            </w:drawing>
          </mc:Choice>
          <mc:Fallback>
            <w:pict>
              <v:shape w14:anchorId="0923C69E" id="墨迹 398" o:spid="_x0000_s1026" type="#_x0000_t75" style="position:absolute;left:0;text-align:left;margin-left:134.15pt;margin-top:9.15pt;width:13.2pt;height:5.7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">
                <v:imagedata r:id="rId992" o:title=""/>
              </v:shape>
            </w:pict>
          </mc:Fallback>
        </mc:AlternateContent>
      </w:r>
      <w:r>
        <w:rPr>
          <w:rFonts w:ascii="Calibri" w:eastAsia="楷体" w:hAnsi="Calibri" w:cs="Calibri"/>
          <w:noProof/>
        </w:rPr>
        <mc:AlternateContent>
          <mc:Choice Requires="wpi">
            <w:drawing>
              <wp:anchor distT="0" distB="0" distL="114300" distR="114300" simplePos="0" relativeHeight="252063744" behindDoc="0" locked="0" layoutInCell="1" allowOverlap="1">
                <wp:simplePos x="0" y="0"/>
                <wp:positionH relativeFrom="column">
                  <wp:posOffset>1656164</wp:posOffset>
                </wp:positionH>
                <wp:positionV relativeFrom="paragraph">
                  <wp:posOffset>42633</wp:posOffset>
                </wp:positionV>
                <wp:extent cx="25920" cy="47880"/>
                <wp:effectExtent l="38100" t="57150" r="50800" b="47625"/>
                <wp:wrapNone/>
                <wp:docPr id="397" name="墨迹 397"/>
                <wp:cNvGraphicFramePr/>
                <a:graphic xmlns:a="http://schemas.openxmlformats.org/drawingml/2006/main">
                  <a:graphicData uri="http://schemas.microsoft.com/office/word/2010/wordprocessingInk">
                    <w14:contentPart bwMode="auto" r:id="rId993">
                      <w14:nvContentPartPr>
                        <w14:cNvContentPartPr/>
                      </w14:nvContentPartPr>
                      <w14:xfrm>
                        <a:off x="0" y="0"/>
                        <a:ext cx="25920" cy="47880"/>
                      </w14:xfrm>
                    </w14:contentPart>
                  </a:graphicData>
                </a:graphic>
              </wp:anchor>
            </w:drawing>
          </mc:Choice>
          <mc:Fallback>
            <w:pict>
              <v:shape w14:anchorId="19AC8420" id="墨迹 397" o:spid="_x0000_s1026" type="#_x0000_t75" style="position:absolute;left:0;text-align:left;margin-left:129.75pt;margin-top:2.7pt;width:3.4pt;height:5.1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">
                <v:imagedata r:id="rId994" o:title=""/>
              </v:shape>
            </w:pict>
          </mc:Fallback>
        </mc:AlternateContent>
      </w:r>
      <w:r>
        <w:rPr>
          <w:rFonts w:ascii="Calibri" w:eastAsia="楷体" w:hAnsi="Calibri" w:cs="Calibri"/>
          <w:noProof/>
        </w:rPr>
        <mc:AlternateContent>
          <mc:Choice Requires="wpi">
            <w:drawing>
              <wp:anchor distT="0" distB="0" distL="114300" distR="114300" simplePos="0" relativeHeight="252062720" behindDoc="0" locked="0" layoutInCell="1" allowOverlap="1">
                <wp:simplePos x="0" y="0"/>
                <wp:positionH relativeFrom="column">
                  <wp:posOffset>1543844</wp:posOffset>
                </wp:positionH>
                <wp:positionV relativeFrom="paragraph">
                  <wp:posOffset>129033</wp:posOffset>
                </wp:positionV>
                <wp:extent cx="104400" cy="107280"/>
                <wp:effectExtent l="38100" t="38100" r="48260" b="45720"/>
                <wp:wrapNone/>
                <wp:docPr id="396" name="墨迹 396"/>
                <wp:cNvGraphicFramePr/>
                <a:graphic xmlns:a="http://schemas.openxmlformats.org/drawingml/2006/main">
                  <a:graphicData uri="http://schemas.microsoft.com/office/word/2010/wordprocessingInk">
                    <w14:contentPart bwMode="auto" r:id="rId995">
                      <w14:nvContentPartPr>
                        <w14:cNvContentPartPr/>
                      </w14:nvContentPartPr>
                      <w14:xfrm>
                        <a:off x="0" y="0"/>
                        <a:ext cx="104400" cy="107280"/>
                      </w14:xfrm>
                    </w14:contentPart>
                  </a:graphicData>
                </a:graphic>
              </wp:anchor>
            </w:drawing>
          </mc:Choice>
          <mc:Fallback>
            <w:pict>
              <v:shape w14:anchorId="770C7141" id="墨迹 396" o:spid="_x0000_s1026" type="#_x0000_t75" style="position:absolute;left:0;text-align:left;margin-left:120.9pt;margin-top:9.5pt;width:9.55pt;height:9.8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">
                <v:imagedata r:id="rId996" o:title=""/>
              </v:shape>
            </w:pict>
          </mc:Fallback>
        </mc:AlternateContent>
      </w:r>
      <w:r>
        <w:rPr>
          <w:rFonts w:ascii="Calibri" w:eastAsia="楷体" w:hAnsi="Calibri" w:cs="Calibri"/>
          <w:noProof/>
        </w:rPr>
        <mc:AlternateContent>
          <mc:Choice Requires="wpi">
            <w:drawing>
              <wp:anchor distT="0" distB="0" distL="114300" distR="114300" simplePos="0" relativeHeight="252061696" behindDoc="0" locked="0" layoutInCell="1" allowOverlap="1">
                <wp:simplePos x="0" y="0"/>
                <wp:positionH relativeFrom="column">
                  <wp:posOffset>1522964</wp:posOffset>
                </wp:positionH>
                <wp:positionV relativeFrom="paragraph">
                  <wp:posOffset>141633</wp:posOffset>
                </wp:positionV>
                <wp:extent cx="56160" cy="56160"/>
                <wp:effectExtent l="57150" t="57150" r="39370" b="39370"/>
                <wp:wrapNone/>
                <wp:docPr id="395" name="墨迹 395"/>
                <wp:cNvGraphicFramePr/>
                <a:graphic xmlns:a="http://schemas.openxmlformats.org/drawingml/2006/main">
                  <a:graphicData uri="http://schemas.microsoft.com/office/word/2010/wordprocessingInk">
                    <w14:contentPart bwMode="auto" r:id="rId997">
                      <w14:nvContentPartPr>
                        <w14:cNvContentPartPr/>
                      </w14:nvContentPartPr>
                      <w14:xfrm>
                        <a:off x="0" y="0"/>
                        <a:ext cx="56160" cy="56160"/>
                      </w14:xfrm>
                    </w14:contentPart>
                  </a:graphicData>
                </a:graphic>
              </wp:anchor>
            </w:drawing>
          </mc:Choice>
          <mc:Fallback>
            <w:pict>
              <v:shape w14:anchorId="1DCD77AB" id="墨迹 395" o:spid="_x0000_s1026" type="#_x0000_t75" style="position:absolute;left:0;text-align:left;margin-left:119.25pt;margin-top:10.5pt;width:5.75pt;height:5.7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">
                <v:imagedata r:id="rId998" o:title=""/>
              </v:shape>
            </w:pict>
          </mc:Fallback>
        </mc:AlternateContent>
      </w:r>
      <w:r>
        <w:rPr>
          <w:rFonts w:ascii="Calibri" w:eastAsia="楷体" w:hAnsi="Calibri" w:cs="Calibri"/>
          <w:noProof/>
        </w:rPr>
        <mc:AlternateContent>
          <mc:Choice Requires="wpi">
            <w:drawing>
              <wp:anchor distT="0" distB="0" distL="114300" distR="114300" simplePos="0" relativeHeight="252060672" behindDoc="0" locked="0" layoutInCell="1" allowOverlap="1">
                <wp:simplePos x="0" y="0"/>
                <wp:positionH relativeFrom="column">
                  <wp:posOffset>1462844</wp:posOffset>
                </wp:positionH>
                <wp:positionV relativeFrom="paragraph">
                  <wp:posOffset>-17127</wp:posOffset>
                </wp:positionV>
                <wp:extent cx="64800" cy="300240"/>
                <wp:effectExtent l="38100" t="38100" r="49530" b="43180"/>
                <wp:wrapNone/>
                <wp:docPr id="394" name="墨迹 394"/>
                <wp:cNvGraphicFramePr/>
                <a:graphic xmlns:a="http://schemas.openxmlformats.org/drawingml/2006/main">
                  <a:graphicData uri="http://schemas.microsoft.com/office/word/2010/wordprocessingInk">
                    <w14:contentPart bwMode="auto" r:id="rId999">
                      <w14:nvContentPartPr>
                        <w14:cNvContentPartPr/>
                      </w14:nvContentPartPr>
                      <w14:xfrm>
                        <a:off x="0" y="0"/>
                        <a:ext cx="64800" cy="300240"/>
                      </w14:xfrm>
                    </w14:contentPart>
                  </a:graphicData>
                </a:graphic>
              </wp:anchor>
            </w:drawing>
          </mc:Choice>
          <mc:Fallback>
            <w:pict>
              <v:shape w14:anchorId="32438E02" id="墨迹 394" o:spid="_x0000_s1026" type="#_x0000_t75" style="position:absolute;left:0;text-align:left;margin-left:114.55pt;margin-top:-2pt;width:6.4pt;height:2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">
                <v:imagedata r:id="rId1000" o:title=""/>
              </v:shape>
            </w:pict>
          </mc:Fallback>
        </mc:AlternateContent>
      </w:r>
      <w:r>
        <w:rPr>
          <w:rFonts w:ascii="Calibri" w:eastAsia="楷体" w:hAnsi="Calibri" w:cs="Calibri"/>
          <w:noProof/>
        </w:rPr>
        <mc:AlternateContent>
          <mc:Choice Requires="wpi">
            <w:drawing>
              <wp:anchor distT="0" distB="0" distL="114300" distR="114300" simplePos="0" relativeHeight="252059648" behindDoc="0" locked="0" layoutInCell="1" allowOverlap="1">
                <wp:simplePos x="0" y="0"/>
                <wp:positionH relativeFrom="column">
                  <wp:posOffset>1445564</wp:posOffset>
                </wp:positionH>
                <wp:positionV relativeFrom="paragraph">
                  <wp:posOffset>17073</wp:posOffset>
                </wp:positionV>
                <wp:extent cx="51840" cy="57600"/>
                <wp:effectExtent l="57150" t="38100" r="43815" b="57150"/>
                <wp:wrapNone/>
                <wp:docPr id="393" name="墨迹 393"/>
                <wp:cNvGraphicFramePr/>
                <a:graphic xmlns:a="http://schemas.openxmlformats.org/drawingml/2006/main">
                  <a:graphicData uri="http://schemas.microsoft.com/office/word/2010/wordprocessingInk">
                    <w14:contentPart bwMode="auto" r:id="rId1001">
                      <w14:nvContentPartPr>
                        <w14:cNvContentPartPr/>
                      </w14:nvContentPartPr>
                      <w14:xfrm>
                        <a:off x="0" y="0"/>
                        <a:ext cx="51840" cy="57600"/>
                      </w14:xfrm>
                    </w14:contentPart>
                  </a:graphicData>
                </a:graphic>
              </wp:anchor>
            </w:drawing>
          </mc:Choice>
          <mc:Fallback>
            <w:pict>
              <v:shape w14:anchorId="5E2258D0" id="墨迹 393" o:spid="_x0000_s1026" type="#_x0000_t75" style="position:absolute;left:0;text-align:left;margin-left:113.15pt;margin-top:.7pt;width:5.45pt;height:5.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">
                <v:imagedata r:id="rId1002" o:title=""/>
              </v:shape>
            </w:pict>
          </mc:Fallback>
        </mc:AlternateContent>
      </w:r>
      <w:r>
        <w:rPr>
          <w:rFonts w:ascii="Calibri" w:eastAsia="楷体" w:hAnsi="Calibri" w:cs="Calibri"/>
          <w:noProof/>
        </w:rPr>
        <mc:AlternateContent>
          <mc:Choice Requires="wpi">
            <w:drawing>
              <wp:anchor distT="0" distB="0" distL="114300" distR="114300" simplePos="0" relativeHeight="252058624" behindDoc="0" locked="0" layoutInCell="1" allowOverlap="1">
                <wp:simplePos x="0" y="0"/>
                <wp:positionH relativeFrom="column">
                  <wp:posOffset>1393724</wp:posOffset>
                </wp:positionH>
                <wp:positionV relativeFrom="paragraph">
                  <wp:posOffset>17073</wp:posOffset>
                </wp:positionV>
                <wp:extent cx="133920" cy="69120"/>
                <wp:effectExtent l="57150" t="38100" r="38100" b="45720"/>
                <wp:wrapNone/>
                <wp:docPr id="392" name="墨迹 392"/>
                <wp:cNvGraphicFramePr/>
                <a:graphic xmlns:a="http://schemas.openxmlformats.org/drawingml/2006/main">
                  <a:graphicData uri="http://schemas.microsoft.com/office/word/2010/wordprocessingInk">
                    <w14:contentPart bwMode="auto" r:id="rId1003">
                      <w14:nvContentPartPr>
                        <w14:cNvContentPartPr/>
                      </w14:nvContentPartPr>
                      <w14:xfrm>
                        <a:off x="0" y="0"/>
                        <a:ext cx="133920" cy="69120"/>
                      </w14:xfrm>
                    </w14:contentPart>
                  </a:graphicData>
                </a:graphic>
              </wp:anchor>
            </w:drawing>
          </mc:Choice>
          <mc:Fallback>
            <w:pict>
              <v:shape w14:anchorId="00F772F8" id="墨迹 392" o:spid="_x0000_s1026" type="#_x0000_t75" style="position:absolute;left:0;text-align:left;margin-left:109.1pt;margin-top:.7pt;width:11.9pt;height:6.8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">
                <v:imagedata r:id="rId1004" o:title=""/>
              </v:shape>
            </w:pict>
          </mc:Fallback>
        </mc:AlternateContent>
      </w:r>
      <w:r w:rsidR="00365B5B" w:rsidRPr="001733D8">
        <w:rPr>
          <w:rStyle w:val="apple-tab-span"/>
          <w:rFonts w:ascii="Calibri" w:eastAsia="楷体" w:hAnsi="Calibri" w:cs="Calibri"/>
        </w:rPr>
        <w:t>                                                                         </w:t>
      </w:r>
      <w:r w:rsidR="00365B5B" w:rsidRPr="001733D8">
        <w:rPr>
          <w:rStyle w:val="apple-tab-span"/>
          <w:rFonts w:ascii="楷体" w:eastAsia="楷体" w:hAnsi="楷体" w:hint="eastAsia"/>
        </w:rPr>
        <w:t xml:space="preserve"> </w:t>
      </w:r>
      <w:r w:rsidR="00365B5B" w:rsidRPr="001733D8">
        <w:rPr>
          <w:rStyle w:val="apple-tab-span"/>
          <w:rFonts w:ascii="Calibri" w:eastAsia="楷体" w:hAnsi="Calibri" w:cs="Calibri"/>
        </w:rPr>
        <w:t>   </w:t>
      </w:r>
      <w:r w:rsidR="00365B5B" w:rsidRPr="001733D8">
        <w:rPr>
          <w:rStyle w:val="apple-tab-span"/>
          <w:rFonts w:ascii="楷体" w:eastAsia="楷体" w:hAnsi="楷体" w:hint="eastAsia"/>
        </w:rPr>
        <w:t xml:space="preserve"> </w:t>
      </w:r>
      <w:r w:rsidR="00365B5B" w:rsidRPr="001733D8">
        <w:rPr>
          <w:rFonts w:ascii="Calibri" w:eastAsia="楷体" w:hAnsi="Calibri" w:cs="Calibri"/>
        </w:rPr>
        <w:t> </w:t>
      </w:r>
      <w:r w:rsidR="00365B5B" w:rsidRPr="001733D8">
        <w:rPr>
          <w:rFonts w:ascii="楷体" w:eastAsia="楷体" w:hAnsi="楷体" w:hint="eastAsia"/>
        </w:rPr>
        <w:t xml:space="preserve"> </w:t>
      </w:r>
      <w:r w:rsidR="00365B5B" w:rsidRPr="001733D8">
        <w:rPr>
          <w:rFonts w:ascii="Calibri" w:eastAsia="楷体" w:hAnsi="Calibri" w:cs="Calibri"/>
        </w:rPr>
        <w:t> </w:t>
      </w:r>
      <w:r w:rsidR="00365B5B" w:rsidRPr="001733D8">
        <w:rPr>
          <w:rFonts w:ascii="楷体" w:eastAsia="楷体" w:hAnsi="楷体" w:hint="eastAsia"/>
        </w:rPr>
        <w:t xml:space="preserve"> </w:t>
      </w:r>
      <w:r w:rsidR="00365B5B">
        <w:rPr>
          <w:rFonts w:ascii="楷体" w:eastAsia="楷体" w:hAnsi="楷体" w:hint="eastAsia"/>
        </w:rPr>
        <w:t>文  波</w:t>
      </w:r>
    </w:p>
    <w:p w:rsidR="00365B5B" w:rsidRPr="00EF6EB1" w:rsidRDefault="0023349A" w:rsidP="00365B5B">
      <w:pPr>
        <w:pStyle w:val="body2"/>
        <w:spacing w:before="0" w:beforeAutospacing="0" w:after="0" w:afterAutospacing="0" w:line="276" w:lineRule="auto"/>
        <w:jc w:val="right"/>
        <w:rPr>
          <w:rFonts w:ascii="楷体" w:eastAsia="楷体" w:hAnsi="楷体"/>
        </w:rPr>
      </w:pPr>
      <w:r>
        <w:rPr>
          <w:rFonts w:ascii="Calibri" w:eastAsia="楷体" w:hAnsi="Calibri" w:cs="Calibri"/>
          <w:noProof/>
        </w:rPr>
        <mc:AlternateContent>
          <mc:Choice Requires="wpi">
            <w:drawing>
              <wp:anchor distT="0" distB="0" distL="114300" distR="114300" simplePos="0" relativeHeight="252186624" behindDoc="0" locked="0" layoutInCell="1" allowOverlap="1">
                <wp:simplePos x="0" y="0"/>
                <wp:positionH relativeFrom="column">
                  <wp:posOffset>3978524</wp:posOffset>
                </wp:positionH>
                <wp:positionV relativeFrom="paragraph">
                  <wp:posOffset>107596</wp:posOffset>
                </wp:positionV>
                <wp:extent cx="9000" cy="13320"/>
                <wp:effectExtent l="57150" t="57150" r="48260" b="44450"/>
                <wp:wrapNone/>
                <wp:docPr id="527" name="墨迹 527"/>
                <wp:cNvGraphicFramePr/>
                <a:graphic xmlns:a="http://schemas.openxmlformats.org/drawingml/2006/main">
                  <a:graphicData uri="http://schemas.microsoft.com/office/word/2010/wordprocessingInk">
                    <w14:contentPart bwMode="auto" r:id="rId1005">
                      <w14:nvContentPartPr>
                        <w14:cNvContentPartPr/>
                      </w14:nvContentPartPr>
                      <w14:xfrm>
                        <a:off x="0" y="0"/>
                        <a:ext cx="9000" cy="13320"/>
                      </w14:xfrm>
                    </w14:contentPart>
                  </a:graphicData>
                </a:graphic>
              </wp:anchor>
            </w:drawing>
          </mc:Choice>
          <mc:Fallback>
            <w:pict>
              <v:shape w14:anchorId="6162FE2D" id="墨迹 527" o:spid="_x0000_s1026" type="#_x0000_t75" style="position:absolute;left:0;text-align:left;margin-left:312.6pt;margin-top:7.75pt;width:2pt;height:2.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">
                <v:imagedata r:id="rId1006" o:title=""/>
              </v:shape>
            </w:pict>
          </mc:Fallback>
        </mc:AlternateContent>
      </w:r>
      <w:r>
        <w:rPr>
          <w:rFonts w:ascii="Calibri" w:eastAsia="楷体" w:hAnsi="Calibri" w:cs="Calibri"/>
          <w:noProof/>
        </w:rPr>
        <mc:AlternateContent>
          <mc:Choice Requires="wpi">
            <w:drawing>
              <wp:anchor distT="0" distB="0" distL="114300" distR="114300" simplePos="0" relativeHeight="252185600" behindDoc="0" locked="0" layoutInCell="1" allowOverlap="1">
                <wp:simplePos x="0" y="0"/>
                <wp:positionH relativeFrom="column">
                  <wp:posOffset>3905444</wp:posOffset>
                </wp:positionH>
                <wp:positionV relativeFrom="paragraph">
                  <wp:posOffset>-51164</wp:posOffset>
                </wp:positionV>
                <wp:extent cx="51840" cy="111960"/>
                <wp:effectExtent l="57150" t="38100" r="43815" b="40640"/>
                <wp:wrapNone/>
                <wp:docPr id="526" name="墨迹 526"/>
                <wp:cNvGraphicFramePr/>
                <a:graphic xmlns:a="http://schemas.openxmlformats.org/drawingml/2006/main">
                  <a:graphicData uri="http://schemas.microsoft.com/office/word/2010/wordprocessingInk">
                    <w14:contentPart bwMode="auto" r:id="rId1007">
                      <w14:nvContentPartPr>
                        <w14:cNvContentPartPr/>
                      </w14:nvContentPartPr>
                      <w14:xfrm>
                        <a:off x="0" y="0"/>
                        <a:ext cx="51840" cy="111960"/>
                      </w14:xfrm>
                    </w14:contentPart>
                  </a:graphicData>
                </a:graphic>
              </wp:anchor>
            </w:drawing>
          </mc:Choice>
          <mc:Fallback>
            <w:pict>
              <v:shape w14:anchorId="544218D6" id="墨迹 526" o:spid="_x0000_s1026" type="#_x0000_t75" style="position:absolute;left:0;text-align:left;margin-left:306.85pt;margin-top:-4.7pt;width:5.45pt;height:10.1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">
                <v:imagedata r:id="rId1008" o:title=""/>
              </v:shape>
            </w:pict>
          </mc:Fallback>
        </mc:AlternateContent>
      </w:r>
      <w:r>
        <w:rPr>
          <w:rFonts w:ascii="Calibri" w:eastAsia="楷体" w:hAnsi="Calibri" w:cs="Calibri"/>
          <w:noProof/>
        </w:rPr>
        <mc:AlternateContent>
          <mc:Choice Requires="wpi">
            <w:drawing>
              <wp:anchor distT="0" distB="0" distL="114300" distR="114300" simplePos="0" relativeHeight="252184576" behindDoc="0" locked="0" layoutInCell="1" allowOverlap="1">
                <wp:simplePos x="0" y="0"/>
                <wp:positionH relativeFrom="column">
                  <wp:posOffset>3746684</wp:posOffset>
                </wp:positionH>
                <wp:positionV relativeFrom="paragraph">
                  <wp:posOffset>124876</wp:posOffset>
                </wp:positionV>
                <wp:extent cx="154800" cy="108000"/>
                <wp:effectExtent l="38100" t="38100" r="36195" b="44450"/>
                <wp:wrapNone/>
                <wp:docPr id="525" name="墨迹 525"/>
                <wp:cNvGraphicFramePr/>
                <a:graphic xmlns:a="http://schemas.openxmlformats.org/drawingml/2006/main">
                  <a:graphicData uri="http://schemas.microsoft.com/office/word/2010/wordprocessingInk">
                    <w14:contentPart bwMode="auto" r:id="rId1009">
                      <w14:nvContentPartPr>
                        <w14:cNvContentPartPr/>
                      </w14:nvContentPartPr>
                      <w14:xfrm>
                        <a:off x="0" y="0"/>
                        <a:ext cx="154800" cy="108000"/>
                      </w14:xfrm>
                    </w14:contentPart>
                  </a:graphicData>
                </a:graphic>
              </wp:anchor>
            </w:drawing>
          </mc:Choice>
          <mc:Fallback>
            <w:pict>
              <v:shape w14:anchorId="1CA95001" id="墨迹 525" o:spid="_x0000_s1026" type="#_x0000_t75" style="position:absolute;left:0;text-align:left;margin-left:294.35pt;margin-top:9.2pt;width:13.55pt;height:9.8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">
                <v:imagedata r:id="rId1010" o:title=""/>
              </v:shape>
            </w:pict>
          </mc:Fallback>
        </mc:AlternateContent>
      </w:r>
      <w:r>
        <w:rPr>
          <w:rFonts w:ascii="Calibri" w:eastAsia="楷体" w:hAnsi="Calibri" w:cs="Calibri"/>
          <w:noProof/>
        </w:rPr>
        <mc:AlternateContent>
          <mc:Choice Requires="wpi">
            <w:drawing>
              <wp:anchor distT="0" distB="0" distL="114300" distR="114300" simplePos="0" relativeHeight="252183552" behindDoc="0" locked="0" layoutInCell="1" allowOverlap="1">
                <wp:simplePos x="0" y="0"/>
                <wp:positionH relativeFrom="column">
                  <wp:posOffset>3729404</wp:posOffset>
                </wp:positionH>
                <wp:positionV relativeFrom="paragraph">
                  <wp:posOffset>98956</wp:posOffset>
                </wp:positionV>
                <wp:extent cx="26640" cy="34920"/>
                <wp:effectExtent l="38100" t="38100" r="50165" b="41910"/>
                <wp:wrapNone/>
                <wp:docPr id="524" name="墨迹 524"/>
                <wp:cNvGraphicFramePr/>
                <a:graphic xmlns:a="http://schemas.openxmlformats.org/drawingml/2006/main">
                  <a:graphicData uri="http://schemas.microsoft.com/office/word/2010/wordprocessingInk">
                    <w14:contentPart bwMode="auto" r:id="rId1011">
                      <w14:nvContentPartPr>
                        <w14:cNvContentPartPr/>
                      </w14:nvContentPartPr>
                      <w14:xfrm>
                        <a:off x="0" y="0"/>
                        <a:ext cx="26640" cy="34920"/>
                      </w14:xfrm>
                    </w14:contentPart>
                  </a:graphicData>
                </a:graphic>
              </wp:anchor>
            </w:drawing>
          </mc:Choice>
          <mc:Fallback>
            <w:pict>
              <v:shape w14:anchorId="68BD6C05" id="墨迹 524" o:spid="_x0000_s1026" type="#_x0000_t75" style="position:absolute;left:0;text-align:left;margin-left:293pt;margin-top:7.15pt;width:3.5pt;height:4.1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">
                <v:imagedata r:id="rId1012" o:title=""/>
              </v:shape>
            </w:pict>
          </mc:Fallback>
        </mc:AlternateContent>
      </w:r>
      <w:r>
        <w:rPr>
          <w:rFonts w:ascii="Calibri" w:eastAsia="楷体" w:hAnsi="Calibri" w:cs="Calibri"/>
          <w:noProof/>
        </w:rPr>
        <mc:AlternateContent>
          <mc:Choice Requires="wpi">
            <w:drawing>
              <wp:anchor distT="0" distB="0" distL="114300" distR="114300" simplePos="0" relativeHeight="252181504" behindDoc="0" locked="0" layoutInCell="1" allowOverlap="1">
                <wp:simplePos x="0" y="0"/>
                <wp:positionH relativeFrom="column">
                  <wp:posOffset>3635084</wp:posOffset>
                </wp:positionH>
                <wp:positionV relativeFrom="paragraph">
                  <wp:posOffset>146116</wp:posOffset>
                </wp:positionV>
                <wp:extent cx="49320" cy="120600"/>
                <wp:effectExtent l="57150" t="57150" r="46355" b="51435"/>
                <wp:wrapNone/>
                <wp:docPr id="522" name="墨迹 522"/>
                <wp:cNvGraphicFramePr/>
                <a:graphic xmlns:a="http://schemas.openxmlformats.org/drawingml/2006/main">
                  <a:graphicData uri="http://schemas.microsoft.com/office/word/2010/wordprocessingInk">
                    <w14:contentPart bwMode="auto" r:id="rId1013">
                      <w14:nvContentPartPr>
                        <w14:cNvContentPartPr/>
                      </w14:nvContentPartPr>
                      <w14:xfrm>
                        <a:off x="0" y="0"/>
                        <a:ext cx="49320" cy="120600"/>
                      </w14:xfrm>
                    </w14:contentPart>
                  </a:graphicData>
                </a:graphic>
              </wp:anchor>
            </w:drawing>
          </mc:Choice>
          <mc:Fallback>
            <w:pict>
              <v:shape w14:anchorId="67FC73F3" id="墨迹 522" o:spid="_x0000_s1026" type="#_x0000_t75" style="position:absolute;left:0;text-align:left;margin-left:285.6pt;margin-top:10.85pt;width:5.25pt;height:10.8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">
                <v:imagedata r:id="rId1014" o:title=""/>
              </v:shape>
            </w:pict>
          </mc:Fallback>
        </mc:AlternateContent>
      </w:r>
      <w:r>
        <w:rPr>
          <w:rFonts w:ascii="Calibri" w:eastAsia="楷体" w:hAnsi="Calibri" w:cs="Calibri"/>
          <w:noProof/>
        </w:rPr>
        <mc:AlternateContent>
          <mc:Choice Requires="wpi">
            <w:drawing>
              <wp:anchor distT="0" distB="0" distL="114300" distR="114300" simplePos="0" relativeHeight="252155904" behindDoc="0" locked="0" layoutInCell="1" allowOverlap="1">
                <wp:simplePos x="0" y="0"/>
                <wp:positionH relativeFrom="column">
                  <wp:posOffset>3506204</wp:posOffset>
                </wp:positionH>
                <wp:positionV relativeFrom="paragraph">
                  <wp:posOffset>-4004</wp:posOffset>
                </wp:positionV>
                <wp:extent cx="67680" cy="99360"/>
                <wp:effectExtent l="38100" t="38100" r="46990" b="53340"/>
                <wp:wrapNone/>
                <wp:docPr id="497" name="墨迹 497"/>
                <wp:cNvGraphicFramePr/>
                <a:graphic xmlns:a="http://schemas.openxmlformats.org/drawingml/2006/main">
                  <a:graphicData uri="http://schemas.microsoft.com/office/word/2010/wordprocessingInk">
                    <w14:contentPart bwMode="auto" r:id="rId1015">
                      <w14:nvContentPartPr>
                        <w14:cNvContentPartPr/>
                      </w14:nvContentPartPr>
                      <w14:xfrm>
                        <a:off x="0" y="0"/>
                        <a:ext cx="67680" cy="99360"/>
                      </w14:xfrm>
                    </w14:contentPart>
                  </a:graphicData>
                </a:graphic>
              </wp:anchor>
            </w:drawing>
          </mc:Choice>
          <mc:Fallback>
            <w:pict>
              <v:shape w14:anchorId="67615048" id="墨迹 497" o:spid="_x0000_s1026" type="#_x0000_t75" style="position:absolute;left:0;text-align:left;margin-left:275.45pt;margin-top:-.95pt;width:6.7pt;height:9.1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">
                <v:imagedata r:id="rId1016" o:title=""/>
              </v:shape>
            </w:pict>
          </mc:Fallback>
        </mc:AlternateContent>
      </w:r>
      <w:r>
        <w:rPr>
          <w:rFonts w:ascii="Calibri" w:eastAsia="楷体" w:hAnsi="Calibri" w:cs="Calibri"/>
          <w:noProof/>
        </w:rPr>
        <mc:AlternateContent>
          <mc:Choice Requires="wpi">
            <w:drawing>
              <wp:anchor distT="0" distB="0" distL="114300" distR="114300" simplePos="0" relativeHeight="252154880" behindDoc="0" locked="0" layoutInCell="1" allowOverlap="1">
                <wp:simplePos x="0" y="0"/>
                <wp:positionH relativeFrom="column">
                  <wp:posOffset>3420524</wp:posOffset>
                </wp:positionH>
                <wp:positionV relativeFrom="paragraph">
                  <wp:posOffset>-38204</wp:posOffset>
                </wp:positionV>
                <wp:extent cx="77400" cy="103320"/>
                <wp:effectExtent l="38100" t="38100" r="56515" b="49530"/>
                <wp:wrapNone/>
                <wp:docPr id="496" name="墨迹 496"/>
                <wp:cNvGraphicFramePr/>
                <a:graphic xmlns:a="http://schemas.openxmlformats.org/drawingml/2006/main">
                  <a:graphicData uri="http://schemas.microsoft.com/office/word/2010/wordprocessingInk">
                    <w14:contentPart bwMode="auto" r:id="rId1017">
                      <w14:nvContentPartPr>
                        <w14:cNvContentPartPr/>
                      </w14:nvContentPartPr>
                      <w14:xfrm>
                        <a:off x="0" y="0"/>
                        <a:ext cx="77400" cy="103320"/>
                      </w14:xfrm>
                    </w14:contentPart>
                  </a:graphicData>
                </a:graphic>
              </wp:anchor>
            </w:drawing>
          </mc:Choice>
          <mc:Fallback>
            <w:pict>
              <v:shape w14:anchorId="3778B651" id="墨迹 496" o:spid="_x0000_s1026" type="#_x0000_t75" style="position:absolute;left:0;text-align:left;margin-left:268.7pt;margin-top:-3.65pt;width:7.45pt;height:9.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">
                <v:imagedata r:id="rId1018" o:title=""/>
              </v:shape>
            </w:pict>
          </mc:Fallback>
        </mc:AlternateContent>
      </w:r>
      <w:r>
        <w:rPr>
          <w:rFonts w:ascii="Calibri" w:eastAsia="楷体" w:hAnsi="Calibri" w:cs="Calibri"/>
          <w:noProof/>
        </w:rPr>
        <mc:AlternateContent>
          <mc:Choice Requires="wpi">
            <w:drawing>
              <wp:anchor distT="0" distB="0" distL="114300" distR="114300" simplePos="0" relativeHeight="252151808" behindDoc="0" locked="0" layoutInCell="1" allowOverlap="1">
                <wp:simplePos x="0" y="0"/>
                <wp:positionH relativeFrom="column">
                  <wp:posOffset>3306764</wp:posOffset>
                </wp:positionH>
                <wp:positionV relativeFrom="paragraph">
                  <wp:posOffset>-16964</wp:posOffset>
                </wp:positionV>
                <wp:extent cx="63720" cy="154800"/>
                <wp:effectExtent l="38100" t="38100" r="50800" b="55245"/>
                <wp:wrapNone/>
                <wp:docPr id="493" name="墨迹 493"/>
                <wp:cNvGraphicFramePr/>
                <a:graphic xmlns:a="http://schemas.openxmlformats.org/drawingml/2006/main">
                  <a:graphicData uri="http://schemas.microsoft.com/office/word/2010/wordprocessingInk">
                    <w14:contentPart bwMode="auto" r:id="rId1019">
                      <w14:nvContentPartPr>
                        <w14:cNvContentPartPr/>
                      </w14:nvContentPartPr>
                      <w14:xfrm>
                        <a:off x="0" y="0"/>
                        <a:ext cx="63720" cy="154800"/>
                      </w14:xfrm>
                    </w14:contentPart>
                  </a:graphicData>
                </a:graphic>
              </wp:anchor>
            </w:drawing>
          </mc:Choice>
          <mc:Fallback>
            <w:pict>
              <v:shape w14:anchorId="7686C805" id="墨迹 493" o:spid="_x0000_s1026" type="#_x0000_t75" style="position:absolute;left:0;text-align:left;margin-left:259.75pt;margin-top:-2pt;width:6.35pt;height:13.5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">
                <v:imagedata r:id="rId1020" o:title=""/>
              </v:shape>
            </w:pict>
          </mc:Fallback>
        </mc:AlternateContent>
      </w:r>
      <w:r>
        <w:rPr>
          <w:rFonts w:ascii="Calibri" w:eastAsia="楷体" w:hAnsi="Calibri" w:cs="Calibri"/>
          <w:noProof/>
        </w:rPr>
        <mc:AlternateContent>
          <mc:Choice Requires="wpi">
            <w:drawing>
              <wp:anchor distT="0" distB="0" distL="114300" distR="114300" simplePos="0" relativeHeight="252150784" behindDoc="0" locked="0" layoutInCell="1" allowOverlap="1">
                <wp:simplePos x="0" y="0"/>
                <wp:positionH relativeFrom="column">
                  <wp:posOffset>3175724</wp:posOffset>
                </wp:positionH>
                <wp:positionV relativeFrom="paragraph">
                  <wp:posOffset>103276</wp:posOffset>
                </wp:positionV>
                <wp:extent cx="124920" cy="189360"/>
                <wp:effectExtent l="57150" t="38100" r="46990" b="39370"/>
                <wp:wrapNone/>
                <wp:docPr id="492" name="墨迹 492"/>
                <wp:cNvGraphicFramePr/>
                <a:graphic xmlns:a="http://schemas.openxmlformats.org/drawingml/2006/main">
                  <a:graphicData uri="http://schemas.microsoft.com/office/word/2010/wordprocessingInk">
                    <w14:contentPart bwMode="auto" r:id="rId1021">
                      <w14:nvContentPartPr>
                        <w14:cNvContentPartPr/>
                      </w14:nvContentPartPr>
                      <w14:xfrm>
                        <a:off x="0" y="0"/>
                        <a:ext cx="124920" cy="189360"/>
                      </w14:xfrm>
                    </w14:contentPart>
                  </a:graphicData>
                </a:graphic>
              </wp:anchor>
            </w:drawing>
          </mc:Choice>
          <mc:Fallback>
            <w:pict>
              <v:shape w14:anchorId="48561C4C" id="墨迹 492" o:spid="_x0000_s1026" type="#_x0000_t75" style="position:absolute;left:0;text-align:left;margin-left:249.4pt;margin-top:7.5pt;width:11.2pt;height:16.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">
                <v:imagedata r:id="rId1022" o:title=""/>
              </v:shape>
            </w:pict>
          </mc:Fallback>
        </mc:AlternateContent>
      </w:r>
      <w:r>
        <w:rPr>
          <w:rFonts w:ascii="Calibri" w:eastAsia="楷体" w:hAnsi="Calibri" w:cs="Calibri"/>
          <w:noProof/>
        </w:rPr>
        <mc:AlternateContent>
          <mc:Choice Requires="wpi">
            <w:drawing>
              <wp:anchor distT="0" distB="0" distL="114300" distR="114300" simplePos="0" relativeHeight="252149760" behindDoc="0" locked="0" layoutInCell="1" allowOverlap="1">
                <wp:simplePos x="0" y="0"/>
                <wp:positionH relativeFrom="column">
                  <wp:posOffset>3119924</wp:posOffset>
                </wp:positionH>
                <wp:positionV relativeFrom="paragraph">
                  <wp:posOffset>-29924</wp:posOffset>
                </wp:positionV>
                <wp:extent cx="133560" cy="206640"/>
                <wp:effectExtent l="38100" t="57150" r="57150" b="41275"/>
                <wp:wrapNone/>
                <wp:docPr id="491" name="墨迹 491"/>
                <wp:cNvGraphicFramePr/>
                <a:graphic xmlns:a="http://schemas.openxmlformats.org/drawingml/2006/main">
                  <a:graphicData uri="http://schemas.microsoft.com/office/word/2010/wordprocessingInk">
                    <w14:contentPart bwMode="auto" r:id="rId1023">
                      <w14:nvContentPartPr>
                        <w14:cNvContentPartPr/>
                      </w14:nvContentPartPr>
                      <w14:xfrm>
                        <a:off x="0" y="0"/>
                        <a:ext cx="133560" cy="206640"/>
                      </w14:xfrm>
                    </w14:contentPart>
                  </a:graphicData>
                </a:graphic>
              </wp:anchor>
            </w:drawing>
          </mc:Choice>
          <mc:Fallback>
            <w:pict>
              <v:shape w14:anchorId="6CD38DE8" id="墨迹 491" o:spid="_x0000_s1026" type="#_x0000_t75" style="position:absolute;left:0;text-align:left;margin-left:245pt;margin-top:-3pt;width:11.8pt;height:17.5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">
                <v:imagedata r:id="rId1024" o:title=""/>
              </v:shape>
            </w:pict>
          </mc:Fallback>
        </mc:AlternateContent>
      </w:r>
      <w:r>
        <w:rPr>
          <w:rFonts w:ascii="Calibri" w:eastAsia="楷体" w:hAnsi="Calibri" w:cs="Calibri"/>
          <w:noProof/>
        </w:rPr>
        <mc:AlternateContent>
          <mc:Choice Requires="wpi">
            <w:drawing>
              <wp:anchor distT="0" distB="0" distL="114300" distR="114300" simplePos="0" relativeHeight="252148736" behindDoc="0" locked="0" layoutInCell="1" allowOverlap="1">
                <wp:simplePos x="0" y="0"/>
                <wp:positionH relativeFrom="column">
                  <wp:posOffset>3131084</wp:posOffset>
                </wp:positionH>
                <wp:positionV relativeFrom="paragraph">
                  <wp:posOffset>-8324</wp:posOffset>
                </wp:positionV>
                <wp:extent cx="19080" cy="86400"/>
                <wp:effectExtent l="38100" t="57150" r="57150" b="46990"/>
                <wp:wrapNone/>
                <wp:docPr id="490" name="墨迹 490"/>
                <wp:cNvGraphicFramePr/>
                <a:graphic xmlns:a="http://schemas.openxmlformats.org/drawingml/2006/main">
                  <a:graphicData uri="http://schemas.microsoft.com/office/word/2010/wordprocessingInk">
                    <w14:contentPart bwMode="auto" r:id="rId1025">
                      <w14:nvContentPartPr>
                        <w14:cNvContentPartPr/>
                      </w14:nvContentPartPr>
                      <w14:xfrm>
                        <a:off x="0" y="0"/>
                        <a:ext cx="19080" cy="86400"/>
                      </w14:xfrm>
                    </w14:contentPart>
                  </a:graphicData>
                </a:graphic>
              </wp:anchor>
            </w:drawing>
          </mc:Choice>
          <mc:Fallback>
            <w:pict>
              <v:shape w14:anchorId="46C2361D" id="墨迹 490" o:spid="_x0000_s1026" type="#_x0000_t75" style="position:absolute;left:0;text-align:left;margin-left:245.9pt;margin-top:-1.3pt;width:2.8pt;height:8.1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">
                <v:imagedata r:id="rId1026" o:title=""/>
              </v:shape>
            </w:pict>
          </mc:Fallback>
        </mc:AlternateContent>
      </w:r>
      <w:r>
        <w:rPr>
          <w:rFonts w:ascii="Calibri" w:eastAsia="楷体" w:hAnsi="Calibri" w:cs="Calibri"/>
          <w:noProof/>
        </w:rPr>
        <mc:AlternateContent>
          <mc:Choice Requires="wpi">
            <w:drawing>
              <wp:anchor distT="0" distB="0" distL="114300" distR="114300" simplePos="0" relativeHeight="252146688" behindDoc="0" locked="0" layoutInCell="1" allowOverlap="1">
                <wp:simplePos x="0" y="0"/>
                <wp:positionH relativeFrom="column">
                  <wp:posOffset>3119924</wp:posOffset>
                </wp:positionH>
                <wp:positionV relativeFrom="paragraph">
                  <wp:posOffset>25876</wp:posOffset>
                </wp:positionV>
                <wp:extent cx="23400" cy="12600"/>
                <wp:effectExtent l="38100" t="57150" r="53340" b="45085"/>
                <wp:wrapNone/>
                <wp:docPr id="488" name="墨迹 488"/>
                <wp:cNvGraphicFramePr/>
                <a:graphic xmlns:a="http://schemas.openxmlformats.org/drawingml/2006/main">
                  <a:graphicData uri="http://schemas.microsoft.com/office/word/2010/wordprocessingInk">
                    <w14:contentPart bwMode="auto" r:id="rId1027">
                      <w14:nvContentPartPr>
                        <w14:cNvContentPartPr/>
                      </w14:nvContentPartPr>
                      <w14:xfrm>
                        <a:off x="0" y="0"/>
                        <a:ext cx="23400" cy="12600"/>
                      </w14:xfrm>
                    </w14:contentPart>
                  </a:graphicData>
                </a:graphic>
              </wp:anchor>
            </w:drawing>
          </mc:Choice>
          <mc:Fallback>
            <w:pict>
              <v:shape w14:anchorId="2AE695A1" id="墨迹 488" o:spid="_x0000_s1026" type="#_x0000_t75" style="position:absolute;left:0;text-align:left;margin-left:245pt;margin-top:1.4pt;width:3.2pt;height:2.4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">
                <v:imagedata r:id="rId1028" o:title=""/>
              </v:shape>
            </w:pict>
          </mc:Fallback>
        </mc:AlternateContent>
      </w:r>
      <w:r>
        <w:rPr>
          <w:rFonts w:ascii="Calibri" w:eastAsia="楷体" w:hAnsi="Calibri" w:cs="Calibri"/>
          <w:noProof/>
        </w:rPr>
        <mc:AlternateContent>
          <mc:Choice Requires="wpi">
            <w:drawing>
              <wp:anchor distT="0" distB="0" distL="114300" distR="114300" simplePos="0" relativeHeight="252145664" behindDoc="0" locked="0" layoutInCell="1" allowOverlap="1">
                <wp:simplePos x="0" y="0"/>
                <wp:positionH relativeFrom="column">
                  <wp:posOffset>2990324</wp:posOffset>
                </wp:positionH>
                <wp:positionV relativeFrom="paragraph">
                  <wp:posOffset>111916</wp:posOffset>
                </wp:positionV>
                <wp:extent cx="136800" cy="176760"/>
                <wp:effectExtent l="38100" t="38100" r="53975" b="52070"/>
                <wp:wrapNone/>
                <wp:docPr id="487" name="墨迹 487"/>
                <wp:cNvGraphicFramePr/>
                <a:graphic xmlns:a="http://schemas.openxmlformats.org/drawingml/2006/main">
                  <a:graphicData uri="http://schemas.microsoft.com/office/word/2010/wordprocessingInk">
                    <w14:contentPart bwMode="auto" r:id="rId1029">
                      <w14:nvContentPartPr>
                        <w14:cNvContentPartPr/>
                      </w14:nvContentPartPr>
                      <w14:xfrm>
                        <a:off x="0" y="0"/>
                        <a:ext cx="136800" cy="176760"/>
                      </w14:xfrm>
                    </w14:contentPart>
                  </a:graphicData>
                </a:graphic>
              </wp:anchor>
            </w:drawing>
          </mc:Choice>
          <mc:Fallback>
            <w:pict>
              <v:shape w14:anchorId="3EF99C77" id="墨迹 487" o:spid="_x0000_s1026" type="#_x0000_t75" style="position:absolute;left:0;text-align:left;margin-left:234.8pt;margin-top:8.15pt;width:12.1pt;height:15.2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">
                <v:imagedata r:id="rId1030" o:title=""/>
              </v:shape>
            </w:pict>
          </mc:Fallback>
        </mc:AlternateContent>
      </w:r>
      <w:r>
        <w:rPr>
          <w:rFonts w:ascii="Calibri" w:eastAsia="楷体" w:hAnsi="Calibri" w:cs="Calibri"/>
          <w:noProof/>
        </w:rPr>
        <mc:AlternateContent>
          <mc:Choice Requires="wpi">
            <w:drawing>
              <wp:anchor distT="0" distB="0" distL="114300" distR="114300" simplePos="0" relativeHeight="252144640" behindDoc="0" locked="0" layoutInCell="1" allowOverlap="1">
                <wp:simplePos x="0" y="0"/>
                <wp:positionH relativeFrom="column">
                  <wp:posOffset>2961164</wp:posOffset>
                </wp:positionH>
                <wp:positionV relativeFrom="paragraph">
                  <wp:posOffset>129196</wp:posOffset>
                </wp:positionV>
                <wp:extent cx="117360" cy="167760"/>
                <wp:effectExtent l="57150" t="57150" r="35560" b="41910"/>
                <wp:wrapNone/>
                <wp:docPr id="486" name="墨迹 486"/>
                <wp:cNvGraphicFramePr/>
                <a:graphic xmlns:a="http://schemas.openxmlformats.org/drawingml/2006/main">
                  <a:graphicData uri="http://schemas.microsoft.com/office/word/2010/wordprocessingInk">
                    <w14:contentPart bwMode="auto" r:id="rId1031">
                      <w14:nvContentPartPr>
                        <w14:cNvContentPartPr/>
                      </w14:nvContentPartPr>
                      <w14:xfrm>
                        <a:off x="0" y="0"/>
                        <a:ext cx="117360" cy="167760"/>
                      </w14:xfrm>
                    </w14:contentPart>
                  </a:graphicData>
                </a:graphic>
              </wp:anchor>
            </w:drawing>
          </mc:Choice>
          <mc:Fallback>
            <w:pict>
              <v:shape w14:anchorId="1BE5C376" id="墨迹 486" o:spid="_x0000_s1026" type="#_x0000_t75" style="position:absolute;left:0;text-align:left;margin-left:232.5pt;margin-top:9.5pt;width:10.6pt;height:14.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">
                <v:imagedata r:id="rId1032" o:title=""/>
              </v:shape>
            </w:pict>
          </mc:Fallback>
        </mc:AlternateContent>
      </w:r>
      <w:r>
        <w:rPr>
          <w:rFonts w:ascii="Calibri" w:eastAsia="楷体" w:hAnsi="Calibri" w:cs="Calibri"/>
          <w:noProof/>
        </w:rPr>
        <mc:AlternateContent>
          <mc:Choice Requires="wpi">
            <w:drawing>
              <wp:anchor distT="0" distB="0" distL="114300" distR="114300" simplePos="0" relativeHeight="252143616" behindDoc="0" locked="0" layoutInCell="1" allowOverlap="1">
                <wp:simplePos x="0" y="0"/>
                <wp:positionH relativeFrom="column">
                  <wp:posOffset>2882324</wp:posOffset>
                </wp:positionH>
                <wp:positionV relativeFrom="paragraph">
                  <wp:posOffset>107596</wp:posOffset>
                </wp:positionV>
                <wp:extent cx="117720" cy="230040"/>
                <wp:effectExtent l="57150" t="38100" r="53975" b="55880"/>
                <wp:wrapNone/>
                <wp:docPr id="485" name="墨迹 485"/>
                <wp:cNvGraphicFramePr/>
                <a:graphic xmlns:a="http://schemas.openxmlformats.org/drawingml/2006/main">
                  <a:graphicData uri="http://schemas.microsoft.com/office/word/2010/wordprocessingInk">
                    <w14:contentPart bwMode="auto" r:id="rId1033">
                      <w14:nvContentPartPr>
                        <w14:cNvContentPartPr/>
                      </w14:nvContentPartPr>
                      <w14:xfrm>
                        <a:off x="0" y="0"/>
                        <a:ext cx="117720" cy="230040"/>
                      </w14:xfrm>
                    </w14:contentPart>
                  </a:graphicData>
                </a:graphic>
              </wp:anchor>
            </w:drawing>
          </mc:Choice>
          <mc:Fallback>
            <w:pict>
              <v:shape w14:anchorId="7B66EB9D" id="墨迹 485" o:spid="_x0000_s1026" type="#_x0000_t75" style="position:absolute;left:0;text-align:left;margin-left:226.3pt;margin-top:7.8pt;width:10.55pt;height:19.4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">
                <v:imagedata r:id="rId1034" o:title=""/>
              </v:shape>
            </w:pict>
          </mc:Fallback>
        </mc:AlternateContent>
      </w:r>
      <w:r>
        <w:rPr>
          <w:rFonts w:ascii="Calibri" w:eastAsia="楷体" w:hAnsi="Calibri" w:cs="Calibri"/>
          <w:noProof/>
        </w:rPr>
        <mc:AlternateContent>
          <mc:Choice Requires="wpi">
            <w:drawing>
              <wp:anchor distT="0" distB="0" distL="114300" distR="114300" simplePos="0" relativeHeight="252139520" behindDoc="0" locked="0" layoutInCell="1" allowOverlap="1">
                <wp:simplePos x="0" y="0"/>
                <wp:positionH relativeFrom="column">
                  <wp:posOffset>2510444</wp:posOffset>
                </wp:positionH>
                <wp:positionV relativeFrom="paragraph">
                  <wp:posOffset>206236</wp:posOffset>
                </wp:positionV>
                <wp:extent cx="59760" cy="43560"/>
                <wp:effectExtent l="38100" t="57150" r="54610" b="52070"/>
                <wp:wrapNone/>
                <wp:docPr id="481" name="墨迹 481"/>
                <wp:cNvGraphicFramePr/>
                <a:graphic xmlns:a="http://schemas.openxmlformats.org/drawingml/2006/main">
                  <a:graphicData uri="http://schemas.microsoft.com/office/word/2010/wordprocessingInk">
                    <w14:contentPart bwMode="auto" r:id="rId1035">
                      <w14:nvContentPartPr>
                        <w14:cNvContentPartPr/>
                      </w14:nvContentPartPr>
                      <w14:xfrm>
                        <a:off x="0" y="0"/>
                        <a:ext cx="59760" cy="43560"/>
                      </w14:xfrm>
                    </w14:contentPart>
                  </a:graphicData>
                </a:graphic>
              </wp:anchor>
            </w:drawing>
          </mc:Choice>
          <mc:Fallback>
            <w:pict>
              <v:shape w14:anchorId="5DF10FAB" id="墨迹 481" o:spid="_x0000_s1026" type="#_x0000_t75" style="position:absolute;left:0;text-align:left;margin-left:197pt;margin-top:15.6pt;width:6pt;height:4.8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">
                <v:imagedata r:id="rId1036" o:title=""/>
              </v:shape>
            </w:pict>
          </mc:Fallback>
        </mc:AlternateContent>
      </w:r>
      <w:r>
        <w:rPr>
          <w:rFonts w:ascii="Calibri" w:eastAsia="楷体" w:hAnsi="Calibri" w:cs="Calibri"/>
          <w:noProof/>
        </w:rPr>
        <mc:AlternateContent>
          <mc:Choice Requires="wpi">
            <w:drawing>
              <wp:anchor distT="0" distB="0" distL="114300" distR="114300" simplePos="0" relativeHeight="252108800" behindDoc="0" locked="0" layoutInCell="1" allowOverlap="1">
                <wp:simplePos x="0" y="0"/>
                <wp:positionH relativeFrom="column">
                  <wp:posOffset>2926604</wp:posOffset>
                </wp:positionH>
                <wp:positionV relativeFrom="paragraph">
                  <wp:posOffset>38836</wp:posOffset>
                </wp:positionV>
                <wp:extent cx="14760" cy="47520"/>
                <wp:effectExtent l="57150" t="57150" r="42545" b="48260"/>
                <wp:wrapNone/>
                <wp:docPr id="451" name="墨迹 451"/>
                <wp:cNvGraphicFramePr/>
                <a:graphic xmlns:a="http://schemas.openxmlformats.org/drawingml/2006/main">
                  <a:graphicData uri="http://schemas.microsoft.com/office/word/2010/wordprocessingInk">
                    <w14:contentPart bwMode="auto" r:id="rId1037">
                      <w14:nvContentPartPr>
                        <w14:cNvContentPartPr/>
                      </w14:nvContentPartPr>
                      <w14:xfrm>
                        <a:off x="0" y="0"/>
                        <a:ext cx="14760" cy="47520"/>
                      </w14:xfrm>
                    </w14:contentPart>
                  </a:graphicData>
                </a:graphic>
              </wp:anchor>
            </w:drawing>
          </mc:Choice>
          <mc:Fallback>
            <w:pict>
              <v:shape w14:anchorId="18C9628B" id="墨迹 451" o:spid="_x0000_s1026" type="#_x0000_t75" style="position:absolute;left:0;text-align:left;margin-left:229.8pt;margin-top:2.4pt;width:2.45pt;height:5.1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">
                <v:imagedata r:id="rId1038" o:title=""/>
              </v:shape>
            </w:pict>
          </mc:Fallback>
        </mc:AlternateContent>
      </w:r>
      <w:r>
        <w:rPr>
          <w:rFonts w:ascii="Calibri" w:eastAsia="楷体" w:hAnsi="Calibri" w:cs="Calibri"/>
          <w:noProof/>
        </w:rPr>
        <mc:AlternateContent>
          <mc:Choice Requires="wpi">
            <w:drawing>
              <wp:anchor distT="0" distB="0" distL="114300" distR="114300" simplePos="0" relativeHeight="252107776" behindDoc="0" locked="0" layoutInCell="1" allowOverlap="1">
                <wp:simplePos x="0" y="0"/>
                <wp:positionH relativeFrom="column">
                  <wp:posOffset>2730044</wp:posOffset>
                </wp:positionH>
                <wp:positionV relativeFrom="paragraph">
                  <wp:posOffset>-12644</wp:posOffset>
                </wp:positionV>
                <wp:extent cx="81000" cy="117000"/>
                <wp:effectExtent l="57150" t="57150" r="14605" b="54610"/>
                <wp:wrapNone/>
                <wp:docPr id="450" name="墨迹 450"/>
                <wp:cNvGraphicFramePr/>
                <a:graphic xmlns:a="http://schemas.openxmlformats.org/drawingml/2006/main">
                  <a:graphicData uri="http://schemas.microsoft.com/office/word/2010/wordprocessingInk">
                    <w14:contentPart bwMode="auto" r:id="rId1039">
                      <w14:nvContentPartPr>
                        <w14:cNvContentPartPr/>
                      </w14:nvContentPartPr>
                      <w14:xfrm>
                        <a:off x="0" y="0"/>
                        <a:ext cx="81000" cy="117000"/>
                      </w14:xfrm>
                    </w14:contentPart>
                  </a:graphicData>
                </a:graphic>
              </wp:anchor>
            </w:drawing>
          </mc:Choice>
          <mc:Fallback>
            <w:pict>
              <v:shape w14:anchorId="204EE670" id="墨迹 450" o:spid="_x0000_s1026" type="#_x0000_t75" style="position:absolute;left:0;text-align:left;margin-left:214.3pt;margin-top:-1.65pt;width:7.75pt;height:10.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">
                <v:imagedata r:id="rId1040" o:title=""/>
              </v:shape>
            </w:pict>
          </mc:Fallback>
        </mc:AlternateContent>
      </w:r>
      <w:r>
        <w:rPr>
          <w:rFonts w:ascii="Calibri" w:eastAsia="楷体" w:hAnsi="Calibri" w:cs="Calibri"/>
          <w:noProof/>
        </w:rPr>
        <mc:AlternateContent>
          <mc:Choice Requires="wpi">
            <w:drawing>
              <wp:anchor distT="0" distB="0" distL="114300" distR="114300" simplePos="0" relativeHeight="252106752" behindDoc="0" locked="0" layoutInCell="1" allowOverlap="1">
                <wp:simplePos x="0" y="0"/>
                <wp:positionH relativeFrom="column">
                  <wp:posOffset>2686484</wp:posOffset>
                </wp:positionH>
                <wp:positionV relativeFrom="paragraph">
                  <wp:posOffset>-39644</wp:posOffset>
                </wp:positionV>
                <wp:extent cx="79920" cy="138960"/>
                <wp:effectExtent l="57150" t="38100" r="53975" b="52070"/>
                <wp:wrapNone/>
                <wp:docPr id="449" name="墨迹 449"/>
                <wp:cNvGraphicFramePr/>
                <a:graphic xmlns:a="http://schemas.openxmlformats.org/drawingml/2006/main">
                  <a:graphicData uri="http://schemas.microsoft.com/office/word/2010/wordprocessingInk">
                    <w14:contentPart bwMode="auto" r:id="rId1041">
                      <w14:nvContentPartPr>
                        <w14:cNvContentPartPr/>
                      </w14:nvContentPartPr>
                      <w14:xfrm>
                        <a:off x="0" y="0"/>
                        <a:ext cx="79920" cy="138960"/>
                      </w14:xfrm>
                    </w14:contentPart>
                  </a:graphicData>
                </a:graphic>
              </wp:anchor>
            </w:drawing>
          </mc:Choice>
          <mc:Fallback>
            <w:pict>
              <v:shape w14:anchorId="22931825" id="墨迹 449" o:spid="_x0000_s1026" type="#_x0000_t75" style="position:absolute;left:0;text-align:left;margin-left:210.9pt;margin-top:-3.75pt;width:7.65pt;height:12.3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">
                <v:imagedata r:id="rId1042" o:title=""/>
              </v:shape>
            </w:pict>
          </mc:Fallback>
        </mc:AlternateContent>
      </w:r>
      <w:r>
        <w:rPr>
          <w:rFonts w:ascii="Calibri" w:eastAsia="楷体" w:hAnsi="Calibri" w:cs="Calibri"/>
          <w:noProof/>
        </w:rPr>
        <mc:AlternateContent>
          <mc:Choice Requires="wpi">
            <w:drawing>
              <wp:anchor distT="0" distB="0" distL="114300" distR="114300" simplePos="0" relativeHeight="252103680" behindDoc="0" locked="0" layoutInCell="1" allowOverlap="1">
                <wp:simplePos x="0" y="0"/>
                <wp:positionH relativeFrom="column">
                  <wp:posOffset>2497484</wp:posOffset>
                </wp:positionH>
                <wp:positionV relativeFrom="paragraph">
                  <wp:posOffset>8956</wp:posOffset>
                </wp:positionV>
                <wp:extent cx="95760" cy="164880"/>
                <wp:effectExtent l="38100" t="57150" r="57150" b="45085"/>
                <wp:wrapNone/>
                <wp:docPr id="446" name="墨迹 446"/>
                <wp:cNvGraphicFramePr/>
                <a:graphic xmlns:a="http://schemas.openxmlformats.org/drawingml/2006/main">
                  <a:graphicData uri="http://schemas.microsoft.com/office/word/2010/wordprocessingInk">
                    <w14:contentPart bwMode="auto" r:id="rId1043">
                      <w14:nvContentPartPr>
                        <w14:cNvContentPartPr/>
                      </w14:nvContentPartPr>
                      <w14:xfrm>
                        <a:off x="0" y="0"/>
                        <a:ext cx="95760" cy="164880"/>
                      </w14:xfrm>
                    </w14:contentPart>
                  </a:graphicData>
                </a:graphic>
              </wp:anchor>
            </w:drawing>
          </mc:Choice>
          <mc:Fallback>
            <w:pict>
              <v:shape w14:anchorId="1E1D9236" id="墨迹 446" o:spid="_x0000_s1026" type="#_x0000_t75" style="position:absolute;left:0;text-align:left;margin-left:196pt;margin-top:.05pt;width:8.9pt;height:14.3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">
                <v:imagedata r:id="rId1044" o:title=""/>
              </v:shape>
            </w:pict>
          </mc:Fallback>
        </mc:AlternateContent>
      </w:r>
      <w:r>
        <w:rPr>
          <w:rFonts w:ascii="Calibri" w:eastAsia="楷体" w:hAnsi="Calibri" w:cs="Calibri"/>
          <w:noProof/>
        </w:rPr>
        <mc:AlternateContent>
          <mc:Choice Requires="wpi">
            <w:drawing>
              <wp:anchor distT="0" distB="0" distL="114300" distR="114300" simplePos="0" relativeHeight="252101632" behindDoc="0" locked="0" layoutInCell="1" allowOverlap="1">
                <wp:simplePos x="0" y="0"/>
                <wp:positionH relativeFrom="column">
                  <wp:posOffset>2420084</wp:posOffset>
                </wp:positionH>
                <wp:positionV relativeFrom="paragraph">
                  <wp:posOffset>-4004</wp:posOffset>
                </wp:positionV>
                <wp:extent cx="47880" cy="94680"/>
                <wp:effectExtent l="57150" t="57150" r="47625" b="38735"/>
                <wp:wrapNone/>
                <wp:docPr id="444" name="墨迹 444"/>
                <wp:cNvGraphicFramePr/>
                <a:graphic xmlns:a="http://schemas.openxmlformats.org/drawingml/2006/main">
                  <a:graphicData uri="http://schemas.microsoft.com/office/word/2010/wordprocessingInk">
                    <w14:contentPart bwMode="auto" r:id="rId1045">
                      <w14:nvContentPartPr>
                        <w14:cNvContentPartPr/>
                      </w14:nvContentPartPr>
                      <w14:xfrm>
                        <a:off x="0" y="0"/>
                        <a:ext cx="47880" cy="94680"/>
                      </w14:xfrm>
                    </w14:contentPart>
                  </a:graphicData>
                </a:graphic>
              </wp:anchor>
            </w:drawing>
          </mc:Choice>
          <mc:Fallback>
            <w:pict>
              <v:shape w14:anchorId="02A940BF" id="墨迹 444" o:spid="_x0000_s1026" type="#_x0000_t75" style="position:absolute;left:0;text-align:left;margin-left:189.9pt;margin-top:-.95pt;width:5.05pt;height:8.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">
                <v:imagedata r:id="rId1046" o:title=""/>
              </v:shape>
            </w:pict>
          </mc:Fallback>
        </mc:AlternateContent>
      </w:r>
      <w:r>
        <w:rPr>
          <w:rFonts w:ascii="Calibri" w:eastAsia="楷体" w:hAnsi="Calibri" w:cs="Calibri"/>
          <w:noProof/>
        </w:rPr>
        <mc:AlternateContent>
          <mc:Choice Requires="wpi">
            <w:drawing>
              <wp:anchor distT="0" distB="0" distL="114300" distR="114300" simplePos="0" relativeHeight="252098560" behindDoc="0" locked="0" layoutInCell="1" allowOverlap="1">
                <wp:simplePos x="0" y="0"/>
                <wp:positionH relativeFrom="column">
                  <wp:posOffset>2304164</wp:posOffset>
                </wp:positionH>
                <wp:positionV relativeFrom="paragraph">
                  <wp:posOffset>176356</wp:posOffset>
                </wp:positionV>
                <wp:extent cx="88920" cy="14400"/>
                <wp:effectExtent l="57150" t="57150" r="44450" b="43180"/>
                <wp:wrapNone/>
                <wp:docPr id="441" name="墨迹 441"/>
                <wp:cNvGraphicFramePr/>
                <a:graphic xmlns:a="http://schemas.openxmlformats.org/drawingml/2006/main">
                  <a:graphicData uri="http://schemas.microsoft.com/office/word/2010/wordprocessingInk">
                    <w14:contentPart bwMode="auto" r:id="rId1047">
                      <w14:nvContentPartPr>
                        <w14:cNvContentPartPr/>
                      </w14:nvContentPartPr>
                      <w14:xfrm>
                        <a:off x="0" y="0"/>
                        <a:ext cx="88920" cy="14400"/>
                      </w14:xfrm>
                    </w14:contentPart>
                  </a:graphicData>
                </a:graphic>
              </wp:anchor>
            </w:drawing>
          </mc:Choice>
          <mc:Fallback>
            <w:pict>
              <v:shape w14:anchorId="2F2B5D89" id="墨迹 441" o:spid="_x0000_s1026" type="#_x0000_t75" style="position:absolute;left:0;text-align:left;margin-left:180.8pt;margin-top:13.25pt;width:8.3pt;height:2.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">
                <v:imagedata r:id="rId1048" o:title=""/>
              </v:shape>
            </w:pict>
          </mc:Fallback>
        </mc:AlternateContent>
      </w:r>
      <w:r>
        <w:rPr>
          <w:rFonts w:ascii="Calibri" w:eastAsia="楷体" w:hAnsi="Calibri" w:cs="Calibri"/>
          <w:noProof/>
        </w:rPr>
        <mc:AlternateContent>
          <mc:Choice Requires="wpi">
            <w:drawing>
              <wp:anchor distT="0" distB="0" distL="114300" distR="114300" simplePos="0" relativeHeight="252097536" behindDoc="0" locked="0" layoutInCell="1" allowOverlap="1">
                <wp:simplePos x="0" y="0"/>
                <wp:positionH relativeFrom="column">
                  <wp:posOffset>2122004</wp:posOffset>
                </wp:positionH>
                <wp:positionV relativeFrom="paragraph">
                  <wp:posOffset>-16964</wp:posOffset>
                </wp:positionV>
                <wp:extent cx="195480" cy="309600"/>
                <wp:effectExtent l="57150" t="57150" r="33655" b="52705"/>
                <wp:wrapNone/>
                <wp:docPr id="440" name="墨迹 440"/>
                <wp:cNvGraphicFramePr/>
                <a:graphic xmlns:a="http://schemas.openxmlformats.org/drawingml/2006/main">
                  <a:graphicData uri="http://schemas.microsoft.com/office/word/2010/wordprocessingInk">
                    <w14:contentPart bwMode="auto" r:id="rId1049">
                      <w14:nvContentPartPr>
                        <w14:cNvContentPartPr/>
                      </w14:nvContentPartPr>
                      <w14:xfrm>
                        <a:off x="0" y="0"/>
                        <a:ext cx="195480" cy="309600"/>
                      </w14:xfrm>
                    </w14:contentPart>
                  </a:graphicData>
                </a:graphic>
              </wp:anchor>
            </w:drawing>
          </mc:Choice>
          <mc:Fallback>
            <w:pict>
              <v:shape w14:anchorId="38EC9D20" id="墨迹 440" o:spid="_x0000_s1026" type="#_x0000_t75" style="position:absolute;left:0;text-align:left;margin-left:166.45pt;margin-top:-2pt;width:16.75pt;height:25.7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">
                <v:imagedata r:id="rId1050" o:title=""/>
              </v:shape>
            </w:pict>
          </mc:Fallback>
        </mc:AlternateContent>
      </w:r>
      <w:r>
        <w:rPr>
          <w:rFonts w:ascii="Calibri" w:eastAsia="楷体" w:hAnsi="Calibri" w:cs="Calibri"/>
          <w:noProof/>
        </w:rPr>
        <mc:AlternateContent>
          <mc:Choice Requires="wpi">
            <w:drawing>
              <wp:anchor distT="0" distB="0" distL="114300" distR="114300" simplePos="0" relativeHeight="252096512" behindDoc="0" locked="0" layoutInCell="1" allowOverlap="1">
                <wp:simplePos x="0" y="0"/>
                <wp:positionH relativeFrom="column">
                  <wp:posOffset>2145404</wp:posOffset>
                </wp:positionH>
                <wp:positionV relativeFrom="paragraph">
                  <wp:posOffset>13276</wp:posOffset>
                </wp:positionV>
                <wp:extent cx="38880" cy="34560"/>
                <wp:effectExtent l="38100" t="38100" r="56515" b="41910"/>
                <wp:wrapNone/>
                <wp:docPr id="439" name="墨迹 439"/>
                <wp:cNvGraphicFramePr/>
                <a:graphic xmlns:a="http://schemas.openxmlformats.org/drawingml/2006/main">
                  <a:graphicData uri="http://schemas.microsoft.com/office/word/2010/wordprocessingInk">
                    <w14:contentPart bwMode="auto" r:id="rId1051">
                      <w14:nvContentPartPr>
                        <w14:cNvContentPartPr/>
                      </w14:nvContentPartPr>
                      <w14:xfrm>
                        <a:off x="0" y="0"/>
                        <a:ext cx="38880" cy="34560"/>
                      </w14:xfrm>
                    </w14:contentPart>
                  </a:graphicData>
                </a:graphic>
              </wp:anchor>
            </w:drawing>
          </mc:Choice>
          <mc:Fallback>
            <w:pict>
              <v:shape w14:anchorId="44B76AD9" id="墨迹 439" o:spid="_x0000_s1026" type="#_x0000_t75" style="position:absolute;left:0;text-align:left;margin-left:168.3pt;margin-top:.4pt;width:4.35pt;height:4.0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">
                <v:imagedata r:id="rId1052" o:title=""/>
              </v:shape>
            </w:pict>
          </mc:Fallback>
        </mc:AlternateContent>
      </w:r>
      <w:r>
        <w:rPr>
          <w:rFonts w:ascii="Calibri" w:eastAsia="楷体" w:hAnsi="Calibri" w:cs="Calibri"/>
          <w:noProof/>
        </w:rPr>
        <mc:AlternateContent>
          <mc:Choice Requires="wpi">
            <w:drawing>
              <wp:anchor distT="0" distB="0" distL="114300" distR="114300" simplePos="0" relativeHeight="252094464" behindDoc="0" locked="0" layoutInCell="1" allowOverlap="1">
                <wp:simplePos x="0" y="0"/>
                <wp:positionH relativeFrom="column">
                  <wp:posOffset>1995284</wp:posOffset>
                </wp:positionH>
                <wp:positionV relativeFrom="paragraph">
                  <wp:posOffset>111556</wp:posOffset>
                </wp:positionV>
                <wp:extent cx="43200" cy="58320"/>
                <wp:effectExtent l="38100" t="38100" r="52070" b="56515"/>
                <wp:wrapNone/>
                <wp:docPr id="437" name="墨迹 437"/>
                <wp:cNvGraphicFramePr/>
                <a:graphic xmlns:a="http://schemas.openxmlformats.org/drawingml/2006/main">
                  <a:graphicData uri="http://schemas.microsoft.com/office/word/2010/wordprocessingInk">
                    <w14:contentPart bwMode="auto" r:id="rId1053">
                      <w14:nvContentPartPr>
                        <w14:cNvContentPartPr/>
                      </w14:nvContentPartPr>
                      <w14:xfrm>
                        <a:off x="0" y="0"/>
                        <a:ext cx="43200" cy="58320"/>
                      </w14:xfrm>
                    </w14:contentPart>
                  </a:graphicData>
                </a:graphic>
              </wp:anchor>
            </w:drawing>
          </mc:Choice>
          <mc:Fallback>
            <w:pict>
              <v:shape w14:anchorId="135AF140" id="墨迹 437" o:spid="_x0000_s1026" type="#_x0000_t75" style="position:absolute;left:0;text-align:left;margin-left:156.45pt;margin-top:8.15pt;width:4.7pt;height:5.9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">
                <v:imagedata r:id="rId1054" o:title=""/>
              </v:shape>
            </w:pict>
          </mc:Fallback>
        </mc:AlternateContent>
      </w:r>
      <w:r>
        <w:rPr>
          <w:rFonts w:ascii="Calibri" w:eastAsia="楷体" w:hAnsi="Calibri" w:cs="Calibri"/>
          <w:noProof/>
        </w:rPr>
        <mc:AlternateContent>
          <mc:Choice Requires="wpi">
            <w:drawing>
              <wp:anchor distT="0" distB="0" distL="114300" distR="114300" simplePos="0" relativeHeight="252092416" behindDoc="0" locked="0" layoutInCell="1" allowOverlap="1">
                <wp:simplePos x="0" y="0"/>
                <wp:positionH relativeFrom="column">
                  <wp:posOffset>1904924</wp:posOffset>
                </wp:positionH>
                <wp:positionV relativeFrom="paragraph">
                  <wp:posOffset>120916</wp:posOffset>
                </wp:positionV>
                <wp:extent cx="10440" cy="25560"/>
                <wp:effectExtent l="57150" t="38100" r="46990" b="50800"/>
                <wp:wrapNone/>
                <wp:docPr id="435" name="墨迹 435"/>
                <wp:cNvGraphicFramePr/>
                <a:graphic xmlns:a="http://schemas.openxmlformats.org/drawingml/2006/main">
                  <a:graphicData uri="http://schemas.microsoft.com/office/word/2010/wordprocessingInk">
                    <w14:contentPart bwMode="auto" r:id="rId1055">
                      <w14:nvContentPartPr>
                        <w14:cNvContentPartPr/>
                      </w14:nvContentPartPr>
                      <w14:xfrm>
                        <a:off x="0" y="0"/>
                        <a:ext cx="10440" cy="25560"/>
                      </w14:xfrm>
                    </w14:contentPart>
                  </a:graphicData>
                </a:graphic>
              </wp:anchor>
            </w:drawing>
          </mc:Choice>
          <mc:Fallback>
            <w:pict>
              <v:shape w14:anchorId="314E07EB" id="墨迹 435" o:spid="_x0000_s1026" type="#_x0000_t75" style="position:absolute;left:0;text-align:left;margin-left:149.35pt;margin-top:8.85pt;width:2.15pt;height:3.3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">
                <v:imagedata r:id="rId1056" o:title=""/>
              </v:shape>
            </w:pict>
          </mc:Fallback>
        </mc:AlternateContent>
      </w:r>
      <w:r w:rsidR="00365B5B" w:rsidRPr="001733D8">
        <w:rPr>
          <w:rFonts w:ascii="Calibri" w:eastAsia="楷体" w:hAnsi="Calibri" w:cs="Calibri"/>
        </w:rPr>
        <w:t> </w:t>
      </w:r>
      <w:r w:rsidR="00365B5B" w:rsidRPr="001733D8">
        <w:rPr>
          <w:rFonts w:ascii="楷体" w:eastAsia="楷体" w:hAnsi="楷体" w:cs="Times New Roman"/>
        </w:rPr>
        <w:t>2016</w:t>
      </w:r>
      <w:r w:rsidR="00365B5B" w:rsidRPr="001733D8">
        <w:rPr>
          <w:rFonts w:ascii="楷体" w:eastAsia="楷体" w:hAnsi="楷体" w:hint="eastAsia"/>
        </w:rPr>
        <w:t>年</w:t>
      </w:r>
      <w:r w:rsidR="00365B5B">
        <w:rPr>
          <w:rFonts w:ascii="楷体" w:eastAsia="楷体" w:hAnsi="楷体" w:cs="Times New Roman"/>
        </w:rPr>
        <w:t>9</w:t>
      </w:r>
      <w:r w:rsidR="00365B5B" w:rsidRPr="001733D8">
        <w:rPr>
          <w:rFonts w:ascii="楷体" w:eastAsia="楷体" w:hAnsi="楷体" w:hint="eastAsia"/>
        </w:rPr>
        <w:t>月</w:t>
      </w:r>
      <w:r w:rsidR="00365B5B">
        <w:rPr>
          <w:rFonts w:ascii="楷体" w:eastAsia="楷体" w:hAnsi="楷体" w:cs="Times New Roman"/>
        </w:rPr>
        <w:t>4</w:t>
      </w:r>
      <w:r w:rsidR="00365B5B" w:rsidRPr="001733D8">
        <w:rPr>
          <w:rFonts w:ascii="楷体" w:eastAsia="楷体" w:hAnsi="楷体" w:hint="eastAsia"/>
        </w:rPr>
        <w:t>日</w:t>
      </w:r>
    </w:p>
    <w:p w:rsidR="00365B5B" w:rsidRPr="00480FA2" w:rsidRDefault="0023349A" w:rsidP="00480FA2">
      <w:pPr>
        <w:spacing w:before="0" w:after="0" w:line="276" w:lineRule="auto"/>
        <w:ind w:firstLine="480"/>
        <w:rPr>
          <w:rFonts w:ascii="宋体" w:eastAsia="宋体" w:hAnsi="宋体"/>
          <w:sz w:val="24"/>
        </w:rPr>
      </w:pPr>
      <w:r>
        <w:rPr>
          <w:rFonts w:ascii="宋体" w:eastAsia="宋体" w:hAnsi="宋体"/>
          <w:noProof/>
          <w:sz w:val="24"/>
        </w:rPr>
        <mc:AlternateContent>
          <mc:Choice Requires="wpi">
            <w:drawing>
              <wp:anchor distT="0" distB="0" distL="114300" distR="114300" simplePos="0" relativeHeight="252182528" behindDoc="0" locked="0" layoutInCell="1" allowOverlap="1">
                <wp:simplePos x="0" y="0"/>
                <wp:positionH relativeFrom="column">
                  <wp:posOffset>3630764</wp:posOffset>
                </wp:positionH>
                <wp:positionV relativeFrom="paragraph">
                  <wp:posOffset>-46654</wp:posOffset>
                </wp:positionV>
                <wp:extent cx="150480" cy="180720"/>
                <wp:effectExtent l="38100" t="38100" r="2540" b="48260"/>
                <wp:wrapNone/>
                <wp:docPr id="523" name="墨迹 523"/>
                <wp:cNvGraphicFramePr/>
                <a:graphic xmlns:a="http://schemas.openxmlformats.org/drawingml/2006/main">
                  <a:graphicData uri="http://schemas.microsoft.com/office/word/2010/wordprocessingInk">
                    <w14:contentPart bwMode="auto" r:id="rId1057">
                      <w14:nvContentPartPr>
                        <w14:cNvContentPartPr/>
                      </w14:nvContentPartPr>
                      <w14:xfrm>
                        <a:off x="0" y="0"/>
                        <a:ext cx="150480" cy="180720"/>
                      </w14:xfrm>
                    </w14:contentPart>
                  </a:graphicData>
                </a:graphic>
              </wp:anchor>
            </w:drawing>
          </mc:Choice>
          <mc:Fallback>
            <w:pict>
              <v:shape w14:anchorId="575AE398" id="墨迹 523" o:spid="_x0000_s1026" type="#_x0000_t75" style="position:absolute;left:0;text-align:left;margin-left:285.25pt;margin-top:-4.3pt;width:13.2pt;height:15.6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">
                <v:imagedata r:id="rId1058" o:title=""/>
              </v:shape>
            </w:pict>
          </mc:Fallback>
        </mc:AlternateContent>
      </w:r>
      <w:r>
        <w:rPr>
          <w:rFonts w:ascii="宋体" w:eastAsia="宋体" w:hAnsi="宋体"/>
          <w:noProof/>
          <w:sz w:val="24"/>
        </w:rPr>
        <mc:AlternateContent>
          <mc:Choice Requires="wpi">
            <w:drawing>
              <wp:anchor distT="0" distB="0" distL="114300" distR="114300" simplePos="0" relativeHeight="252180480" behindDoc="0" locked="0" layoutInCell="1" allowOverlap="1">
                <wp:simplePos x="0" y="0"/>
                <wp:positionH relativeFrom="column">
                  <wp:posOffset>3609164</wp:posOffset>
                </wp:positionH>
                <wp:positionV relativeFrom="paragraph">
                  <wp:posOffset>43346</wp:posOffset>
                </wp:positionV>
                <wp:extent cx="56880" cy="67320"/>
                <wp:effectExtent l="57150" t="38100" r="38735" b="46990"/>
                <wp:wrapNone/>
                <wp:docPr id="521" name="墨迹 521"/>
                <wp:cNvGraphicFramePr/>
                <a:graphic xmlns:a="http://schemas.openxmlformats.org/drawingml/2006/main">
                  <a:graphicData uri="http://schemas.microsoft.com/office/word/2010/wordprocessingInk">
                    <w14:contentPart bwMode="auto" r:id="rId1059">
                      <w14:nvContentPartPr>
                        <w14:cNvContentPartPr/>
                      </w14:nvContentPartPr>
                      <w14:xfrm>
                        <a:off x="0" y="0"/>
                        <a:ext cx="56880" cy="67320"/>
                      </w14:xfrm>
                    </w14:contentPart>
                  </a:graphicData>
                </a:graphic>
              </wp:anchor>
            </w:drawing>
          </mc:Choice>
          <mc:Fallback>
            <w:pict>
              <v:shape w14:anchorId="0EAB9728" id="墨迹 521" o:spid="_x0000_s1026" type="#_x0000_t75" style="position:absolute;left:0;text-align:left;margin-left:283.55pt;margin-top:2.75pt;width:5.85pt;height:6.6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">
                <v:imagedata r:id="rId1060" o:title=""/>
              </v:shape>
            </w:pict>
          </mc:Fallback>
        </mc:AlternateContent>
      </w:r>
      <w:r>
        <w:rPr>
          <w:rFonts w:ascii="宋体" w:eastAsia="宋体" w:hAnsi="宋体"/>
          <w:noProof/>
          <w:sz w:val="24"/>
        </w:rPr>
        <mc:AlternateContent>
          <mc:Choice Requires="wpi">
            <w:drawing>
              <wp:anchor distT="0" distB="0" distL="114300" distR="114300" simplePos="0" relativeHeight="252179456" behindDoc="0" locked="0" layoutInCell="1" allowOverlap="1">
                <wp:simplePos x="0" y="0"/>
                <wp:positionH relativeFrom="column">
                  <wp:posOffset>3604844</wp:posOffset>
                </wp:positionH>
                <wp:positionV relativeFrom="paragraph">
                  <wp:posOffset>51986</wp:posOffset>
                </wp:positionV>
                <wp:extent cx="14040" cy="64800"/>
                <wp:effectExtent l="57150" t="38100" r="43180" b="49530"/>
                <wp:wrapNone/>
                <wp:docPr id="520" name="墨迹 520"/>
                <wp:cNvGraphicFramePr/>
                <a:graphic xmlns:a="http://schemas.openxmlformats.org/drawingml/2006/main">
                  <a:graphicData uri="http://schemas.microsoft.com/office/word/2010/wordprocessingInk">
                    <w14:contentPart bwMode="auto" r:id="rId1061">
                      <w14:nvContentPartPr>
                        <w14:cNvContentPartPr/>
                      </w14:nvContentPartPr>
                      <w14:xfrm>
                        <a:off x="0" y="0"/>
                        <a:ext cx="14040" cy="64800"/>
                      </w14:xfrm>
                    </w14:contentPart>
                  </a:graphicData>
                </a:graphic>
              </wp:anchor>
            </w:drawing>
          </mc:Choice>
          <mc:Fallback>
            <w:pict>
              <v:shape w14:anchorId="217CD8BD" id="墨迹 520" o:spid="_x0000_s1026" type="#_x0000_t75" style="position:absolute;left:0;text-align:left;margin-left:283.2pt;margin-top:3.45pt;width:2.4pt;height:6.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">
                <v:imagedata r:id="rId1062" o:title=""/>
              </v:shape>
            </w:pict>
          </mc:Fallback>
        </mc:AlternateContent>
      </w:r>
      <w:r>
        <w:rPr>
          <w:rFonts w:ascii="宋体" w:eastAsia="宋体" w:hAnsi="宋体"/>
          <w:noProof/>
          <w:sz w:val="24"/>
        </w:rPr>
        <mc:AlternateContent>
          <mc:Choice Requires="wpi">
            <w:drawing>
              <wp:anchor distT="0" distB="0" distL="114300" distR="114300" simplePos="0" relativeHeight="252178432" behindDoc="0" locked="0" layoutInCell="1" allowOverlap="1">
                <wp:simplePos x="0" y="0"/>
                <wp:positionH relativeFrom="column">
                  <wp:posOffset>3583604</wp:posOffset>
                </wp:positionH>
                <wp:positionV relativeFrom="paragraph">
                  <wp:posOffset>40826</wp:posOffset>
                </wp:positionV>
                <wp:extent cx="21600" cy="37440"/>
                <wp:effectExtent l="38100" t="38100" r="54610" b="39370"/>
                <wp:wrapNone/>
                <wp:docPr id="519" name="墨迹 519"/>
                <wp:cNvGraphicFramePr/>
                <a:graphic xmlns:a="http://schemas.openxmlformats.org/drawingml/2006/main">
                  <a:graphicData uri="http://schemas.microsoft.com/office/word/2010/wordprocessingInk">
                    <w14:contentPart bwMode="auto" r:id="rId1063">
                      <w14:nvContentPartPr>
                        <w14:cNvContentPartPr/>
                      </w14:nvContentPartPr>
                      <w14:xfrm>
                        <a:off x="0" y="0"/>
                        <a:ext cx="21600" cy="37440"/>
                      </w14:xfrm>
                    </w14:contentPart>
                  </a:graphicData>
                </a:graphic>
              </wp:anchor>
            </w:drawing>
          </mc:Choice>
          <mc:Fallback>
            <w:pict>
              <v:shape w14:anchorId="326EA408" id="墨迹 519" o:spid="_x0000_s1026" type="#_x0000_t75" style="position:absolute;left:0;text-align:left;margin-left:281.5pt;margin-top:2.55pt;width:3pt;height:4.3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">
                <v:imagedata r:id="rId1064" o:title=""/>
              </v:shape>
            </w:pict>
          </mc:Fallback>
        </mc:AlternateContent>
      </w:r>
      <w:r>
        <w:rPr>
          <w:rFonts w:ascii="宋体" w:eastAsia="宋体" w:hAnsi="宋体"/>
          <w:noProof/>
          <w:sz w:val="24"/>
        </w:rPr>
        <mc:AlternateContent>
          <mc:Choice Requires="wpi">
            <w:drawing>
              <wp:anchor distT="0" distB="0" distL="114300" distR="114300" simplePos="0" relativeHeight="252177408" behindDoc="0" locked="0" layoutInCell="1" allowOverlap="1">
                <wp:simplePos x="0" y="0"/>
                <wp:positionH relativeFrom="column">
                  <wp:posOffset>3540764</wp:posOffset>
                </wp:positionH>
                <wp:positionV relativeFrom="paragraph">
                  <wp:posOffset>-25414</wp:posOffset>
                </wp:positionV>
                <wp:extent cx="48240" cy="60480"/>
                <wp:effectExtent l="57150" t="38100" r="47625" b="53975"/>
                <wp:wrapNone/>
                <wp:docPr id="518" name="墨迹 518"/>
                <wp:cNvGraphicFramePr/>
                <a:graphic xmlns:a="http://schemas.openxmlformats.org/drawingml/2006/main">
                  <a:graphicData uri="http://schemas.microsoft.com/office/word/2010/wordprocessingInk">
                    <w14:contentPart bwMode="auto" r:id="rId1065">
                      <w14:nvContentPartPr>
                        <w14:cNvContentPartPr/>
                      </w14:nvContentPartPr>
                      <w14:xfrm>
                        <a:off x="0" y="0"/>
                        <a:ext cx="48240" cy="60480"/>
                      </w14:xfrm>
                    </w14:contentPart>
                  </a:graphicData>
                </a:graphic>
              </wp:anchor>
            </w:drawing>
          </mc:Choice>
          <mc:Fallback>
            <w:pict>
              <v:shape w14:anchorId="6EA4611F" id="墨迹 518" o:spid="_x0000_s1026" type="#_x0000_t75" style="position:absolute;left:0;text-align:left;margin-left:278.1pt;margin-top:-2.65pt;width:5.2pt;height:6.0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">
                <v:imagedata r:id="rId1066" o:title=""/>
              </v:shape>
            </w:pict>
          </mc:Fallback>
        </mc:AlternateContent>
      </w:r>
      <w:r>
        <w:rPr>
          <w:rFonts w:ascii="宋体" w:eastAsia="宋体" w:hAnsi="宋体"/>
          <w:noProof/>
          <w:sz w:val="24"/>
        </w:rPr>
        <mc:AlternateContent>
          <mc:Choice Requires="wpi">
            <w:drawing>
              <wp:anchor distT="0" distB="0" distL="114300" distR="114300" simplePos="0" relativeHeight="252176384" behindDoc="0" locked="0" layoutInCell="1" allowOverlap="1">
                <wp:simplePos x="0" y="0"/>
                <wp:positionH relativeFrom="column">
                  <wp:posOffset>3480644</wp:posOffset>
                </wp:positionH>
                <wp:positionV relativeFrom="paragraph">
                  <wp:posOffset>159266</wp:posOffset>
                </wp:positionV>
                <wp:extent cx="133200" cy="10800"/>
                <wp:effectExtent l="57150" t="57150" r="38735" b="46355"/>
                <wp:wrapNone/>
                <wp:docPr id="517" name="墨迹 517"/>
                <wp:cNvGraphicFramePr/>
                <a:graphic xmlns:a="http://schemas.openxmlformats.org/drawingml/2006/main">
                  <a:graphicData uri="http://schemas.microsoft.com/office/word/2010/wordprocessingInk">
                    <w14:contentPart bwMode="auto" r:id="rId1067">
                      <w14:nvContentPartPr>
                        <w14:cNvContentPartPr/>
                      </w14:nvContentPartPr>
                      <w14:xfrm>
                        <a:off x="0" y="0"/>
                        <a:ext cx="133200" cy="10800"/>
                      </w14:xfrm>
                    </w14:contentPart>
                  </a:graphicData>
                </a:graphic>
              </wp:anchor>
            </w:drawing>
          </mc:Choice>
          <mc:Fallback>
            <w:pict>
              <v:shape w14:anchorId="0708C3CD" id="墨迹 517" o:spid="_x0000_s1026" type="#_x0000_t75" style="position:absolute;left:0;text-align:left;margin-left:273.4pt;margin-top:11.9pt;width:11.85pt;height:2.1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">
                <v:imagedata r:id="rId1068" o:title=""/>
              </v:shape>
            </w:pict>
          </mc:Fallback>
        </mc:AlternateContent>
      </w:r>
      <w:r>
        <w:rPr>
          <w:rFonts w:ascii="宋体" w:eastAsia="宋体" w:hAnsi="宋体"/>
          <w:noProof/>
          <w:sz w:val="24"/>
        </w:rPr>
        <mc:AlternateContent>
          <mc:Choice Requires="wpi">
            <w:drawing>
              <wp:anchor distT="0" distB="0" distL="114300" distR="114300" simplePos="0" relativeHeight="252175360" behindDoc="0" locked="0" layoutInCell="1" allowOverlap="1">
                <wp:simplePos x="0" y="0"/>
                <wp:positionH relativeFrom="column">
                  <wp:posOffset>3446084</wp:posOffset>
                </wp:positionH>
                <wp:positionV relativeFrom="paragraph">
                  <wp:posOffset>99146</wp:posOffset>
                </wp:positionV>
                <wp:extent cx="77760" cy="129240"/>
                <wp:effectExtent l="38100" t="57150" r="55880" b="42545"/>
                <wp:wrapNone/>
                <wp:docPr id="516" name="墨迹 516"/>
                <wp:cNvGraphicFramePr/>
                <a:graphic xmlns:a="http://schemas.openxmlformats.org/drawingml/2006/main">
                  <a:graphicData uri="http://schemas.microsoft.com/office/word/2010/wordprocessingInk">
                    <w14:contentPart bwMode="auto" r:id="rId1069">
                      <w14:nvContentPartPr>
                        <w14:cNvContentPartPr/>
                      </w14:nvContentPartPr>
                      <w14:xfrm>
                        <a:off x="0" y="0"/>
                        <a:ext cx="77760" cy="129240"/>
                      </w14:xfrm>
                    </w14:contentPart>
                  </a:graphicData>
                </a:graphic>
              </wp:anchor>
            </w:drawing>
          </mc:Choice>
          <mc:Fallback>
            <w:pict>
              <v:shape w14:anchorId="1C7767AA" id="墨迹 516" o:spid="_x0000_s1026" type="#_x0000_t75" style="position:absolute;left:0;text-align:left;margin-left:270.7pt;margin-top:7.15pt;width:7.45pt;height:11.5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">
                <v:imagedata r:id="rId1070" o:title=""/>
              </v:shape>
            </w:pict>
          </mc:Fallback>
        </mc:AlternateContent>
      </w:r>
      <w:r>
        <w:rPr>
          <w:rFonts w:ascii="宋体" w:eastAsia="宋体" w:hAnsi="宋体"/>
          <w:noProof/>
          <w:sz w:val="24"/>
        </w:rPr>
        <mc:AlternateContent>
          <mc:Choice Requires="wpi">
            <w:drawing>
              <wp:anchor distT="0" distB="0" distL="114300" distR="114300" simplePos="0" relativeHeight="252174336" behindDoc="0" locked="0" layoutInCell="1" allowOverlap="1">
                <wp:simplePos x="0" y="0"/>
                <wp:positionH relativeFrom="column">
                  <wp:posOffset>3407564</wp:posOffset>
                </wp:positionH>
                <wp:positionV relativeFrom="paragraph">
                  <wp:posOffset>154946</wp:posOffset>
                </wp:positionV>
                <wp:extent cx="47880" cy="109080"/>
                <wp:effectExtent l="57150" t="38100" r="47625" b="43815"/>
                <wp:wrapNone/>
                <wp:docPr id="515" name="墨迹 515"/>
                <wp:cNvGraphicFramePr/>
                <a:graphic xmlns:a="http://schemas.openxmlformats.org/drawingml/2006/main">
                  <a:graphicData uri="http://schemas.microsoft.com/office/word/2010/wordprocessingInk">
                    <w14:contentPart bwMode="auto" r:id="rId1071">
                      <w14:nvContentPartPr>
                        <w14:cNvContentPartPr/>
                      </w14:nvContentPartPr>
                      <w14:xfrm>
                        <a:off x="0" y="0"/>
                        <a:ext cx="47880" cy="109080"/>
                      </w14:xfrm>
                    </w14:contentPart>
                  </a:graphicData>
                </a:graphic>
              </wp:anchor>
            </w:drawing>
          </mc:Choice>
          <mc:Fallback>
            <w:pict>
              <v:shape w14:anchorId="56D1FB57" id="墨迹 515" o:spid="_x0000_s1026" type="#_x0000_t75" style="position:absolute;left:0;text-align:left;margin-left:267.65pt;margin-top:11.55pt;width:5.1pt;height:9.9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">
                <v:imagedata r:id="rId1072" o:title=""/>
              </v:shape>
            </w:pict>
          </mc:Fallback>
        </mc:AlternateContent>
      </w:r>
      <w:r>
        <w:rPr>
          <w:rFonts w:ascii="宋体" w:eastAsia="宋体" w:hAnsi="宋体"/>
          <w:noProof/>
          <w:sz w:val="24"/>
        </w:rPr>
        <mc:AlternateContent>
          <mc:Choice Requires="wpi">
            <w:drawing>
              <wp:anchor distT="0" distB="0" distL="114300" distR="114300" simplePos="0" relativeHeight="252173312" behindDoc="0" locked="0" layoutInCell="1" allowOverlap="1">
                <wp:simplePos x="0" y="0"/>
                <wp:positionH relativeFrom="column">
                  <wp:posOffset>3364724</wp:posOffset>
                </wp:positionH>
                <wp:positionV relativeFrom="paragraph">
                  <wp:posOffset>73586</wp:posOffset>
                </wp:positionV>
                <wp:extent cx="73080" cy="130320"/>
                <wp:effectExtent l="38100" t="57150" r="41275" b="41275"/>
                <wp:wrapNone/>
                <wp:docPr id="514" name="墨迹 514"/>
                <wp:cNvGraphicFramePr/>
                <a:graphic xmlns:a="http://schemas.openxmlformats.org/drawingml/2006/main">
                  <a:graphicData uri="http://schemas.microsoft.com/office/word/2010/wordprocessingInk">
                    <w14:contentPart bwMode="auto" r:id="rId1073">
                      <w14:nvContentPartPr>
                        <w14:cNvContentPartPr/>
                      </w14:nvContentPartPr>
                      <w14:xfrm>
                        <a:off x="0" y="0"/>
                        <a:ext cx="73080" cy="130320"/>
                      </w14:xfrm>
                    </w14:contentPart>
                  </a:graphicData>
                </a:graphic>
              </wp:anchor>
            </w:drawing>
          </mc:Choice>
          <mc:Fallback>
            <w:pict>
              <v:shape w14:anchorId="1B63ACAF" id="墨迹 514" o:spid="_x0000_s1026" type="#_x0000_t75" style="position:absolute;left:0;text-align:left;margin-left:264.3pt;margin-top:5.15pt;width:7.05pt;height:11.5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">
                <v:imagedata r:id="rId1074" o:title=""/>
              </v:shape>
            </w:pict>
          </mc:Fallback>
        </mc:AlternateContent>
      </w:r>
      <w:r>
        <w:rPr>
          <w:rFonts w:ascii="宋体" w:eastAsia="宋体" w:hAnsi="宋体"/>
          <w:noProof/>
          <w:sz w:val="24"/>
        </w:rPr>
        <mc:AlternateContent>
          <mc:Choice Requires="wpi">
            <w:drawing>
              <wp:anchor distT="0" distB="0" distL="114300" distR="114300" simplePos="0" relativeHeight="252172288" behindDoc="0" locked="0" layoutInCell="1" allowOverlap="1">
                <wp:simplePos x="0" y="0"/>
                <wp:positionH relativeFrom="column">
                  <wp:posOffset>3398924</wp:posOffset>
                </wp:positionH>
                <wp:positionV relativeFrom="paragraph">
                  <wp:posOffset>506</wp:posOffset>
                </wp:positionV>
                <wp:extent cx="26280" cy="73440"/>
                <wp:effectExtent l="38100" t="38100" r="50165" b="41275"/>
                <wp:wrapNone/>
                <wp:docPr id="513" name="墨迹 513"/>
                <wp:cNvGraphicFramePr/>
                <a:graphic xmlns:a="http://schemas.openxmlformats.org/drawingml/2006/main">
                  <a:graphicData uri="http://schemas.microsoft.com/office/word/2010/wordprocessingInk">
                    <w14:contentPart bwMode="auto" r:id="rId1075">
                      <w14:nvContentPartPr>
                        <w14:cNvContentPartPr/>
                      </w14:nvContentPartPr>
                      <w14:xfrm>
                        <a:off x="0" y="0"/>
                        <a:ext cx="26280" cy="73440"/>
                      </w14:xfrm>
                    </w14:contentPart>
                  </a:graphicData>
                </a:graphic>
              </wp:anchor>
            </w:drawing>
          </mc:Choice>
          <mc:Fallback>
            <w:pict>
              <v:shape w14:anchorId="781A293F" id="墨迹 513" o:spid="_x0000_s1026" type="#_x0000_t75" style="position:absolute;left:0;text-align:left;margin-left:267pt;margin-top:-.6pt;width:3.4pt;height:7.1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">
                <v:imagedata r:id="rId1076" o:title=""/>
              </v:shape>
            </w:pict>
          </mc:Fallback>
        </mc:AlternateContent>
      </w:r>
      <w:r>
        <w:rPr>
          <w:rFonts w:ascii="宋体" w:eastAsia="宋体" w:hAnsi="宋体"/>
          <w:noProof/>
          <w:sz w:val="24"/>
        </w:rPr>
        <mc:AlternateContent>
          <mc:Choice Requires="wpi">
            <w:drawing>
              <wp:anchor distT="0" distB="0" distL="114300" distR="114300" simplePos="0" relativeHeight="252171264" behindDoc="0" locked="0" layoutInCell="1" allowOverlap="1">
                <wp:simplePos x="0" y="0"/>
                <wp:positionH relativeFrom="column">
                  <wp:posOffset>3369044</wp:posOffset>
                </wp:positionH>
                <wp:positionV relativeFrom="paragraph">
                  <wp:posOffset>56306</wp:posOffset>
                </wp:positionV>
                <wp:extent cx="30240" cy="26280"/>
                <wp:effectExtent l="38100" t="38100" r="46355" b="50165"/>
                <wp:wrapNone/>
                <wp:docPr id="512" name="墨迹 512"/>
                <wp:cNvGraphicFramePr/>
                <a:graphic xmlns:a="http://schemas.openxmlformats.org/drawingml/2006/main">
                  <a:graphicData uri="http://schemas.microsoft.com/office/word/2010/wordprocessingInk">
                    <w14:contentPart bwMode="auto" r:id="rId1077">
                      <w14:nvContentPartPr>
                        <w14:cNvContentPartPr/>
                      </w14:nvContentPartPr>
                      <w14:xfrm>
                        <a:off x="0" y="0"/>
                        <a:ext cx="30240" cy="26280"/>
                      </w14:xfrm>
                    </w14:contentPart>
                  </a:graphicData>
                </a:graphic>
              </wp:anchor>
            </w:drawing>
          </mc:Choice>
          <mc:Fallback>
            <w:pict>
              <v:shape w14:anchorId="066EA982" id="墨迹 512" o:spid="_x0000_s1026" type="#_x0000_t75" style="position:absolute;left:0;text-align:left;margin-left:264.65pt;margin-top:3.8pt;width:3.75pt;height:3.3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">
                <v:imagedata r:id="rId1078" o:title=""/>
              </v:shape>
            </w:pict>
          </mc:Fallback>
        </mc:AlternateContent>
      </w:r>
      <w:r>
        <w:rPr>
          <w:rFonts w:ascii="宋体" w:eastAsia="宋体" w:hAnsi="宋体"/>
          <w:noProof/>
          <w:sz w:val="24"/>
        </w:rPr>
        <mc:AlternateContent>
          <mc:Choice Requires="wpi">
            <w:drawing>
              <wp:anchor distT="0" distB="0" distL="114300" distR="114300" simplePos="0" relativeHeight="252169216" behindDoc="0" locked="0" layoutInCell="1" allowOverlap="1">
                <wp:simplePos x="0" y="0"/>
                <wp:positionH relativeFrom="column">
                  <wp:posOffset>3220004</wp:posOffset>
                </wp:positionH>
                <wp:positionV relativeFrom="paragraph">
                  <wp:posOffset>133706</wp:posOffset>
                </wp:positionV>
                <wp:extent cx="68760" cy="81720"/>
                <wp:effectExtent l="38100" t="57150" r="7620" b="52070"/>
                <wp:wrapNone/>
                <wp:docPr id="510" name="墨迹 510"/>
                <wp:cNvGraphicFramePr/>
                <a:graphic xmlns:a="http://schemas.openxmlformats.org/drawingml/2006/main">
                  <a:graphicData uri="http://schemas.microsoft.com/office/word/2010/wordprocessingInk">
                    <w14:contentPart bwMode="auto" r:id="rId1079">
                      <w14:nvContentPartPr>
                        <w14:cNvContentPartPr/>
                      </w14:nvContentPartPr>
                      <w14:xfrm>
                        <a:off x="0" y="0"/>
                        <a:ext cx="68760" cy="81720"/>
                      </w14:xfrm>
                    </w14:contentPart>
                  </a:graphicData>
                </a:graphic>
              </wp:anchor>
            </w:drawing>
          </mc:Choice>
          <mc:Fallback>
            <w:pict>
              <v:shape w14:anchorId="4D779416" id="墨迹 510" o:spid="_x0000_s1026" type="#_x0000_t75" style="position:absolute;left:0;text-align:left;margin-left:252.9pt;margin-top:9.9pt;width:6.7pt;height:7.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">
                <v:imagedata r:id="rId1080" o:title=""/>
              </v:shape>
            </w:pict>
          </mc:Fallback>
        </mc:AlternateContent>
      </w:r>
      <w:r>
        <w:rPr>
          <w:rFonts w:ascii="宋体" w:eastAsia="宋体" w:hAnsi="宋体"/>
          <w:noProof/>
          <w:sz w:val="24"/>
        </w:rPr>
        <mc:AlternateContent>
          <mc:Choice Requires="wpi">
            <w:drawing>
              <wp:anchor distT="0" distB="0" distL="114300" distR="114300" simplePos="0" relativeHeight="252142592" behindDoc="0" locked="0" layoutInCell="1" allowOverlap="1">
                <wp:simplePos x="0" y="0"/>
                <wp:positionH relativeFrom="column">
                  <wp:posOffset>2746244</wp:posOffset>
                </wp:positionH>
                <wp:positionV relativeFrom="paragraph">
                  <wp:posOffset>-8134</wp:posOffset>
                </wp:positionV>
                <wp:extent cx="77760" cy="172080"/>
                <wp:effectExtent l="38100" t="38100" r="55880" b="57150"/>
                <wp:wrapNone/>
                <wp:docPr id="484" name="墨迹 484"/>
                <wp:cNvGraphicFramePr/>
                <a:graphic xmlns:a="http://schemas.openxmlformats.org/drawingml/2006/main">
                  <a:graphicData uri="http://schemas.microsoft.com/office/word/2010/wordprocessingInk">
                    <w14:contentPart bwMode="auto" r:id="rId1081">
                      <w14:nvContentPartPr>
                        <w14:cNvContentPartPr/>
                      </w14:nvContentPartPr>
                      <w14:xfrm>
                        <a:off x="0" y="0"/>
                        <a:ext cx="77760" cy="172080"/>
                      </w14:xfrm>
                    </w14:contentPart>
                  </a:graphicData>
                </a:graphic>
              </wp:anchor>
            </w:drawing>
          </mc:Choice>
          <mc:Fallback>
            <w:pict>
              <v:shape w14:anchorId="3AABDC75" id="墨迹 484" o:spid="_x0000_s1026" type="#_x0000_t75" style="position:absolute;left:0;text-align:left;margin-left:215.6pt;margin-top:-1.3pt;width:7.45pt;height:14.9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">
                <v:imagedata r:id="rId1082" o:title=""/>
              </v:shape>
            </w:pict>
          </mc:Fallback>
        </mc:AlternateContent>
      </w:r>
      <w:r>
        <w:rPr>
          <w:rFonts w:ascii="宋体" w:eastAsia="宋体" w:hAnsi="宋体"/>
          <w:noProof/>
          <w:sz w:val="24"/>
        </w:rPr>
        <mc:AlternateContent>
          <mc:Choice Requires="wpi">
            <w:drawing>
              <wp:anchor distT="0" distB="0" distL="114300" distR="114300" simplePos="0" relativeHeight="252141568" behindDoc="0" locked="0" layoutInCell="1" allowOverlap="1">
                <wp:simplePos x="0" y="0"/>
                <wp:positionH relativeFrom="column">
                  <wp:posOffset>2596124</wp:posOffset>
                </wp:positionH>
                <wp:positionV relativeFrom="paragraph">
                  <wp:posOffset>90506</wp:posOffset>
                </wp:positionV>
                <wp:extent cx="73440" cy="155160"/>
                <wp:effectExtent l="38100" t="57150" r="41275" b="54610"/>
                <wp:wrapNone/>
                <wp:docPr id="483" name="墨迹 483"/>
                <wp:cNvGraphicFramePr/>
                <a:graphic xmlns:a="http://schemas.openxmlformats.org/drawingml/2006/main">
                  <a:graphicData uri="http://schemas.microsoft.com/office/word/2010/wordprocessingInk">
                    <w14:contentPart bwMode="auto" r:id="rId1083">
                      <w14:nvContentPartPr>
                        <w14:cNvContentPartPr/>
                      </w14:nvContentPartPr>
                      <w14:xfrm>
                        <a:off x="0" y="0"/>
                        <a:ext cx="73440" cy="155160"/>
                      </w14:xfrm>
                    </w14:contentPart>
                  </a:graphicData>
                </a:graphic>
              </wp:anchor>
            </w:drawing>
          </mc:Choice>
          <mc:Fallback>
            <w:pict>
              <v:shape w14:anchorId="51466634" id="墨迹 483" o:spid="_x0000_s1026" type="#_x0000_t75" style="position:absolute;left:0;text-align:left;margin-left:203.75pt;margin-top:6.5pt;width:7.15pt;height:13.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">
                <v:imagedata r:id="rId1084" o:title=""/>
              </v:shape>
            </w:pict>
          </mc:Fallback>
        </mc:AlternateContent>
      </w:r>
      <w:r>
        <w:rPr>
          <w:rFonts w:ascii="宋体" w:eastAsia="宋体" w:hAnsi="宋体"/>
          <w:noProof/>
          <w:sz w:val="24"/>
        </w:rPr>
        <mc:AlternateContent>
          <mc:Choice Requires="wpi">
            <w:drawing>
              <wp:anchor distT="0" distB="0" distL="114300" distR="114300" simplePos="0" relativeHeight="252140544" behindDoc="0" locked="0" layoutInCell="1" allowOverlap="1">
                <wp:simplePos x="0" y="0"/>
                <wp:positionH relativeFrom="column">
                  <wp:posOffset>2514764</wp:posOffset>
                </wp:positionH>
                <wp:positionV relativeFrom="paragraph">
                  <wp:posOffset>13466</wp:posOffset>
                </wp:positionV>
                <wp:extent cx="94680" cy="146160"/>
                <wp:effectExtent l="57150" t="38100" r="19685" b="44450"/>
                <wp:wrapNone/>
                <wp:docPr id="482" name="墨迹 482"/>
                <wp:cNvGraphicFramePr/>
                <a:graphic xmlns:a="http://schemas.openxmlformats.org/drawingml/2006/main">
                  <a:graphicData uri="http://schemas.microsoft.com/office/word/2010/wordprocessingInk">
                    <w14:contentPart bwMode="auto" r:id="rId1085">
                      <w14:nvContentPartPr>
                        <w14:cNvContentPartPr/>
                      </w14:nvContentPartPr>
                      <w14:xfrm>
                        <a:off x="0" y="0"/>
                        <a:ext cx="94680" cy="146160"/>
                      </w14:xfrm>
                    </w14:contentPart>
                  </a:graphicData>
                </a:graphic>
              </wp:anchor>
            </w:drawing>
          </mc:Choice>
          <mc:Fallback>
            <w:pict>
              <v:shape w14:anchorId="0C6ED32B" id="墨迹 482" o:spid="_x0000_s1026" type="#_x0000_t75" style="position:absolute;left:0;text-align:left;margin-left:197.35pt;margin-top:.4pt;width:8.75pt;height:12.8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">
                <v:imagedata r:id="rId1086" o:title=""/>
              </v:shape>
            </w:pict>
          </mc:Fallback>
        </mc:AlternateContent>
      </w:r>
      <w:r>
        <w:rPr>
          <w:rFonts w:ascii="宋体" w:eastAsia="宋体" w:hAnsi="宋体"/>
          <w:noProof/>
          <w:sz w:val="24"/>
        </w:rPr>
        <mc:AlternateContent>
          <mc:Choice Requires="wpi">
            <w:drawing>
              <wp:anchor distT="0" distB="0" distL="114300" distR="114300" simplePos="0" relativeHeight="252138496" behindDoc="0" locked="0" layoutInCell="1" allowOverlap="1">
                <wp:simplePos x="0" y="0"/>
                <wp:positionH relativeFrom="column">
                  <wp:posOffset>2415764</wp:posOffset>
                </wp:positionH>
                <wp:positionV relativeFrom="paragraph">
                  <wp:posOffset>81866</wp:posOffset>
                </wp:positionV>
                <wp:extent cx="86400" cy="155160"/>
                <wp:effectExtent l="57150" t="57150" r="46990" b="54610"/>
                <wp:wrapNone/>
                <wp:docPr id="480" name="墨迹 480"/>
                <wp:cNvGraphicFramePr/>
                <a:graphic xmlns:a="http://schemas.openxmlformats.org/drawingml/2006/main">
                  <a:graphicData uri="http://schemas.microsoft.com/office/word/2010/wordprocessingInk">
                    <w14:contentPart bwMode="auto" r:id="rId1087">
                      <w14:nvContentPartPr>
                        <w14:cNvContentPartPr/>
                      </w14:nvContentPartPr>
                      <w14:xfrm>
                        <a:off x="0" y="0"/>
                        <a:ext cx="86400" cy="155160"/>
                      </w14:xfrm>
                    </w14:contentPart>
                  </a:graphicData>
                </a:graphic>
              </wp:anchor>
            </w:drawing>
          </mc:Choice>
          <mc:Fallback>
            <w:pict>
              <v:shape w14:anchorId="161DC045" id="墨迹 480" o:spid="_x0000_s1026" type="#_x0000_t75" style="position:absolute;left:0;text-align:left;margin-left:189.55pt;margin-top:5.8pt;width:8.1pt;height:13.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">
                <v:imagedata r:id="rId1088" o:title=""/>
              </v:shape>
            </w:pict>
          </mc:Fallback>
        </mc:AlternateContent>
      </w:r>
      <w:r>
        <w:rPr>
          <w:rFonts w:ascii="宋体" w:eastAsia="宋体" w:hAnsi="宋体"/>
          <w:noProof/>
          <w:sz w:val="24"/>
        </w:rPr>
        <mc:AlternateContent>
          <mc:Choice Requires="wpi">
            <w:drawing>
              <wp:anchor distT="0" distB="0" distL="114300" distR="114300" simplePos="0" relativeHeight="252137472" behindDoc="0" locked="0" layoutInCell="1" allowOverlap="1">
                <wp:simplePos x="0" y="0"/>
                <wp:positionH relativeFrom="column">
                  <wp:posOffset>2424404</wp:posOffset>
                </wp:positionH>
                <wp:positionV relativeFrom="paragraph">
                  <wp:posOffset>76466</wp:posOffset>
                </wp:positionV>
                <wp:extent cx="27720" cy="57600"/>
                <wp:effectExtent l="38100" t="38100" r="48895" b="57150"/>
                <wp:wrapNone/>
                <wp:docPr id="479" name="墨迹 479"/>
                <wp:cNvGraphicFramePr/>
                <a:graphic xmlns:a="http://schemas.openxmlformats.org/drawingml/2006/main">
                  <a:graphicData uri="http://schemas.microsoft.com/office/word/2010/wordprocessingInk">
                    <w14:contentPart bwMode="auto" r:id="rId1089">
                      <w14:nvContentPartPr>
                        <w14:cNvContentPartPr/>
                      </w14:nvContentPartPr>
                      <w14:xfrm>
                        <a:off x="0" y="0"/>
                        <a:ext cx="27720" cy="57600"/>
                      </w14:xfrm>
                    </w14:contentPart>
                  </a:graphicData>
                </a:graphic>
              </wp:anchor>
            </w:drawing>
          </mc:Choice>
          <mc:Fallback>
            <w:pict>
              <v:shape w14:anchorId="118C3008" id="墨迹 479" o:spid="_x0000_s1026" type="#_x0000_t75" style="position:absolute;left:0;text-align:left;margin-left:190.25pt;margin-top:5.35pt;width:3.55pt;height:5.9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">
                <v:imagedata r:id="rId1090" o:title=""/>
              </v:shape>
            </w:pict>
          </mc:Fallback>
        </mc:AlternateContent>
      </w:r>
      <w:r>
        <w:rPr>
          <w:rFonts w:ascii="宋体" w:eastAsia="宋体" w:hAnsi="宋体"/>
          <w:noProof/>
          <w:sz w:val="24"/>
        </w:rPr>
        <mc:AlternateContent>
          <mc:Choice Requires="wpi">
            <w:drawing>
              <wp:anchor distT="0" distB="0" distL="114300" distR="114300" simplePos="0" relativeHeight="252134400" behindDoc="0" locked="0" layoutInCell="1" allowOverlap="1">
                <wp:simplePos x="0" y="0"/>
                <wp:positionH relativeFrom="column">
                  <wp:posOffset>2269964</wp:posOffset>
                </wp:positionH>
                <wp:positionV relativeFrom="paragraph">
                  <wp:posOffset>125066</wp:posOffset>
                </wp:positionV>
                <wp:extent cx="69120" cy="99000"/>
                <wp:effectExtent l="19050" t="38100" r="45720" b="53975"/>
                <wp:wrapNone/>
                <wp:docPr id="476" name="墨迹 476"/>
                <wp:cNvGraphicFramePr/>
                <a:graphic xmlns:a="http://schemas.openxmlformats.org/drawingml/2006/main">
                  <a:graphicData uri="http://schemas.microsoft.com/office/word/2010/wordprocessingInk">
                    <w14:contentPart bwMode="auto" r:id="rId1091">
                      <w14:nvContentPartPr>
                        <w14:cNvContentPartPr/>
                      </w14:nvContentPartPr>
                      <w14:xfrm>
                        <a:off x="0" y="0"/>
                        <a:ext cx="69120" cy="99000"/>
                      </w14:xfrm>
                    </w14:contentPart>
                  </a:graphicData>
                </a:graphic>
              </wp:anchor>
            </w:drawing>
          </mc:Choice>
          <mc:Fallback>
            <w:pict>
              <v:shape w14:anchorId="480824F6" id="墨迹 476" o:spid="_x0000_s1026" type="#_x0000_t75" style="position:absolute;left:0;text-align:left;margin-left:178.1pt;margin-top:9.2pt;width:6.8pt;height:9.1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">
                <v:imagedata r:id="rId1092" o:title=""/>
              </v:shape>
            </w:pict>
          </mc:Fallback>
        </mc:AlternateContent>
      </w:r>
      <w:r>
        <w:rPr>
          <w:rFonts w:ascii="宋体" w:eastAsia="宋体" w:hAnsi="宋体"/>
          <w:noProof/>
          <w:sz w:val="24"/>
        </w:rPr>
        <mc:AlternateContent>
          <mc:Choice Requires="wpi">
            <w:drawing>
              <wp:anchor distT="0" distB="0" distL="114300" distR="114300" simplePos="0" relativeHeight="252095488" behindDoc="0" locked="0" layoutInCell="1" allowOverlap="1">
                <wp:simplePos x="0" y="0"/>
                <wp:positionH relativeFrom="column">
                  <wp:posOffset>2051084</wp:posOffset>
                </wp:positionH>
                <wp:positionV relativeFrom="paragraph">
                  <wp:posOffset>-34054</wp:posOffset>
                </wp:positionV>
                <wp:extent cx="64800" cy="82080"/>
                <wp:effectExtent l="38100" t="57150" r="49530" b="51435"/>
                <wp:wrapNone/>
                <wp:docPr id="438" name="墨迹 438"/>
                <wp:cNvGraphicFramePr/>
                <a:graphic xmlns:a="http://schemas.openxmlformats.org/drawingml/2006/main">
                  <a:graphicData uri="http://schemas.microsoft.com/office/word/2010/wordprocessingInk">
                    <w14:contentPart bwMode="auto" r:id="rId1093">
                      <w14:nvContentPartPr>
                        <w14:cNvContentPartPr/>
                      </w14:nvContentPartPr>
                      <w14:xfrm>
                        <a:off x="0" y="0"/>
                        <a:ext cx="64800" cy="82080"/>
                      </w14:xfrm>
                    </w14:contentPart>
                  </a:graphicData>
                </a:graphic>
              </wp:anchor>
            </w:drawing>
          </mc:Choice>
          <mc:Fallback>
            <w:pict>
              <v:shape w14:anchorId="4487AA27" id="墨迹 438" o:spid="_x0000_s1026" type="#_x0000_t75" style="position:absolute;left:0;text-align:left;margin-left:160.85pt;margin-top:-3.35pt;width:6.4pt;height:7.7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">
                <v:imagedata r:id="rId1094" o:title=""/>
              </v:shape>
            </w:pict>
          </mc:Fallback>
        </mc:AlternateContent>
      </w:r>
      <w:r>
        <w:rPr>
          <w:rFonts w:ascii="宋体" w:eastAsia="宋体" w:hAnsi="宋体"/>
          <w:noProof/>
          <w:sz w:val="24"/>
        </w:rPr>
        <mc:AlternateContent>
          <mc:Choice Requires="wpi">
            <w:drawing>
              <wp:anchor distT="0" distB="0" distL="114300" distR="114300" simplePos="0" relativeHeight="252093440" behindDoc="0" locked="0" layoutInCell="1" allowOverlap="1">
                <wp:simplePos x="0" y="0"/>
                <wp:positionH relativeFrom="column">
                  <wp:posOffset>1935164</wp:posOffset>
                </wp:positionH>
                <wp:positionV relativeFrom="paragraph">
                  <wp:posOffset>-38014</wp:posOffset>
                </wp:positionV>
                <wp:extent cx="73080" cy="105840"/>
                <wp:effectExtent l="38100" t="38100" r="41275" b="46990"/>
                <wp:wrapNone/>
                <wp:docPr id="436" name="墨迹 436"/>
                <wp:cNvGraphicFramePr/>
                <a:graphic xmlns:a="http://schemas.openxmlformats.org/drawingml/2006/main">
                  <a:graphicData uri="http://schemas.microsoft.com/office/word/2010/wordprocessingInk">
                    <w14:contentPart bwMode="auto" r:id="rId1095">
                      <w14:nvContentPartPr>
                        <w14:cNvContentPartPr/>
                      </w14:nvContentPartPr>
                      <w14:xfrm>
                        <a:off x="0" y="0"/>
                        <a:ext cx="73080" cy="105840"/>
                      </w14:xfrm>
                    </w14:contentPart>
                  </a:graphicData>
                </a:graphic>
              </wp:anchor>
            </w:drawing>
          </mc:Choice>
          <mc:Fallback>
            <w:pict>
              <v:shape w14:anchorId="76BCDACE" id="墨迹 436" o:spid="_x0000_s1026" type="#_x0000_t75" style="position:absolute;left:0;text-align:left;margin-left:151.75pt;margin-top:-3.65pt;width:7.05pt;height:9.7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">
                <v:imagedata r:id="rId1096" o:title=""/>
              </v:shape>
            </w:pict>
          </mc:Fallback>
        </mc:AlternateContent>
      </w:r>
      <w:r>
        <w:rPr>
          <w:rFonts w:ascii="宋体" w:eastAsia="宋体" w:hAnsi="宋体"/>
          <w:noProof/>
          <w:sz w:val="24"/>
        </w:rPr>
        <mc:AlternateContent>
          <mc:Choice Requires="wpi">
            <w:drawing>
              <wp:anchor distT="0" distB="0" distL="114300" distR="114300" simplePos="0" relativeHeight="252091392" behindDoc="0" locked="0" layoutInCell="1" allowOverlap="1">
                <wp:simplePos x="0" y="0"/>
                <wp:positionH relativeFrom="column">
                  <wp:posOffset>1849124</wp:posOffset>
                </wp:positionH>
                <wp:positionV relativeFrom="paragraph">
                  <wp:posOffset>38666</wp:posOffset>
                </wp:positionV>
                <wp:extent cx="51840" cy="48240"/>
                <wp:effectExtent l="57150" t="57150" r="43815" b="47625"/>
                <wp:wrapNone/>
                <wp:docPr id="434" name="墨迹 434"/>
                <wp:cNvGraphicFramePr/>
                <a:graphic xmlns:a="http://schemas.openxmlformats.org/drawingml/2006/main">
                  <a:graphicData uri="http://schemas.microsoft.com/office/word/2010/wordprocessingInk">
                    <w14:contentPart bwMode="auto" r:id="rId1097">
                      <w14:nvContentPartPr>
                        <w14:cNvContentPartPr/>
                      </w14:nvContentPartPr>
                      <w14:xfrm>
                        <a:off x="0" y="0"/>
                        <a:ext cx="51840" cy="48240"/>
                      </w14:xfrm>
                    </w14:contentPart>
                  </a:graphicData>
                </a:graphic>
              </wp:anchor>
            </w:drawing>
          </mc:Choice>
          <mc:Fallback>
            <w:pict>
              <v:shape w14:anchorId="44A3D7E1" id="墨迹 434" o:spid="_x0000_s1026" type="#_x0000_t75" style="position:absolute;left:0;text-align:left;margin-left:144.95pt;margin-top:2.4pt;width:5.45pt;height:5.1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">
                <v:imagedata r:id="rId1098" o:title=""/>
              </v:shape>
            </w:pict>
          </mc:Fallback>
        </mc:AlternateContent>
      </w:r>
      <w:r>
        <w:rPr>
          <w:rFonts w:ascii="宋体" w:eastAsia="宋体" w:hAnsi="宋体"/>
          <w:noProof/>
          <w:sz w:val="24"/>
        </w:rPr>
        <mc:AlternateContent>
          <mc:Choice Requires="wpi">
            <w:drawing>
              <wp:anchor distT="0" distB="0" distL="114300" distR="114300" simplePos="0" relativeHeight="252090368" behindDoc="0" locked="0" layoutInCell="1" allowOverlap="1">
                <wp:simplePos x="0" y="0"/>
                <wp:positionH relativeFrom="column">
                  <wp:posOffset>1810604</wp:posOffset>
                </wp:positionH>
                <wp:positionV relativeFrom="paragraph">
                  <wp:posOffset>129386</wp:posOffset>
                </wp:positionV>
                <wp:extent cx="51840" cy="6840"/>
                <wp:effectExtent l="57150" t="57150" r="43815" b="50800"/>
                <wp:wrapNone/>
                <wp:docPr id="433" name="墨迹 433"/>
                <wp:cNvGraphicFramePr/>
                <a:graphic xmlns:a="http://schemas.openxmlformats.org/drawingml/2006/main">
                  <a:graphicData uri="http://schemas.microsoft.com/office/word/2010/wordprocessingInk">
                    <w14:contentPart bwMode="auto" r:id="rId1099">
                      <w14:nvContentPartPr>
                        <w14:cNvContentPartPr/>
                      </w14:nvContentPartPr>
                      <w14:xfrm>
                        <a:off x="0" y="0"/>
                        <a:ext cx="51840" cy="6840"/>
                      </w14:xfrm>
                    </w14:contentPart>
                  </a:graphicData>
                </a:graphic>
              </wp:anchor>
            </w:drawing>
          </mc:Choice>
          <mc:Fallback>
            <w:pict>
              <v:shape w14:anchorId="2B4A9A68" id="墨迹 433" o:spid="_x0000_s1026" type="#_x0000_t75" style="position:absolute;left:0;text-align:left;margin-left:141.9pt;margin-top:9.5pt;width:5.45pt;height:1.9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">
                <v:imagedata r:id="rId1100" o:title=""/>
              </v:shape>
            </w:pict>
          </mc:Fallback>
        </mc:AlternateContent>
      </w:r>
      <w:r>
        <w:rPr>
          <w:rFonts w:ascii="宋体" w:eastAsia="宋体" w:hAnsi="宋体"/>
          <w:noProof/>
          <w:sz w:val="24"/>
        </w:rPr>
        <mc:AlternateContent>
          <mc:Choice Requires="wpi">
            <w:drawing>
              <wp:anchor distT="0" distB="0" distL="114300" distR="114300" simplePos="0" relativeHeight="252089344" behindDoc="0" locked="0" layoutInCell="1" allowOverlap="1">
                <wp:simplePos x="0" y="0"/>
                <wp:positionH relativeFrom="column">
                  <wp:posOffset>1772084</wp:posOffset>
                </wp:positionH>
                <wp:positionV relativeFrom="paragraph">
                  <wp:posOffset>103466</wp:posOffset>
                </wp:positionV>
                <wp:extent cx="15480" cy="105480"/>
                <wp:effectExtent l="57150" t="38100" r="41910" b="46990"/>
                <wp:wrapNone/>
                <wp:docPr id="432" name="墨迹 432"/>
                <wp:cNvGraphicFramePr/>
                <a:graphic xmlns:a="http://schemas.openxmlformats.org/drawingml/2006/main">
                  <a:graphicData uri="http://schemas.microsoft.com/office/word/2010/wordprocessingInk">
                    <w14:contentPart bwMode="auto" r:id="rId1101">
                      <w14:nvContentPartPr>
                        <w14:cNvContentPartPr/>
                      </w14:nvContentPartPr>
                      <w14:xfrm>
                        <a:off x="0" y="0"/>
                        <a:ext cx="15480" cy="105480"/>
                      </w14:xfrm>
                    </w14:contentPart>
                  </a:graphicData>
                </a:graphic>
              </wp:anchor>
            </w:drawing>
          </mc:Choice>
          <mc:Fallback>
            <w:pict>
              <v:shape w14:anchorId="3F7F5F6E" id="墨迹 432" o:spid="_x0000_s1026" type="#_x0000_t75" style="position:absolute;left:0;text-align:left;margin-left:138.9pt;margin-top:7.5pt;width:2.5pt;height:9.6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">
                <v:imagedata r:id="rId1102" o:title=""/>
              </v:shape>
            </w:pict>
          </mc:Fallback>
        </mc:AlternateContent>
      </w:r>
      <w:r>
        <w:rPr>
          <w:rFonts w:ascii="宋体" w:eastAsia="宋体" w:hAnsi="宋体"/>
          <w:noProof/>
          <w:sz w:val="24"/>
        </w:rPr>
        <mc:AlternateContent>
          <mc:Choice Requires="wpi">
            <w:drawing>
              <wp:anchor distT="0" distB="0" distL="114300" distR="114300" simplePos="0" relativeHeight="252088320" behindDoc="0" locked="0" layoutInCell="1" allowOverlap="1">
                <wp:simplePos x="0" y="0"/>
                <wp:positionH relativeFrom="column">
                  <wp:posOffset>1750484</wp:posOffset>
                </wp:positionH>
                <wp:positionV relativeFrom="paragraph">
                  <wp:posOffset>94826</wp:posOffset>
                </wp:positionV>
                <wp:extent cx="39600" cy="56160"/>
                <wp:effectExtent l="38100" t="57150" r="55880" b="39370"/>
                <wp:wrapNone/>
                <wp:docPr id="431" name="墨迹 431"/>
                <wp:cNvGraphicFramePr/>
                <a:graphic xmlns:a="http://schemas.openxmlformats.org/drawingml/2006/main">
                  <a:graphicData uri="http://schemas.microsoft.com/office/word/2010/wordprocessingInk">
                    <w14:contentPart bwMode="auto" r:id="rId1103">
                      <w14:nvContentPartPr>
                        <w14:cNvContentPartPr/>
                      </w14:nvContentPartPr>
                      <w14:xfrm>
                        <a:off x="0" y="0"/>
                        <a:ext cx="39600" cy="56160"/>
                      </w14:xfrm>
                    </w14:contentPart>
                  </a:graphicData>
                </a:graphic>
              </wp:anchor>
            </w:drawing>
          </mc:Choice>
          <mc:Fallback>
            <w:pict>
              <v:shape w14:anchorId="2CE248A2" id="墨迹 431" o:spid="_x0000_s1026" type="#_x0000_t75" style="position:absolute;left:0;text-align:left;margin-left:137.2pt;margin-top:6.8pt;width:4.4pt;height:5.7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">
                <v:imagedata r:id="rId1104" o:title=""/>
              </v:shape>
            </w:pict>
          </mc:Fallback>
        </mc:AlternateContent>
      </w:r>
      <w:r>
        <w:rPr>
          <w:rFonts w:ascii="宋体" w:eastAsia="宋体" w:hAnsi="宋体"/>
          <w:noProof/>
          <w:sz w:val="24"/>
        </w:rPr>
        <mc:AlternateContent>
          <mc:Choice Requires="wpi">
            <w:drawing>
              <wp:anchor distT="0" distB="0" distL="114300" distR="114300" simplePos="0" relativeHeight="252087296" behindDoc="0" locked="0" layoutInCell="1" allowOverlap="1">
                <wp:simplePos x="0" y="0"/>
                <wp:positionH relativeFrom="column">
                  <wp:posOffset>1703324</wp:posOffset>
                </wp:positionH>
                <wp:positionV relativeFrom="paragraph">
                  <wp:posOffset>-16774</wp:posOffset>
                </wp:positionV>
                <wp:extent cx="52920" cy="78840"/>
                <wp:effectExtent l="57150" t="57150" r="23495" b="54610"/>
                <wp:wrapNone/>
                <wp:docPr id="430" name="墨迹 430"/>
                <wp:cNvGraphicFramePr/>
                <a:graphic xmlns:a="http://schemas.openxmlformats.org/drawingml/2006/main">
                  <a:graphicData uri="http://schemas.microsoft.com/office/word/2010/wordprocessingInk">
                    <w14:contentPart bwMode="auto" r:id="rId1105">
                      <w14:nvContentPartPr>
                        <w14:cNvContentPartPr/>
                      </w14:nvContentPartPr>
                      <w14:xfrm>
                        <a:off x="0" y="0"/>
                        <a:ext cx="52920" cy="78840"/>
                      </w14:xfrm>
                    </w14:contentPart>
                  </a:graphicData>
                </a:graphic>
              </wp:anchor>
            </w:drawing>
          </mc:Choice>
          <mc:Fallback>
            <w:pict>
              <v:shape w14:anchorId="40B0B8E1" id="墨迹 430" o:spid="_x0000_s1026" type="#_x0000_t75" style="position:absolute;left:0;text-align:left;margin-left:133.45pt;margin-top:-1.95pt;width:5.45pt;height: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">
                <v:imagedata r:id="rId1106" o:title=""/>
              </v:shape>
            </w:pict>
          </mc:Fallback>
        </mc:AlternateContent>
      </w:r>
      <w:r>
        <w:rPr>
          <w:rFonts w:ascii="宋体" w:eastAsia="宋体" w:hAnsi="宋体"/>
          <w:noProof/>
          <w:sz w:val="24"/>
        </w:rPr>
        <mc:AlternateContent>
          <mc:Choice Requires="wpi">
            <w:drawing>
              <wp:anchor distT="0" distB="0" distL="114300" distR="114300" simplePos="0" relativeHeight="252086272" behindDoc="0" locked="0" layoutInCell="1" allowOverlap="1">
                <wp:simplePos x="0" y="0"/>
                <wp:positionH relativeFrom="column">
                  <wp:posOffset>1621604</wp:posOffset>
                </wp:positionH>
                <wp:positionV relativeFrom="paragraph">
                  <wp:posOffset>141986</wp:posOffset>
                </wp:positionV>
                <wp:extent cx="43200" cy="56160"/>
                <wp:effectExtent l="57150" t="57150" r="52070" b="39370"/>
                <wp:wrapNone/>
                <wp:docPr id="429" name="墨迹 429"/>
                <wp:cNvGraphicFramePr/>
                <a:graphic xmlns:a="http://schemas.openxmlformats.org/drawingml/2006/main">
                  <a:graphicData uri="http://schemas.microsoft.com/office/word/2010/wordprocessingInk">
                    <w14:contentPart bwMode="auto" r:id="rId1107">
                      <w14:nvContentPartPr>
                        <w14:cNvContentPartPr/>
                      </w14:nvContentPartPr>
                      <w14:xfrm>
                        <a:off x="0" y="0"/>
                        <a:ext cx="43200" cy="56160"/>
                      </w14:xfrm>
                    </w14:contentPart>
                  </a:graphicData>
                </a:graphic>
              </wp:anchor>
            </w:drawing>
          </mc:Choice>
          <mc:Fallback>
            <w:pict>
              <v:shape w14:anchorId="6199AD10" id="墨迹 429" o:spid="_x0000_s1026" type="#_x0000_t75" style="position:absolute;left:0;text-align:left;margin-left:127.05pt;margin-top:10.55pt;width:4.7pt;height:5.7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">
                <v:imagedata r:id="rId1108" o:title=""/>
              </v:shape>
            </w:pict>
          </mc:Fallback>
        </mc:AlternateContent>
      </w:r>
      <w:r>
        <w:rPr>
          <w:rFonts w:ascii="宋体" w:eastAsia="宋体" w:hAnsi="宋体"/>
          <w:noProof/>
          <w:sz w:val="24"/>
        </w:rPr>
        <mc:AlternateContent>
          <mc:Choice Requires="wpi">
            <w:drawing>
              <wp:anchor distT="0" distB="0" distL="114300" distR="114300" simplePos="0" relativeHeight="252085248" behindDoc="0" locked="0" layoutInCell="1" allowOverlap="1">
                <wp:simplePos x="0" y="0"/>
                <wp:positionH relativeFrom="column">
                  <wp:posOffset>1570124</wp:posOffset>
                </wp:positionH>
                <wp:positionV relativeFrom="paragraph">
                  <wp:posOffset>9146</wp:posOffset>
                </wp:positionV>
                <wp:extent cx="43200" cy="129240"/>
                <wp:effectExtent l="57150" t="57150" r="52070" b="42545"/>
                <wp:wrapNone/>
                <wp:docPr id="428" name="墨迹 428"/>
                <wp:cNvGraphicFramePr/>
                <a:graphic xmlns:a="http://schemas.openxmlformats.org/drawingml/2006/main">
                  <a:graphicData uri="http://schemas.microsoft.com/office/word/2010/wordprocessingInk">
                    <w14:contentPart bwMode="auto" r:id="rId1109">
                      <w14:nvContentPartPr>
                        <w14:cNvContentPartPr/>
                      </w14:nvContentPartPr>
                      <w14:xfrm>
                        <a:off x="0" y="0"/>
                        <a:ext cx="43200" cy="129240"/>
                      </w14:xfrm>
                    </w14:contentPart>
                  </a:graphicData>
                </a:graphic>
              </wp:anchor>
            </w:drawing>
          </mc:Choice>
          <mc:Fallback>
            <w:pict>
              <v:shape w14:anchorId="7E151B6B" id="墨迹 428" o:spid="_x0000_s1026" type="#_x0000_t75" style="position:absolute;left:0;text-align:left;margin-left:123pt;margin-top:.05pt;width:4.7pt;height:11.5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">
                <v:imagedata r:id="rId1110" o:title=""/>
              </v:shape>
            </w:pict>
          </mc:Fallback>
        </mc:AlternateContent>
      </w:r>
      <w:r>
        <w:rPr>
          <w:rFonts w:ascii="宋体" w:eastAsia="宋体" w:hAnsi="宋体"/>
          <w:noProof/>
          <w:sz w:val="24"/>
        </w:rPr>
        <mc:AlternateContent>
          <mc:Choice Requires="wpi">
            <w:drawing>
              <wp:anchor distT="0" distB="0" distL="114300" distR="114300" simplePos="0" relativeHeight="252084224" behindDoc="0" locked="0" layoutInCell="1" allowOverlap="1">
                <wp:simplePos x="0" y="0"/>
                <wp:positionH relativeFrom="column">
                  <wp:posOffset>1513964</wp:posOffset>
                </wp:positionH>
                <wp:positionV relativeFrom="paragraph">
                  <wp:posOffset>39026</wp:posOffset>
                </wp:positionV>
                <wp:extent cx="120960" cy="232200"/>
                <wp:effectExtent l="57150" t="57150" r="50800" b="53975"/>
                <wp:wrapNone/>
                <wp:docPr id="427" name="墨迹 427"/>
                <wp:cNvGraphicFramePr/>
                <a:graphic xmlns:a="http://schemas.openxmlformats.org/drawingml/2006/main">
                  <a:graphicData uri="http://schemas.microsoft.com/office/word/2010/wordprocessingInk">
                    <w14:contentPart bwMode="auto" r:id="rId1111">
                      <w14:nvContentPartPr>
                        <w14:cNvContentPartPr/>
                      </w14:nvContentPartPr>
                      <w14:xfrm>
                        <a:off x="0" y="0"/>
                        <a:ext cx="120960" cy="232200"/>
                      </w14:xfrm>
                    </w14:contentPart>
                  </a:graphicData>
                </a:graphic>
              </wp:anchor>
            </w:drawing>
          </mc:Choice>
          <mc:Fallback>
            <w:pict>
              <v:shape w14:anchorId="12089FE8" id="墨迹 427" o:spid="_x0000_s1026" type="#_x0000_t75" style="position:absolute;left:0;text-align:left;margin-left:118.55pt;margin-top:2.4pt;width:10.85pt;height:19.6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">
                <v:imagedata r:id="rId1112" o:title=""/>
              </v:shape>
            </w:pict>
          </mc:Fallback>
        </mc:AlternateContent>
      </w:r>
      <w:r>
        <w:rPr>
          <w:rFonts w:ascii="宋体" w:eastAsia="宋体" w:hAnsi="宋体"/>
          <w:noProof/>
          <w:sz w:val="24"/>
        </w:rPr>
        <mc:AlternateContent>
          <mc:Choice Requires="wpi">
            <w:drawing>
              <wp:anchor distT="0" distB="0" distL="114300" distR="114300" simplePos="0" relativeHeight="252083200" behindDoc="0" locked="0" layoutInCell="1" allowOverlap="1">
                <wp:simplePos x="0" y="0"/>
                <wp:positionH relativeFrom="column">
                  <wp:posOffset>1527284</wp:posOffset>
                </wp:positionH>
                <wp:positionV relativeFrom="paragraph">
                  <wp:posOffset>65306</wp:posOffset>
                </wp:positionV>
                <wp:extent cx="13320" cy="34200"/>
                <wp:effectExtent l="57150" t="38100" r="44450" b="42545"/>
                <wp:wrapNone/>
                <wp:docPr id="426" name="墨迹 426"/>
                <wp:cNvGraphicFramePr/>
                <a:graphic xmlns:a="http://schemas.openxmlformats.org/drawingml/2006/main">
                  <a:graphicData uri="http://schemas.microsoft.com/office/word/2010/wordprocessingInk">
                    <w14:contentPart bwMode="auto" r:id="rId1113">
                      <w14:nvContentPartPr>
                        <w14:cNvContentPartPr/>
                      </w14:nvContentPartPr>
                      <w14:xfrm>
                        <a:off x="0" y="0"/>
                        <a:ext cx="13320" cy="34200"/>
                      </w14:xfrm>
                    </w14:contentPart>
                  </a:graphicData>
                </a:graphic>
              </wp:anchor>
            </w:drawing>
          </mc:Choice>
          <mc:Fallback>
            <w:pict>
              <v:shape w14:anchorId="0EDCBC2E" id="墨迹 426" o:spid="_x0000_s1026" type="#_x0000_t75" style="position:absolute;left:0;text-align:left;margin-left:119.55pt;margin-top:4.5pt;width:2.5pt;height:4.0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">
                <v:imagedata r:id="rId1114" o:title=""/>
              </v:shape>
            </w:pict>
          </mc:Fallback>
        </mc:AlternateContent>
      </w:r>
      <w:r>
        <w:rPr>
          <w:rFonts w:ascii="宋体" w:eastAsia="宋体" w:hAnsi="宋体"/>
          <w:noProof/>
          <w:sz w:val="24"/>
        </w:rPr>
        <mc:AlternateContent>
          <mc:Choice Requires="wpi">
            <w:drawing>
              <wp:anchor distT="0" distB="0" distL="114300" distR="114300" simplePos="0" relativeHeight="252082176" behindDoc="0" locked="0" layoutInCell="1" allowOverlap="1">
                <wp:simplePos x="0" y="0"/>
                <wp:positionH relativeFrom="column">
                  <wp:posOffset>1497044</wp:posOffset>
                </wp:positionH>
                <wp:positionV relativeFrom="paragraph">
                  <wp:posOffset>99146</wp:posOffset>
                </wp:positionV>
                <wp:extent cx="34920" cy="60480"/>
                <wp:effectExtent l="38100" t="38100" r="41910" b="53975"/>
                <wp:wrapNone/>
                <wp:docPr id="425" name="墨迹 425"/>
                <wp:cNvGraphicFramePr/>
                <a:graphic xmlns:a="http://schemas.openxmlformats.org/drawingml/2006/main">
                  <a:graphicData uri="http://schemas.microsoft.com/office/word/2010/wordprocessingInk">
                    <w14:contentPart bwMode="auto" r:id="rId1115">
                      <w14:nvContentPartPr>
                        <w14:cNvContentPartPr/>
                      </w14:nvContentPartPr>
                      <w14:xfrm>
                        <a:off x="0" y="0"/>
                        <a:ext cx="34920" cy="60480"/>
                      </w14:xfrm>
                    </w14:contentPart>
                  </a:graphicData>
                </a:graphic>
              </wp:anchor>
            </w:drawing>
          </mc:Choice>
          <mc:Fallback>
            <w:pict>
              <v:shape w14:anchorId="7A68334E" id="墨迹 425" o:spid="_x0000_s1026" type="#_x0000_t75" style="position:absolute;left:0;text-align:left;margin-left:117.25pt;margin-top:7.15pt;width:4.15pt;height:6.0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">
                <v:imagedata r:id="rId1116" o:title=""/>
              </v:shape>
            </w:pict>
          </mc:Fallback>
        </mc:AlternateContent>
      </w:r>
      <w:r>
        <w:rPr>
          <w:rFonts w:ascii="宋体" w:eastAsia="宋体" w:hAnsi="宋体"/>
          <w:noProof/>
          <w:sz w:val="24"/>
        </w:rPr>
        <mc:AlternateContent>
          <mc:Choice Requires="wpi">
            <w:drawing>
              <wp:anchor distT="0" distB="0" distL="114300" distR="114300" simplePos="0" relativeHeight="252080128" behindDoc="0" locked="0" layoutInCell="1" allowOverlap="1">
                <wp:simplePos x="0" y="0"/>
                <wp:positionH relativeFrom="column">
                  <wp:posOffset>1402724</wp:posOffset>
                </wp:positionH>
                <wp:positionV relativeFrom="paragraph">
                  <wp:posOffset>200666</wp:posOffset>
                </wp:positionV>
                <wp:extent cx="26280" cy="36360"/>
                <wp:effectExtent l="38100" t="38100" r="50165" b="40005"/>
                <wp:wrapNone/>
                <wp:docPr id="423" name="墨迹 423"/>
                <wp:cNvGraphicFramePr/>
                <a:graphic xmlns:a="http://schemas.openxmlformats.org/drawingml/2006/main">
                  <a:graphicData uri="http://schemas.microsoft.com/office/word/2010/wordprocessingInk">
                    <w14:contentPart bwMode="auto" r:id="rId1117">
                      <w14:nvContentPartPr>
                        <w14:cNvContentPartPr/>
                      </w14:nvContentPartPr>
                      <w14:xfrm>
                        <a:off x="0" y="0"/>
                        <a:ext cx="26280" cy="36360"/>
                      </w14:xfrm>
                    </w14:contentPart>
                  </a:graphicData>
                </a:graphic>
              </wp:anchor>
            </w:drawing>
          </mc:Choice>
          <mc:Fallback>
            <w:pict>
              <v:shape w14:anchorId="702BAC58" id="墨迹 423" o:spid="_x0000_s1026" type="#_x0000_t75" style="position:absolute;left:0;text-align:left;margin-left:109.8pt;margin-top:15.15pt;width:3.35pt;height:4.1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">
                <v:imagedata r:id="rId1118" o:title=""/>
              </v:shape>
            </w:pict>
          </mc:Fallback>
        </mc:AlternateContent>
      </w:r>
      <w:r>
        <w:rPr>
          <w:rFonts w:ascii="宋体" w:eastAsia="宋体" w:hAnsi="宋体"/>
          <w:noProof/>
          <w:sz w:val="24"/>
        </w:rPr>
        <mc:AlternateContent>
          <mc:Choice Requires="wpi">
            <w:drawing>
              <wp:anchor distT="0" distB="0" distL="114300" distR="114300" simplePos="0" relativeHeight="252079104" behindDoc="0" locked="0" layoutInCell="1" allowOverlap="1">
                <wp:simplePos x="0" y="0"/>
                <wp:positionH relativeFrom="column">
                  <wp:posOffset>1376444</wp:posOffset>
                </wp:positionH>
                <wp:positionV relativeFrom="paragraph">
                  <wp:posOffset>129026</wp:posOffset>
                </wp:positionV>
                <wp:extent cx="52920" cy="108000"/>
                <wp:effectExtent l="57150" t="38100" r="42545" b="44450"/>
                <wp:wrapNone/>
                <wp:docPr id="422" name="墨迹 422"/>
                <wp:cNvGraphicFramePr/>
                <a:graphic xmlns:a="http://schemas.openxmlformats.org/drawingml/2006/main">
                  <a:graphicData uri="http://schemas.microsoft.com/office/word/2010/wordprocessingInk">
                    <w14:contentPart bwMode="auto" r:id="rId1119">
                      <w14:nvContentPartPr>
                        <w14:cNvContentPartPr/>
                      </w14:nvContentPartPr>
                      <w14:xfrm>
                        <a:off x="0" y="0"/>
                        <a:ext cx="52920" cy="108000"/>
                      </w14:xfrm>
                    </w14:contentPart>
                  </a:graphicData>
                </a:graphic>
              </wp:anchor>
            </w:drawing>
          </mc:Choice>
          <mc:Fallback>
            <w:pict>
              <v:shape w14:anchorId="4162A5C8" id="墨迹 422" o:spid="_x0000_s1026" type="#_x0000_t75" style="position:absolute;left:0;text-align:left;margin-left:107.75pt;margin-top:9.5pt;width:5.45pt;height:9.8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">
                <v:imagedata r:id="rId1120" o:title=""/>
              </v:shape>
            </w:pict>
          </mc:Fallback>
        </mc:AlternateContent>
      </w:r>
      <w:r>
        <w:rPr>
          <w:rFonts w:ascii="宋体" w:eastAsia="宋体" w:hAnsi="宋体"/>
          <w:noProof/>
          <w:sz w:val="24"/>
        </w:rPr>
        <mc:AlternateContent>
          <mc:Choice Requires="wpi">
            <w:drawing>
              <wp:anchor distT="0" distB="0" distL="114300" distR="114300" simplePos="0" relativeHeight="252078080" behindDoc="0" locked="0" layoutInCell="1" allowOverlap="1">
                <wp:simplePos x="0" y="0"/>
                <wp:positionH relativeFrom="column">
                  <wp:posOffset>1342604</wp:posOffset>
                </wp:positionH>
                <wp:positionV relativeFrom="paragraph">
                  <wp:posOffset>73586</wp:posOffset>
                </wp:positionV>
                <wp:extent cx="30600" cy="34560"/>
                <wp:effectExtent l="38100" t="38100" r="45720" b="41910"/>
                <wp:wrapNone/>
                <wp:docPr id="421" name="墨迹 421"/>
                <wp:cNvGraphicFramePr/>
                <a:graphic xmlns:a="http://schemas.openxmlformats.org/drawingml/2006/main">
                  <a:graphicData uri="http://schemas.microsoft.com/office/word/2010/wordprocessingInk">
                    <w14:contentPart bwMode="auto" r:id="rId1121">
                      <w14:nvContentPartPr>
                        <w14:cNvContentPartPr/>
                      </w14:nvContentPartPr>
                      <w14:xfrm>
                        <a:off x="0" y="0"/>
                        <a:ext cx="30600" cy="34560"/>
                      </w14:xfrm>
                    </w14:contentPart>
                  </a:graphicData>
                </a:graphic>
              </wp:anchor>
            </w:drawing>
          </mc:Choice>
          <mc:Fallback>
            <w:pict>
              <v:shape w14:anchorId="5C7CDA98" id="墨迹 421" o:spid="_x0000_s1026" type="#_x0000_t75" style="position:absolute;left:0;text-align:left;margin-left:105.05pt;margin-top:5.15pt;width:3.7pt;height:4.0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">
                <v:imagedata r:id="rId1122" o:title=""/>
              </v:shape>
            </w:pict>
          </mc:Fallback>
        </mc:AlternateContent>
      </w:r>
    </w:p>
    <w:p w:rsidR="004F558A" w:rsidRDefault="0023349A" w:rsidP="00365B5B">
      <w:pPr>
        <w:pStyle w:val="1"/>
        <w:spacing w:before="0" w:after="0"/>
      </w:pPr>
      <w:r>
        <w:rPr>
          <w:rFonts w:hint="eastAsia"/>
          <w:noProof/>
        </w:rPr>
        <mc:AlternateContent>
          <mc:Choice Requires="wpi">
            <w:drawing>
              <wp:anchor distT="0" distB="0" distL="114300" distR="114300" simplePos="0" relativeHeight="252170240" behindDoc="0" locked="0" layoutInCell="1" allowOverlap="1">
                <wp:simplePos x="0" y="0"/>
                <wp:positionH relativeFrom="column">
                  <wp:posOffset>3270044</wp:posOffset>
                </wp:positionH>
                <wp:positionV relativeFrom="paragraph">
                  <wp:posOffset>-12264</wp:posOffset>
                </wp:positionV>
                <wp:extent cx="107640" cy="90720"/>
                <wp:effectExtent l="38100" t="57150" r="26035" b="43180"/>
                <wp:wrapNone/>
                <wp:docPr id="511" name="墨迹 511"/>
                <wp:cNvGraphicFramePr/>
                <a:graphic xmlns:a="http://schemas.openxmlformats.org/drawingml/2006/main">
                  <a:graphicData uri="http://schemas.microsoft.com/office/word/2010/wordprocessingInk">
                    <w14:contentPart bwMode="auto" r:id="rId1123">
                      <w14:nvContentPartPr>
                        <w14:cNvContentPartPr/>
                      </w14:nvContentPartPr>
                      <w14:xfrm>
                        <a:off x="0" y="0"/>
                        <a:ext cx="107640" cy="90720"/>
                      </w14:xfrm>
                    </w14:contentPart>
                  </a:graphicData>
                </a:graphic>
              </wp:anchor>
            </w:drawing>
          </mc:Choice>
          <mc:Fallback>
            <w:pict>
              <v:shape w14:anchorId="6654B5F8" id="墨迹 511" o:spid="_x0000_s1026" type="#_x0000_t75" style="position:absolute;left:0;text-align:left;margin-left:256.85pt;margin-top:-1.6pt;width:9.85pt;height:8.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">
                <v:imagedata r:id="rId1124" o:title=""/>
              </v:shape>
            </w:pict>
          </mc:Fallback>
        </mc:AlternateContent>
      </w:r>
      <w:r>
        <w:rPr>
          <w:rFonts w:hint="eastAsia"/>
          <w:noProof/>
        </w:rPr>
        <mc:AlternateContent>
          <mc:Choice Requires="wpi">
            <w:drawing>
              <wp:anchor distT="0" distB="0" distL="114300" distR="114300" simplePos="0" relativeHeight="252168192" behindDoc="0" locked="0" layoutInCell="1" allowOverlap="1">
                <wp:simplePos x="0" y="0"/>
                <wp:positionH relativeFrom="column">
                  <wp:posOffset>3201644</wp:posOffset>
                </wp:positionH>
                <wp:positionV relativeFrom="paragraph">
                  <wp:posOffset>34896</wp:posOffset>
                </wp:positionV>
                <wp:extent cx="25920" cy="51480"/>
                <wp:effectExtent l="38100" t="57150" r="50800" b="43815"/>
                <wp:wrapNone/>
                <wp:docPr id="509" name="墨迹 509"/>
                <wp:cNvGraphicFramePr/>
                <a:graphic xmlns:a="http://schemas.openxmlformats.org/drawingml/2006/main">
                  <a:graphicData uri="http://schemas.microsoft.com/office/word/2010/wordprocessingInk">
                    <w14:contentPart bwMode="auto" r:id="rId1125">
                      <w14:nvContentPartPr>
                        <w14:cNvContentPartPr/>
                      </w14:nvContentPartPr>
                      <w14:xfrm>
                        <a:off x="0" y="0"/>
                        <a:ext cx="25920" cy="51480"/>
                      </w14:xfrm>
                    </w14:contentPart>
                  </a:graphicData>
                </a:graphic>
              </wp:anchor>
            </w:drawing>
          </mc:Choice>
          <mc:Fallback>
            <w:pict>
              <v:shape w14:anchorId="614BB271" id="墨迹 509" o:spid="_x0000_s1026" type="#_x0000_t75" style="position:absolute;left:0;text-align:left;margin-left:251.45pt;margin-top:2.1pt;width:3.4pt;height:5.3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">
                <v:imagedata r:id="rId1126" o:title=""/>
              </v:shape>
            </w:pict>
          </mc:Fallback>
        </mc:AlternateContent>
      </w:r>
      <w:r>
        <w:rPr>
          <w:rFonts w:hint="eastAsia"/>
          <w:noProof/>
        </w:rPr>
        <mc:AlternateContent>
          <mc:Choice Requires="wpi">
            <w:drawing>
              <wp:anchor distT="0" distB="0" distL="114300" distR="114300" simplePos="0" relativeHeight="252167168" behindDoc="0" locked="0" layoutInCell="1" allowOverlap="1">
                <wp:simplePos x="0" y="0"/>
                <wp:positionH relativeFrom="column">
                  <wp:posOffset>3175724</wp:posOffset>
                </wp:positionH>
                <wp:positionV relativeFrom="paragraph">
                  <wp:posOffset>-37824</wp:posOffset>
                </wp:positionV>
                <wp:extent cx="21960" cy="134280"/>
                <wp:effectExtent l="38100" t="38100" r="54610" b="56515"/>
                <wp:wrapNone/>
                <wp:docPr id="508" name="墨迹 508"/>
                <wp:cNvGraphicFramePr/>
                <a:graphic xmlns:a="http://schemas.openxmlformats.org/drawingml/2006/main">
                  <a:graphicData uri="http://schemas.microsoft.com/office/word/2010/wordprocessingInk">
                    <w14:contentPart bwMode="auto" r:id="rId1127">
                      <w14:nvContentPartPr>
                        <w14:cNvContentPartPr/>
                      </w14:nvContentPartPr>
                      <w14:xfrm>
                        <a:off x="0" y="0"/>
                        <a:ext cx="21960" cy="134280"/>
                      </w14:xfrm>
                    </w14:contentPart>
                  </a:graphicData>
                </a:graphic>
              </wp:anchor>
            </w:drawing>
          </mc:Choice>
          <mc:Fallback>
            <w:pict>
              <v:shape w14:anchorId="5CB42D23" id="墨迹 508" o:spid="_x0000_s1026" type="#_x0000_t75" style="position:absolute;left:0;text-align:left;margin-left:249.4pt;margin-top:-3.65pt;width:3.1pt;height:11.9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">
                <v:imagedata r:id="rId1128" o:title=""/>
              </v:shape>
            </w:pict>
          </mc:Fallback>
        </mc:AlternateContent>
      </w:r>
      <w:r>
        <w:rPr>
          <w:rFonts w:hint="eastAsia"/>
          <w:noProof/>
        </w:rPr>
        <mc:AlternateContent>
          <mc:Choice Requires="wpi">
            <w:drawing>
              <wp:anchor distT="0" distB="0" distL="114300" distR="114300" simplePos="0" relativeHeight="252166144" behindDoc="0" locked="0" layoutInCell="1" allowOverlap="1">
                <wp:simplePos x="0" y="0"/>
                <wp:positionH relativeFrom="column">
                  <wp:posOffset>3132884</wp:posOffset>
                </wp:positionH>
                <wp:positionV relativeFrom="paragraph">
                  <wp:posOffset>56496</wp:posOffset>
                </wp:positionV>
                <wp:extent cx="13320" cy="17640"/>
                <wp:effectExtent l="57150" t="57150" r="44450" b="40005"/>
                <wp:wrapNone/>
                <wp:docPr id="507" name="墨迹 507"/>
                <wp:cNvGraphicFramePr/>
                <a:graphic xmlns:a="http://schemas.openxmlformats.org/drawingml/2006/main">
                  <a:graphicData uri="http://schemas.microsoft.com/office/word/2010/wordprocessingInk">
                    <w14:contentPart bwMode="auto" r:id="rId1129">
                      <w14:nvContentPartPr>
                        <w14:cNvContentPartPr/>
                      </w14:nvContentPartPr>
                      <w14:xfrm>
                        <a:off x="0" y="0"/>
                        <a:ext cx="13320" cy="17640"/>
                      </w14:xfrm>
                    </w14:contentPart>
                  </a:graphicData>
                </a:graphic>
              </wp:anchor>
            </w:drawing>
          </mc:Choice>
          <mc:Fallback>
            <w:pict>
              <v:shape w14:anchorId="44AA2B74" id="墨迹 507" o:spid="_x0000_s1026" type="#_x0000_t75" style="position:absolute;left:0;text-align:left;margin-left:246pt;margin-top:3.8pt;width:2.5pt;height:2.7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">
                <v:imagedata r:id="rId1130" o:title=""/>
              </v:shape>
            </w:pict>
          </mc:Fallback>
        </mc:AlternateContent>
      </w:r>
      <w:r>
        <w:rPr>
          <w:rFonts w:hint="eastAsia"/>
          <w:noProof/>
        </w:rPr>
        <mc:AlternateContent>
          <mc:Choice Requires="wpi">
            <w:drawing>
              <wp:anchor distT="0" distB="0" distL="114300" distR="114300" simplePos="0" relativeHeight="252165120" behindDoc="0" locked="0" layoutInCell="1" allowOverlap="1">
                <wp:simplePos x="0" y="0"/>
                <wp:positionH relativeFrom="column">
                  <wp:posOffset>3016964</wp:posOffset>
                </wp:positionH>
                <wp:positionV relativeFrom="paragraph">
                  <wp:posOffset>-15144</wp:posOffset>
                </wp:positionV>
                <wp:extent cx="146160" cy="196560"/>
                <wp:effectExtent l="38100" t="57150" r="44450" b="51435"/>
                <wp:wrapNone/>
                <wp:docPr id="506" name="墨迹 506"/>
                <wp:cNvGraphicFramePr/>
                <a:graphic xmlns:a="http://schemas.openxmlformats.org/drawingml/2006/main">
                  <a:graphicData uri="http://schemas.microsoft.com/office/word/2010/wordprocessingInk">
                    <w14:contentPart bwMode="auto" r:id="rId1131">
                      <w14:nvContentPartPr>
                        <w14:cNvContentPartPr/>
                      </w14:nvContentPartPr>
                      <w14:xfrm>
                        <a:off x="0" y="0"/>
                        <a:ext cx="146160" cy="196560"/>
                      </w14:xfrm>
                    </w14:contentPart>
                  </a:graphicData>
                </a:graphic>
              </wp:anchor>
            </w:drawing>
          </mc:Choice>
          <mc:Fallback>
            <w:pict>
              <v:shape w14:anchorId="5448FF13" id="墨迹 506" o:spid="_x0000_s1026" type="#_x0000_t75" style="position:absolute;left:0;text-align:left;margin-left:236.9pt;margin-top:-1.85pt;width:12.8pt;height:16.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">
                <v:imagedata r:id="rId1132" o:title=""/>
              </v:shape>
            </w:pict>
          </mc:Fallback>
        </mc:AlternateContent>
      </w:r>
      <w:r>
        <w:rPr>
          <w:rFonts w:hint="eastAsia"/>
          <w:noProof/>
        </w:rPr>
        <mc:AlternateContent>
          <mc:Choice Requires="wpi">
            <w:drawing>
              <wp:anchor distT="0" distB="0" distL="114300" distR="114300" simplePos="0" relativeHeight="252164096" behindDoc="0" locked="0" layoutInCell="1" allowOverlap="1">
                <wp:simplePos x="0" y="0"/>
                <wp:positionH relativeFrom="column">
                  <wp:posOffset>2840924</wp:posOffset>
                </wp:positionH>
                <wp:positionV relativeFrom="paragraph">
                  <wp:posOffset>146496</wp:posOffset>
                </wp:positionV>
                <wp:extent cx="193320" cy="70560"/>
                <wp:effectExtent l="57150" t="38100" r="16510" b="43815"/>
                <wp:wrapNone/>
                <wp:docPr id="505" name="墨迹 505"/>
                <wp:cNvGraphicFramePr/>
                <a:graphic xmlns:a="http://schemas.openxmlformats.org/drawingml/2006/main">
                  <a:graphicData uri="http://schemas.microsoft.com/office/word/2010/wordprocessingInk">
                    <w14:contentPart bwMode="auto" r:id="rId1133">
                      <w14:nvContentPartPr>
                        <w14:cNvContentPartPr/>
                      </w14:nvContentPartPr>
                      <w14:xfrm>
                        <a:off x="0" y="0"/>
                        <a:ext cx="193320" cy="70560"/>
                      </w14:xfrm>
                    </w14:contentPart>
                  </a:graphicData>
                </a:graphic>
              </wp:anchor>
            </w:drawing>
          </mc:Choice>
          <mc:Fallback>
            <w:pict>
              <v:shape w14:anchorId="2BC5582B" id="墨迹 505" o:spid="_x0000_s1026" type="#_x0000_t75" style="position:absolute;left:0;text-align:left;margin-left:223.05pt;margin-top:10.9pt;width:16.55pt;height:6.8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">
                <v:imagedata r:id="rId1134" o:title=""/>
              </v:shape>
            </w:pict>
          </mc:Fallback>
        </mc:AlternateContent>
      </w:r>
      <w:r>
        <w:rPr>
          <w:rFonts w:hint="eastAsia"/>
          <w:noProof/>
        </w:rPr>
        <mc:AlternateContent>
          <mc:Choice Requires="wpi">
            <w:drawing>
              <wp:anchor distT="0" distB="0" distL="114300" distR="114300" simplePos="0" relativeHeight="252163072" behindDoc="0" locked="0" layoutInCell="1" allowOverlap="1">
                <wp:simplePos x="0" y="0"/>
                <wp:positionH relativeFrom="column">
                  <wp:posOffset>2875124</wp:posOffset>
                </wp:positionH>
                <wp:positionV relativeFrom="paragraph">
                  <wp:posOffset>90696</wp:posOffset>
                </wp:positionV>
                <wp:extent cx="18360" cy="43560"/>
                <wp:effectExtent l="57150" t="57150" r="39370" b="52070"/>
                <wp:wrapNone/>
                <wp:docPr id="504" name="墨迹 504"/>
                <wp:cNvGraphicFramePr/>
                <a:graphic xmlns:a="http://schemas.openxmlformats.org/drawingml/2006/main">
                  <a:graphicData uri="http://schemas.microsoft.com/office/word/2010/wordprocessingInk">
                    <w14:contentPart bwMode="auto" r:id="rId1135">
                      <w14:nvContentPartPr>
                        <w14:cNvContentPartPr/>
                      </w14:nvContentPartPr>
                      <w14:xfrm>
                        <a:off x="0" y="0"/>
                        <a:ext cx="18360" cy="43560"/>
                      </w14:xfrm>
                    </w14:contentPart>
                  </a:graphicData>
                </a:graphic>
              </wp:anchor>
            </w:drawing>
          </mc:Choice>
          <mc:Fallback>
            <w:pict>
              <v:shape w14:anchorId="27044B3A" id="墨迹 504" o:spid="_x0000_s1026" type="#_x0000_t75" style="position:absolute;left:0;text-align:left;margin-left:225.7pt;margin-top:6.5pt;width:2.85pt;height:4.8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">
                <v:imagedata r:id="rId1136" o:title=""/>
              </v:shape>
            </w:pict>
          </mc:Fallback>
        </mc:AlternateContent>
      </w:r>
      <w:r>
        <w:rPr>
          <w:rFonts w:hint="eastAsia"/>
          <w:noProof/>
        </w:rPr>
        <mc:AlternateContent>
          <mc:Choice Requires="wpi">
            <w:drawing>
              <wp:anchor distT="0" distB="0" distL="114300" distR="114300" simplePos="0" relativeHeight="252162048" behindDoc="0" locked="0" layoutInCell="1" allowOverlap="1">
                <wp:simplePos x="0" y="0"/>
                <wp:positionH relativeFrom="column">
                  <wp:posOffset>2909684</wp:posOffset>
                </wp:positionH>
                <wp:positionV relativeFrom="paragraph">
                  <wp:posOffset>56496</wp:posOffset>
                </wp:positionV>
                <wp:extent cx="25920" cy="77760"/>
                <wp:effectExtent l="38100" t="38100" r="50800" b="55880"/>
                <wp:wrapNone/>
                <wp:docPr id="503" name="墨迹 503"/>
                <wp:cNvGraphicFramePr/>
                <a:graphic xmlns:a="http://schemas.openxmlformats.org/drawingml/2006/main">
                  <a:graphicData uri="http://schemas.microsoft.com/office/word/2010/wordprocessingInk">
                    <w14:contentPart bwMode="auto" r:id="rId1137">
                      <w14:nvContentPartPr>
                        <w14:cNvContentPartPr/>
                      </w14:nvContentPartPr>
                      <w14:xfrm>
                        <a:off x="0" y="0"/>
                        <a:ext cx="25920" cy="77760"/>
                      </w14:xfrm>
                    </w14:contentPart>
                  </a:graphicData>
                </a:graphic>
              </wp:anchor>
            </w:drawing>
          </mc:Choice>
          <mc:Fallback>
            <w:pict>
              <v:shape w14:anchorId="370B14FC" id="墨迹 503" o:spid="_x0000_s1026" type="#_x0000_t75" style="position:absolute;left:0;text-align:left;margin-left:228.45pt;margin-top:3.8pt;width:3.4pt;height:7.4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">
                <v:imagedata r:id="rId1138" o:title=""/>
              </v:shape>
            </w:pict>
          </mc:Fallback>
        </mc:AlternateContent>
      </w:r>
      <w:r>
        <w:rPr>
          <w:rFonts w:hint="eastAsia"/>
          <w:noProof/>
        </w:rPr>
        <mc:AlternateContent>
          <mc:Choice Requires="wpi">
            <w:drawing>
              <wp:anchor distT="0" distB="0" distL="114300" distR="114300" simplePos="0" relativeHeight="252136448" behindDoc="0" locked="0" layoutInCell="1" allowOverlap="1">
                <wp:simplePos x="0" y="0"/>
                <wp:positionH relativeFrom="column">
                  <wp:posOffset>2325764</wp:posOffset>
                </wp:positionH>
                <wp:positionV relativeFrom="paragraph">
                  <wp:posOffset>696</wp:posOffset>
                </wp:positionV>
                <wp:extent cx="99000" cy="150480"/>
                <wp:effectExtent l="38100" t="38100" r="53975" b="40640"/>
                <wp:wrapNone/>
                <wp:docPr id="478" name="墨迹 478"/>
                <wp:cNvGraphicFramePr/>
                <a:graphic xmlns:a="http://schemas.openxmlformats.org/drawingml/2006/main">
                  <a:graphicData uri="http://schemas.microsoft.com/office/word/2010/wordprocessingInk">
                    <w14:contentPart bwMode="auto" r:id="rId1139">
                      <w14:nvContentPartPr>
                        <w14:cNvContentPartPr/>
                      </w14:nvContentPartPr>
                      <w14:xfrm>
                        <a:off x="0" y="0"/>
                        <a:ext cx="99000" cy="150480"/>
                      </w14:xfrm>
                    </w14:contentPart>
                  </a:graphicData>
                </a:graphic>
              </wp:anchor>
            </w:drawing>
          </mc:Choice>
          <mc:Fallback>
            <w:pict>
              <v:shape w14:anchorId="7ED7FB7D" id="墨迹 478" o:spid="_x0000_s1026" type="#_x0000_t75" style="position:absolute;left:0;text-align:left;margin-left:182.5pt;margin-top:-.6pt;width:9.15pt;height:13.2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">
                <v:imagedata r:id="rId1140" o:title=""/>
              </v:shape>
            </w:pict>
          </mc:Fallback>
        </mc:AlternateContent>
      </w:r>
      <w:r>
        <w:rPr>
          <w:rFonts w:hint="eastAsia"/>
          <w:noProof/>
        </w:rPr>
        <mc:AlternateContent>
          <mc:Choice Requires="wpi">
            <w:drawing>
              <wp:anchor distT="0" distB="0" distL="114300" distR="114300" simplePos="0" relativeHeight="252135424" behindDoc="0" locked="0" layoutInCell="1" allowOverlap="1">
                <wp:simplePos x="0" y="0"/>
                <wp:positionH relativeFrom="column">
                  <wp:posOffset>2321804</wp:posOffset>
                </wp:positionH>
                <wp:positionV relativeFrom="paragraph">
                  <wp:posOffset>-29544</wp:posOffset>
                </wp:positionV>
                <wp:extent cx="34200" cy="99360"/>
                <wp:effectExtent l="38100" t="38100" r="42545" b="53340"/>
                <wp:wrapNone/>
                <wp:docPr id="477" name="墨迹 477"/>
                <wp:cNvGraphicFramePr/>
                <a:graphic xmlns:a="http://schemas.openxmlformats.org/drawingml/2006/main">
                  <a:graphicData uri="http://schemas.microsoft.com/office/word/2010/wordprocessingInk">
                    <w14:contentPart bwMode="auto" r:id="rId1141">
                      <w14:nvContentPartPr>
                        <w14:cNvContentPartPr/>
                      </w14:nvContentPartPr>
                      <w14:xfrm>
                        <a:off x="0" y="0"/>
                        <a:ext cx="34200" cy="99360"/>
                      </w14:xfrm>
                    </w14:contentPart>
                  </a:graphicData>
                </a:graphic>
              </wp:anchor>
            </w:drawing>
          </mc:Choice>
          <mc:Fallback>
            <w:pict>
              <v:shape w14:anchorId="11437C88" id="墨迹 477" o:spid="_x0000_s1026" type="#_x0000_t75" style="position:absolute;left:0;text-align:left;margin-left:182.15pt;margin-top:-3pt;width:4.05pt;height:9.1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">
                <v:imagedata r:id="rId1142" o:title=""/>
              </v:shape>
            </w:pict>
          </mc:Fallback>
        </mc:AlternateContent>
      </w:r>
      <w:r>
        <w:rPr>
          <w:rFonts w:hint="eastAsia"/>
          <w:noProof/>
        </w:rPr>
        <mc:AlternateContent>
          <mc:Choice Requires="wpi">
            <w:drawing>
              <wp:anchor distT="0" distB="0" distL="114300" distR="114300" simplePos="0" relativeHeight="252133376" behindDoc="0" locked="0" layoutInCell="1" allowOverlap="1">
                <wp:simplePos x="0" y="0"/>
                <wp:positionH relativeFrom="column">
                  <wp:posOffset>2235404</wp:posOffset>
                </wp:positionH>
                <wp:positionV relativeFrom="paragraph">
                  <wp:posOffset>-16584</wp:posOffset>
                </wp:positionV>
                <wp:extent cx="38160" cy="47520"/>
                <wp:effectExtent l="38100" t="57150" r="38100" b="48260"/>
                <wp:wrapNone/>
                <wp:docPr id="475" name="墨迹 475"/>
                <wp:cNvGraphicFramePr/>
                <a:graphic xmlns:a="http://schemas.openxmlformats.org/drawingml/2006/main">
                  <a:graphicData uri="http://schemas.microsoft.com/office/word/2010/wordprocessingInk">
                    <w14:contentPart bwMode="auto" r:id="rId1143">
                      <w14:nvContentPartPr>
                        <w14:cNvContentPartPr/>
                      </w14:nvContentPartPr>
                      <w14:xfrm>
                        <a:off x="0" y="0"/>
                        <a:ext cx="38160" cy="47520"/>
                      </w14:xfrm>
                    </w14:contentPart>
                  </a:graphicData>
                </a:graphic>
              </wp:anchor>
            </w:drawing>
          </mc:Choice>
          <mc:Fallback>
            <w:pict>
              <v:shape w14:anchorId="040363C8" id="墨迹 475" o:spid="_x0000_s1026" type="#_x0000_t75" style="position:absolute;left:0;text-align:left;margin-left:175.2pt;margin-top:-1.95pt;width:4.6pt;height:5.0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">
                <v:imagedata r:id="rId1144" o:title=""/>
              </v:shape>
            </w:pict>
          </mc:Fallback>
        </mc:AlternateContent>
      </w:r>
      <w:r>
        <w:rPr>
          <w:rFonts w:hint="eastAsia"/>
          <w:noProof/>
        </w:rPr>
        <mc:AlternateContent>
          <mc:Choice Requires="wpi">
            <w:drawing>
              <wp:anchor distT="0" distB="0" distL="114300" distR="114300" simplePos="0" relativeHeight="252132352" behindDoc="0" locked="0" layoutInCell="1" allowOverlap="1">
                <wp:simplePos x="0" y="0"/>
                <wp:positionH relativeFrom="column">
                  <wp:posOffset>1999604</wp:posOffset>
                </wp:positionH>
                <wp:positionV relativeFrom="paragraph">
                  <wp:posOffset>69816</wp:posOffset>
                </wp:positionV>
                <wp:extent cx="168840" cy="120240"/>
                <wp:effectExtent l="57150" t="57150" r="41275" b="51435"/>
                <wp:wrapNone/>
                <wp:docPr id="474" name="墨迹 474"/>
                <wp:cNvGraphicFramePr/>
                <a:graphic xmlns:a="http://schemas.openxmlformats.org/drawingml/2006/main">
                  <a:graphicData uri="http://schemas.microsoft.com/office/word/2010/wordprocessingInk">
                    <w14:contentPart bwMode="auto" r:id="rId1145">
                      <w14:nvContentPartPr>
                        <w14:cNvContentPartPr/>
                      </w14:nvContentPartPr>
                      <w14:xfrm>
                        <a:off x="0" y="0"/>
                        <a:ext cx="168840" cy="120240"/>
                      </w14:xfrm>
                    </w14:contentPart>
                  </a:graphicData>
                </a:graphic>
              </wp:anchor>
            </w:drawing>
          </mc:Choice>
          <mc:Fallback>
            <w:pict>
              <v:shape w14:anchorId="6B7CB2D0" id="墨迹 474" o:spid="_x0000_s1026" type="#_x0000_t75" style="position:absolute;left:0;text-align:left;margin-left:156.8pt;margin-top:4.85pt;width:14.65pt;height:10.7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">
                <v:imagedata r:id="rId1146" o:title=""/>
              </v:shape>
            </w:pict>
          </mc:Fallback>
        </mc:AlternateContent>
      </w:r>
      <w:r>
        <w:rPr>
          <w:rFonts w:hint="eastAsia"/>
          <w:noProof/>
        </w:rPr>
        <mc:AlternateContent>
          <mc:Choice Requires="wpi">
            <w:drawing>
              <wp:anchor distT="0" distB="0" distL="114300" distR="114300" simplePos="0" relativeHeight="252131328" behindDoc="0" locked="0" layoutInCell="1" allowOverlap="1">
                <wp:simplePos x="0" y="0"/>
                <wp:positionH relativeFrom="column">
                  <wp:posOffset>2007884</wp:posOffset>
                </wp:positionH>
                <wp:positionV relativeFrom="paragraph">
                  <wp:posOffset>-37824</wp:posOffset>
                </wp:positionV>
                <wp:extent cx="86760" cy="209160"/>
                <wp:effectExtent l="57150" t="38100" r="46990" b="57785"/>
                <wp:wrapNone/>
                <wp:docPr id="473" name="墨迹 473"/>
                <wp:cNvGraphicFramePr/>
                <a:graphic xmlns:a="http://schemas.openxmlformats.org/drawingml/2006/main">
                  <a:graphicData uri="http://schemas.microsoft.com/office/word/2010/wordprocessingInk">
                    <w14:contentPart bwMode="auto" r:id="rId1147">
                      <w14:nvContentPartPr>
                        <w14:cNvContentPartPr/>
                      </w14:nvContentPartPr>
                      <w14:xfrm>
                        <a:off x="0" y="0"/>
                        <a:ext cx="86760" cy="209160"/>
                      </w14:xfrm>
                    </w14:contentPart>
                  </a:graphicData>
                </a:graphic>
              </wp:anchor>
            </w:drawing>
          </mc:Choice>
          <mc:Fallback>
            <w:pict>
              <v:shape w14:anchorId="6DF98BA3" id="墨迹 473" o:spid="_x0000_s1026" type="#_x0000_t75" style="position:absolute;left:0;text-align:left;margin-left:157.45pt;margin-top:-3.65pt;width:8.2pt;height:17.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">
                <v:imagedata r:id="rId1148" o:title=""/>
              </v:shape>
            </w:pict>
          </mc:Fallback>
        </mc:AlternateContent>
      </w:r>
      <w:r>
        <w:rPr>
          <w:rFonts w:hint="eastAsia"/>
          <w:noProof/>
        </w:rPr>
        <mc:AlternateContent>
          <mc:Choice Requires="wpi">
            <w:drawing>
              <wp:anchor distT="0" distB="0" distL="114300" distR="114300" simplePos="0" relativeHeight="252081152" behindDoc="0" locked="0" layoutInCell="1" allowOverlap="1">
                <wp:simplePos x="0" y="0"/>
                <wp:positionH relativeFrom="column">
                  <wp:posOffset>1364564</wp:posOffset>
                </wp:positionH>
                <wp:positionV relativeFrom="paragraph">
                  <wp:posOffset>73776</wp:posOffset>
                </wp:positionV>
                <wp:extent cx="171720" cy="54360"/>
                <wp:effectExtent l="57150" t="57150" r="38100" b="41275"/>
                <wp:wrapNone/>
                <wp:docPr id="424" name="墨迹 424"/>
                <wp:cNvGraphicFramePr/>
                <a:graphic xmlns:a="http://schemas.openxmlformats.org/drawingml/2006/main">
                  <a:graphicData uri="http://schemas.microsoft.com/office/word/2010/wordprocessingInk">
                    <w14:contentPart bwMode="auto" r:id="rId1149">
                      <w14:nvContentPartPr>
                        <w14:cNvContentPartPr/>
                      </w14:nvContentPartPr>
                      <w14:xfrm>
                        <a:off x="0" y="0"/>
                        <a:ext cx="171720" cy="54360"/>
                      </w14:xfrm>
                    </w14:contentPart>
                  </a:graphicData>
                </a:graphic>
              </wp:anchor>
            </w:drawing>
          </mc:Choice>
          <mc:Fallback>
            <w:pict>
              <v:shape w14:anchorId="26B29333" id="墨迹 424" o:spid="_x0000_s1026" type="#_x0000_t75" style="position:absolute;left:0;text-align:left;margin-left:106.8pt;margin-top:5.15pt;width:14.85pt;height:5.6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">
                <v:imagedata r:id="rId1150" o:title=""/>
              </v:shape>
            </w:pict>
          </mc:Fallback>
        </mc:AlternateContent>
      </w:r>
      <w:r w:rsidR="00907AE9">
        <w:rPr>
          <w:rFonts w:hint="eastAsia"/>
        </w:rPr>
        <w:t>论文</w:t>
      </w:r>
      <w:r w:rsidR="00017896">
        <w:rPr>
          <w:rFonts w:hint="eastAsia"/>
        </w:rPr>
        <w:t>学习</w:t>
      </w:r>
      <w:r w:rsidR="00017896">
        <w:t>笔记</w:t>
      </w:r>
      <w:r w:rsidR="00017896">
        <w:rPr>
          <w:rFonts w:hint="eastAsia"/>
        </w:rPr>
        <w:t>：</w:t>
      </w:r>
    </w:p>
    <w:p w:rsidR="00017896" w:rsidRPr="006864CD" w:rsidRDefault="00017896" w:rsidP="00017896">
      <w:pPr>
        <w:spacing w:before="0" w:after="0" w:line="276" w:lineRule="auto"/>
        <w:ind w:firstLine="480"/>
        <w:rPr>
          <w:rFonts w:ascii="楷体" w:eastAsia="楷体" w:hAnsi="楷体" w:cs="宋体"/>
          <w:color w:val="auto"/>
          <w:sz w:val="24"/>
          <w:szCs w:val="24"/>
        </w:rPr>
      </w:pPr>
      <w:r w:rsidRPr="006864CD">
        <w:rPr>
          <w:rFonts w:ascii="楷体" w:eastAsia="楷体" w:hAnsi="楷体" w:cs="宋体" w:hint="eastAsia"/>
          <w:color w:val="auto"/>
          <w:sz w:val="24"/>
          <w:szCs w:val="24"/>
        </w:rPr>
        <w:t>MES简单事件划分成五大类，分别为任务事件</w:t>
      </w:r>
      <w:r w:rsidRPr="006864CD">
        <w:rPr>
          <w:rFonts w:ascii="楷体" w:eastAsia="楷体" w:hAnsi="楷体" w:cs="宋体"/>
          <w:color w:val="auto"/>
          <w:sz w:val="24"/>
          <w:szCs w:val="24"/>
        </w:rPr>
        <w:t>类型</w:t>
      </w:r>
      <w:r w:rsidRPr="006864CD">
        <w:rPr>
          <w:rFonts w:ascii="楷体" w:eastAsia="楷体" w:hAnsi="楷体" w:cs="宋体" w:hint="eastAsia"/>
          <w:color w:val="auto"/>
          <w:sz w:val="24"/>
          <w:szCs w:val="24"/>
        </w:rPr>
        <w:t>、设备事件</w:t>
      </w:r>
      <w:r w:rsidRPr="006864CD">
        <w:rPr>
          <w:rFonts w:ascii="楷体" w:eastAsia="楷体" w:hAnsi="楷体" w:cs="宋体"/>
          <w:color w:val="auto"/>
          <w:sz w:val="24"/>
          <w:szCs w:val="24"/>
        </w:rPr>
        <w:t>类型</w:t>
      </w:r>
      <w:r w:rsidRPr="006864CD">
        <w:rPr>
          <w:rFonts w:ascii="楷体" w:eastAsia="楷体" w:hAnsi="楷体" w:cs="宋体" w:hint="eastAsia"/>
          <w:color w:val="auto"/>
          <w:sz w:val="24"/>
          <w:szCs w:val="24"/>
        </w:rPr>
        <w:t>、物料事件</w:t>
      </w:r>
      <w:r w:rsidRPr="006864CD">
        <w:rPr>
          <w:rFonts w:ascii="楷体" w:eastAsia="楷体" w:hAnsi="楷体" w:cs="宋体"/>
          <w:color w:val="auto"/>
          <w:sz w:val="24"/>
          <w:szCs w:val="24"/>
        </w:rPr>
        <w:t>类型</w:t>
      </w:r>
      <w:r w:rsidRPr="006864CD">
        <w:rPr>
          <w:rFonts w:ascii="楷体" w:eastAsia="楷体" w:hAnsi="楷体" w:cs="宋体" w:hint="eastAsia"/>
          <w:color w:val="auto"/>
          <w:sz w:val="24"/>
          <w:szCs w:val="24"/>
        </w:rPr>
        <w:t>、人员事件</w:t>
      </w:r>
      <w:r w:rsidRPr="006864CD">
        <w:rPr>
          <w:rFonts w:ascii="楷体" w:eastAsia="楷体" w:hAnsi="楷体" w:cs="宋体"/>
          <w:color w:val="auto"/>
          <w:sz w:val="24"/>
          <w:szCs w:val="24"/>
        </w:rPr>
        <w:t>类型</w:t>
      </w:r>
      <w:r w:rsidRPr="006864CD">
        <w:rPr>
          <w:rFonts w:ascii="楷体" w:eastAsia="楷体" w:hAnsi="楷体" w:cs="宋体" w:hint="eastAsia"/>
          <w:color w:val="auto"/>
          <w:sz w:val="24"/>
          <w:szCs w:val="24"/>
        </w:rPr>
        <w:t>和周转</w:t>
      </w:r>
      <w:proofErr w:type="gramStart"/>
      <w:r w:rsidRPr="006864CD">
        <w:rPr>
          <w:rFonts w:ascii="楷体" w:eastAsia="楷体" w:hAnsi="楷体" w:cs="宋体" w:hint="eastAsia"/>
          <w:color w:val="auto"/>
          <w:sz w:val="24"/>
          <w:szCs w:val="24"/>
        </w:rPr>
        <w:t>箱事件</w:t>
      </w:r>
      <w:proofErr w:type="gramEnd"/>
      <w:r w:rsidRPr="006864CD">
        <w:rPr>
          <w:rFonts w:ascii="楷体" w:eastAsia="楷体" w:hAnsi="楷体" w:cs="宋体"/>
          <w:color w:val="auto"/>
          <w:sz w:val="24"/>
          <w:szCs w:val="24"/>
        </w:rPr>
        <w:t>类型</w:t>
      </w:r>
      <w:r w:rsidRPr="006864CD">
        <w:rPr>
          <w:rFonts w:ascii="楷体" w:eastAsia="楷体" w:hAnsi="楷体" w:cs="宋体" w:hint="eastAsia"/>
          <w:color w:val="auto"/>
          <w:sz w:val="24"/>
          <w:szCs w:val="24"/>
        </w:rPr>
        <w:t>。</w:t>
      </w:r>
    </w:p>
    <w:p w:rsidR="00017896" w:rsidRPr="006864CD" w:rsidRDefault="00017896" w:rsidP="00017896">
      <w:pPr>
        <w:spacing w:before="0" w:after="0" w:line="276" w:lineRule="auto"/>
        <w:ind w:firstLine="480"/>
        <w:rPr>
          <w:rFonts w:ascii="楷体" w:eastAsia="楷体" w:hAnsi="楷体" w:cs="宋体"/>
          <w:color w:val="auto"/>
          <w:sz w:val="24"/>
          <w:szCs w:val="24"/>
        </w:rPr>
      </w:pPr>
      <w:proofErr w:type="spellStart"/>
      <w:r w:rsidRPr="006864CD">
        <w:rPr>
          <w:rFonts w:ascii="楷体" w:eastAsia="楷体" w:hAnsi="楷体" w:cs="宋体"/>
          <w:color w:val="auto"/>
          <w:sz w:val="24"/>
          <w:szCs w:val="24"/>
        </w:rPr>
        <w:t>TaskEvent</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eventUid</w:t>
      </w:r>
      <w:proofErr w:type="spellEnd"/>
      <w:r w:rsidRPr="006864CD">
        <w:rPr>
          <w:rFonts w:ascii="楷体" w:eastAsia="楷体" w:hAnsi="楷体" w:cs="宋体"/>
          <w:color w:val="auto"/>
          <w:sz w:val="24"/>
          <w:szCs w:val="24"/>
        </w:rPr>
        <w:t>，location，timestamp，</w:t>
      </w:r>
      <w:proofErr w:type="spellStart"/>
      <w:r w:rsidRPr="006864CD">
        <w:rPr>
          <w:rFonts w:ascii="楷体" w:eastAsia="楷体" w:hAnsi="楷体" w:cs="宋体"/>
          <w:color w:val="auto"/>
          <w:sz w:val="24"/>
          <w:szCs w:val="24"/>
        </w:rPr>
        <w:t>taskUid</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taskState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completeQty</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lateStart</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lateFinish</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actualStart</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actualFinish</w:t>
      </w:r>
      <w:proofErr w:type="spellEnd"/>
      <w:r w:rsidRPr="006864CD">
        <w:rPr>
          <w:rFonts w:ascii="楷体" w:eastAsia="楷体" w:hAnsi="楷体" w:cs="宋体" w:hint="eastAsia"/>
          <w:color w:val="auto"/>
          <w:sz w:val="24"/>
          <w:szCs w:val="24"/>
        </w:rPr>
        <w:t>，</w:t>
      </w:r>
      <w:proofErr w:type="spellStart"/>
      <w:r w:rsidRPr="006864CD">
        <w:rPr>
          <w:rFonts w:ascii="楷体" w:eastAsia="楷体" w:hAnsi="楷体" w:cs="宋体" w:hint="eastAsia"/>
          <w:color w:val="auto"/>
          <w:sz w:val="24"/>
          <w:szCs w:val="24"/>
        </w:rPr>
        <w:t>planStart</w:t>
      </w:r>
      <w:proofErr w:type="spellEnd"/>
      <w:r w:rsidRPr="006864CD">
        <w:rPr>
          <w:rFonts w:ascii="楷体" w:eastAsia="楷体" w:hAnsi="楷体" w:cs="宋体"/>
          <w:color w:val="auto"/>
          <w:sz w:val="24"/>
          <w:szCs w:val="24"/>
        </w:rPr>
        <w:t>）</w:t>
      </w:r>
    </w:p>
    <w:p w:rsidR="00017896" w:rsidRPr="006864CD" w:rsidRDefault="00017896" w:rsidP="00017896">
      <w:pPr>
        <w:spacing w:before="0" w:after="0" w:line="276" w:lineRule="auto"/>
        <w:ind w:firstLine="480"/>
        <w:rPr>
          <w:rFonts w:ascii="楷体" w:eastAsia="楷体" w:hAnsi="楷体" w:cs="宋体"/>
          <w:color w:val="auto"/>
          <w:sz w:val="24"/>
          <w:szCs w:val="24"/>
        </w:rPr>
      </w:pPr>
      <w:proofErr w:type="spellStart"/>
      <w:r w:rsidRPr="006864CD">
        <w:rPr>
          <w:rFonts w:ascii="楷体" w:eastAsia="楷体" w:hAnsi="楷体" w:cs="宋体"/>
          <w:color w:val="auto"/>
          <w:sz w:val="24"/>
          <w:szCs w:val="24"/>
        </w:rPr>
        <w:t>DeviceEvent</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eventUid</w:t>
      </w:r>
      <w:proofErr w:type="spellEnd"/>
      <w:r w:rsidRPr="006864CD">
        <w:rPr>
          <w:rFonts w:ascii="楷体" w:eastAsia="楷体" w:hAnsi="楷体" w:cs="宋体"/>
          <w:color w:val="auto"/>
          <w:sz w:val="24"/>
          <w:szCs w:val="24"/>
        </w:rPr>
        <w:t>，location，timestamp，</w:t>
      </w:r>
      <w:proofErr w:type="spellStart"/>
      <w:r w:rsidRPr="006864CD">
        <w:rPr>
          <w:rFonts w:ascii="楷体" w:eastAsia="楷体" w:hAnsi="楷体" w:cs="宋体"/>
          <w:color w:val="auto"/>
          <w:sz w:val="24"/>
          <w:szCs w:val="24"/>
        </w:rPr>
        <w:t>deviceUid</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deviceState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hint="eastAsia"/>
          <w:color w:val="auto"/>
          <w:sz w:val="24"/>
          <w:szCs w:val="24"/>
        </w:rPr>
        <w:t>planStart</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maintainTaskState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lateStart</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lateFinish</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actualStart</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actualFinish</w:t>
      </w:r>
      <w:proofErr w:type="spellEnd"/>
      <w:r w:rsidRPr="006864CD">
        <w:rPr>
          <w:rFonts w:ascii="楷体" w:eastAsia="楷体" w:hAnsi="楷体" w:cs="宋体"/>
          <w:color w:val="auto"/>
          <w:sz w:val="24"/>
          <w:szCs w:val="24"/>
        </w:rPr>
        <w:t>）</w:t>
      </w:r>
    </w:p>
    <w:p w:rsidR="00017896" w:rsidRPr="006864CD" w:rsidRDefault="00017896" w:rsidP="00017896">
      <w:pPr>
        <w:spacing w:before="0" w:after="0" w:line="276" w:lineRule="auto"/>
        <w:ind w:firstLineChars="200" w:firstLine="480"/>
        <w:rPr>
          <w:rFonts w:ascii="楷体" w:eastAsia="楷体" w:hAnsi="楷体" w:cs="宋体"/>
          <w:color w:val="auto"/>
          <w:sz w:val="24"/>
          <w:szCs w:val="24"/>
        </w:rPr>
      </w:pPr>
      <w:proofErr w:type="spellStart"/>
      <w:r w:rsidRPr="006864CD">
        <w:rPr>
          <w:rFonts w:ascii="楷体" w:eastAsia="楷体" w:hAnsi="楷体" w:cs="宋体"/>
          <w:color w:val="auto"/>
          <w:sz w:val="24"/>
          <w:szCs w:val="24"/>
        </w:rPr>
        <w:lastRenderedPageBreak/>
        <w:t>MaterialEvent</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eventUid</w:t>
      </w:r>
      <w:proofErr w:type="spellEnd"/>
      <w:r w:rsidRPr="006864CD">
        <w:rPr>
          <w:rFonts w:ascii="楷体" w:eastAsia="楷体" w:hAnsi="楷体" w:cs="宋体"/>
          <w:color w:val="auto"/>
          <w:sz w:val="24"/>
          <w:szCs w:val="24"/>
        </w:rPr>
        <w:t>，location，timestamp，</w:t>
      </w:r>
      <w:proofErr w:type="spellStart"/>
      <w:r w:rsidRPr="006864CD">
        <w:rPr>
          <w:rFonts w:ascii="楷体" w:eastAsia="楷体" w:hAnsi="楷体" w:cs="宋体"/>
          <w:color w:val="auto"/>
          <w:sz w:val="24"/>
          <w:szCs w:val="24"/>
        </w:rPr>
        <w:t>materialUsn</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materialState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materialQty</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materialType</w:t>
      </w:r>
      <w:proofErr w:type="spellEnd"/>
      <w:r w:rsidRPr="006864CD">
        <w:rPr>
          <w:rFonts w:ascii="楷体" w:eastAsia="楷体" w:hAnsi="楷体" w:cs="宋体"/>
          <w:color w:val="auto"/>
          <w:sz w:val="24"/>
          <w:szCs w:val="24"/>
        </w:rPr>
        <w:t>）</w:t>
      </w:r>
    </w:p>
    <w:p w:rsidR="00017896" w:rsidRPr="006864CD" w:rsidRDefault="00017896" w:rsidP="00017896">
      <w:pPr>
        <w:spacing w:before="0" w:after="0" w:line="276" w:lineRule="auto"/>
        <w:ind w:firstLineChars="200" w:firstLine="480"/>
        <w:rPr>
          <w:rFonts w:ascii="楷体" w:eastAsia="楷体" w:hAnsi="楷体" w:cs="宋体"/>
          <w:color w:val="auto"/>
          <w:sz w:val="24"/>
          <w:szCs w:val="24"/>
        </w:rPr>
      </w:pPr>
      <w:proofErr w:type="spellStart"/>
      <w:r w:rsidRPr="006864CD">
        <w:rPr>
          <w:rFonts w:ascii="楷体" w:eastAsia="楷体" w:hAnsi="楷体" w:cs="宋体"/>
          <w:color w:val="auto"/>
          <w:sz w:val="24"/>
          <w:szCs w:val="24"/>
        </w:rPr>
        <w:t>EmployeeEvent</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eventUid</w:t>
      </w:r>
      <w:proofErr w:type="spellEnd"/>
      <w:r w:rsidRPr="006864CD">
        <w:rPr>
          <w:rFonts w:ascii="楷体" w:eastAsia="楷体" w:hAnsi="楷体" w:cs="宋体"/>
          <w:color w:val="auto"/>
          <w:sz w:val="24"/>
          <w:szCs w:val="24"/>
        </w:rPr>
        <w:t>，location，timestamp，</w:t>
      </w:r>
      <w:proofErr w:type="spellStart"/>
      <w:r w:rsidRPr="006864CD">
        <w:rPr>
          <w:rFonts w:ascii="楷体" w:eastAsia="楷体" w:hAnsi="楷体" w:cs="宋体"/>
          <w:color w:val="auto"/>
          <w:sz w:val="24"/>
          <w:szCs w:val="24"/>
        </w:rPr>
        <w:t>employeeId</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employeeState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deptUid</w:t>
      </w:r>
      <w:proofErr w:type="spellEnd"/>
      <w:r w:rsidRPr="006864CD">
        <w:rPr>
          <w:rFonts w:ascii="楷体" w:eastAsia="楷体" w:hAnsi="楷体" w:cs="宋体"/>
          <w:color w:val="auto"/>
          <w:sz w:val="24"/>
          <w:szCs w:val="24"/>
        </w:rPr>
        <w:t>）</w:t>
      </w:r>
    </w:p>
    <w:p w:rsidR="00017896" w:rsidRPr="006864CD" w:rsidRDefault="00017896" w:rsidP="00017896">
      <w:pPr>
        <w:spacing w:before="0" w:after="0" w:line="276" w:lineRule="auto"/>
        <w:ind w:firstLineChars="200" w:firstLine="480"/>
        <w:rPr>
          <w:rFonts w:ascii="楷体" w:eastAsia="楷体" w:hAnsi="楷体" w:cs="宋体"/>
          <w:color w:val="auto"/>
          <w:sz w:val="24"/>
          <w:szCs w:val="24"/>
        </w:rPr>
      </w:pPr>
      <w:proofErr w:type="spellStart"/>
      <w:r w:rsidRPr="006864CD">
        <w:rPr>
          <w:rFonts w:ascii="楷体" w:eastAsia="楷体" w:hAnsi="楷体" w:cs="宋体"/>
          <w:color w:val="auto"/>
          <w:sz w:val="24"/>
          <w:szCs w:val="24"/>
        </w:rPr>
        <w:t>BoxEvent</w:t>
      </w:r>
      <w:proofErr w:type="spellEnd"/>
      <w:r w:rsidRPr="006864CD">
        <w:rPr>
          <w:rFonts w:ascii="楷体" w:eastAsia="楷体" w:hAnsi="楷体" w:cs="宋体"/>
          <w:color w:val="auto"/>
          <w:sz w:val="24"/>
          <w:szCs w:val="24"/>
        </w:rPr>
        <w:t xml:space="preserve"> =（</w:t>
      </w:r>
      <w:proofErr w:type="spellStart"/>
      <w:r w:rsidRPr="006864CD">
        <w:rPr>
          <w:rFonts w:ascii="楷体" w:eastAsia="楷体" w:hAnsi="楷体" w:cs="宋体"/>
          <w:color w:val="auto"/>
          <w:sz w:val="24"/>
          <w:szCs w:val="24"/>
        </w:rPr>
        <w:t>eventUid</w:t>
      </w:r>
      <w:proofErr w:type="spellEnd"/>
      <w:r w:rsidRPr="006864CD">
        <w:rPr>
          <w:rFonts w:ascii="楷体" w:eastAsia="楷体" w:hAnsi="楷体" w:cs="宋体"/>
          <w:color w:val="auto"/>
          <w:sz w:val="24"/>
          <w:szCs w:val="24"/>
        </w:rPr>
        <w:t>，location，timestamp，</w:t>
      </w:r>
      <w:proofErr w:type="spellStart"/>
      <w:r w:rsidRPr="006864CD">
        <w:rPr>
          <w:rFonts w:ascii="楷体" w:eastAsia="楷体" w:hAnsi="楷体" w:cs="宋体"/>
          <w:color w:val="auto"/>
          <w:sz w:val="24"/>
          <w:szCs w:val="24"/>
        </w:rPr>
        <w:t>boxId</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boxState</w:t>
      </w:r>
      <w:proofErr w:type="spellEnd"/>
      <w:r w:rsidRPr="006864CD">
        <w:rPr>
          <w:rFonts w:ascii="楷体" w:eastAsia="楷体" w:hAnsi="楷体" w:cs="宋体"/>
          <w:color w:val="auto"/>
          <w:sz w:val="24"/>
          <w:szCs w:val="24"/>
        </w:rPr>
        <w:t>，</w:t>
      </w:r>
      <w:proofErr w:type="spellStart"/>
      <w:r w:rsidRPr="006864CD">
        <w:rPr>
          <w:rFonts w:ascii="楷体" w:eastAsia="楷体" w:hAnsi="楷体" w:cs="宋体"/>
          <w:color w:val="auto"/>
          <w:sz w:val="24"/>
          <w:szCs w:val="24"/>
        </w:rPr>
        <w:t>boxType</w:t>
      </w:r>
      <w:proofErr w:type="spellEnd"/>
      <w:r w:rsidRPr="006864CD">
        <w:rPr>
          <w:rFonts w:ascii="楷体" w:eastAsia="楷体" w:hAnsi="楷体" w:cs="宋体" w:hint="eastAsia"/>
          <w:color w:val="auto"/>
          <w:sz w:val="24"/>
          <w:szCs w:val="24"/>
        </w:rPr>
        <w:t>，</w:t>
      </w:r>
      <w:proofErr w:type="spellStart"/>
      <w:r w:rsidRPr="006864CD">
        <w:rPr>
          <w:rFonts w:ascii="楷体" w:eastAsia="楷体" w:hAnsi="楷体" w:cs="宋体" w:hint="eastAsia"/>
          <w:color w:val="auto"/>
          <w:sz w:val="24"/>
          <w:szCs w:val="24"/>
        </w:rPr>
        <w:t>boxQty</w:t>
      </w:r>
      <w:proofErr w:type="spellEnd"/>
      <w:r w:rsidRPr="006864CD">
        <w:rPr>
          <w:rFonts w:ascii="楷体" w:eastAsia="楷体" w:hAnsi="楷体" w:cs="宋体"/>
          <w:color w:val="auto"/>
          <w:sz w:val="24"/>
          <w:szCs w:val="24"/>
        </w:rPr>
        <w:t>）</w:t>
      </w:r>
    </w:p>
    <w:p w:rsidR="00017896" w:rsidRPr="006864CD" w:rsidRDefault="00017896" w:rsidP="00017896">
      <w:pPr>
        <w:spacing w:before="0" w:after="0" w:line="276" w:lineRule="auto"/>
        <w:rPr>
          <w:rFonts w:ascii="楷体" w:eastAsia="楷体" w:hAnsi="楷体" w:cs="宋体"/>
          <w:color w:val="auto"/>
          <w:sz w:val="24"/>
          <w:szCs w:val="24"/>
        </w:rPr>
      </w:pPr>
    </w:p>
    <w:p w:rsidR="00433EC0" w:rsidRPr="006864CD" w:rsidRDefault="00433EC0" w:rsidP="00017896">
      <w:pPr>
        <w:spacing w:before="0" w:after="0" w:line="276" w:lineRule="auto"/>
        <w:rPr>
          <w:rFonts w:ascii="楷体" w:eastAsia="楷体" w:hAnsi="楷体" w:cs="宋体"/>
          <w:color w:val="auto"/>
          <w:sz w:val="24"/>
          <w:szCs w:val="24"/>
        </w:rPr>
      </w:pPr>
      <w:r w:rsidRPr="00341993">
        <w:rPr>
          <w:rFonts w:ascii="楷体" w:eastAsia="楷体" w:hAnsi="楷体" w:cs="宋体" w:hint="eastAsia"/>
          <w:color w:val="auto"/>
          <w:sz w:val="24"/>
          <w:szCs w:val="24"/>
          <w:highlight w:val="green"/>
        </w:rPr>
        <w:t>一些</w:t>
      </w:r>
      <w:r w:rsidRPr="00341993">
        <w:rPr>
          <w:rFonts w:ascii="楷体" w:eastAsia="楷体" w:hAnsi="楷体" w:cs="宋体"/>
          <w:color w:val="auto"/>
          <w:sz w:val="24"/>
          <w:szCs w:val="24"/>
          <w:highlight w:val="green"/>
        </w:rPr>
        <w:t>接口：</w:t>
      </w:r>
    </w:p>
    <w:p w:rsidR="00017896" w:rsidRPr="006864CD" w:rsidRDefault="00017896" w:rsidP="00433EC0">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SimpleEventManager</w:t>
      </w:r>
      <w:proofErr w:type="spellEnd"/>
      <w:r w:rsidRPr="006864CD">
        <w:rPr>
          <w:rFonts w:ascii="楷体" w:eastAsia="楷体" w:hAnsi="楷体" w:cs="宋体" w:hint="eastAsia"/>
          <w:color w:val="auto"/>
          <w:sz w:val="24"/>
          <w:szCs w:val="24"/>
        </w:rPr>
        <w:t>：简单事件类型维护接口，主要用于管理简单事件类型，包括对预定义的简单事件类型进行修改、查询等，并根据实际情况扩展需要的简单事件类型，这里的扩展主要是针对</w:t>
      </w:r>
      <w:proofErr w:type="gramStart"/>
      <w:r w:rsidRPr="006864CD">
        <w:rPr>
          <w:rFonts w:ascii="楷体" w:eastAsia="楷体" w:hAnsi="楷体" w:cs="宋体" w:hint="eastAsia"/>
          <w:color w:val="auto"/>
          <w:sz w:val="24"/>
          <w:szCs w:val="24"/>
        </w:rPr>
        <w:t>子事件</w:t>
      </w:r>
      <w:proofErr w:type="gramEnd"/>
      <w:r w:rsidRPr="006864CD">
        <w:rPr>
          <w:rFonts w:ascii="楷体" w:eastAsia="楷体" w:hAnsi="楷体" w:cs="宋体" w:hint="eastAsia"/>
          <w:color w:val="auto"/>
          <w:sz w:val="24"/>
          <w:szCs w:val="24"/>
        </w:rPr>
        <w:t>类型。</w:t>
      </w:r>
    </w:p>
    <w:p w:rsidR="00017896" w:rsidRPr="006864CD" w:rsidRDefault="00017896" w:rsidP="00433EC0">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ComplexEventManager</w:t>
      </w:r>
      <w:proofErr w:type="spellEnd"/>
      <w:r w:rsidRPr="00341993">
        <w:rPr>
          <w:rFonts w:ascii="楷体" w:eastAsia="楷体" w:hAnsi="楷体" w:cs="宋体" w:hint="eastAsia"/>
          <w:color w:val="auto"/>
          <w:sz w:val="24"/>
          <w:szCs w:val="24"/>
          <w:highlight w:val="green"/>
        </w:rPr>
        <w:t>：</w:t>
      </w:r>
      <w:r w:rsidRPr="006864CD">
        <w:rPr>
          <w:rFonts w:ascii="楷体" w:eastAsia="楷体" w:hAnsi="楷体" w:cs="宋体" w:hint="eastAsia"/>
          <w:color w:val="auto"/>
          <w:sz w:val="24"/>
          <w:szCs w:val="24"/>
        </w:rPr>
        <w:t>复杂事件维护接口，主要用于管理复杂事件模式列表，包括对预定</w:t>
      </w:r>
      <w:proofErr w:type="gramStart"/>
      <w:r w:rsidRPr="006864CD">
        <w:rPr>
          <w:rFonts w:ascii="楷体" w:eastAsia="楷体" w:hAnsi="楷体" w:cs="宋体" w:hint="eastAsia"/>
          <w:color w:val="auto"/>
          <w:sz w:val="24"/>
          <w:szCs w:val="24"/>
        </w:rPr>
        <w:t>义复杂</w:t>
      </w:r>
      <w:proofErr w:type="gramEnd"/>
      <w:r w:rsidRPr="006864CD">
        <w:rPr>
          <w:rFonts w:ascii="楷体" w:eastAsia="楷体" w:hAnsi="楷体" w:cs="宋体" w:hint="eastAsia"/>
          <w:color w:val="auto"/>
          <w:sz w:val="24"/>
          <w:szCs w:val="24"/>
        </w:rPr>
        <w:t>事件的修改、查询等，同时也支持复杂事件的扩展，根据业务需求定制相应复杂事件模式。该接口也提供了将预定义的复杂事件模式列表生成相应的规则文件，以支持系统的事件处理功能。</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EventAttributeManager</w:t>
      </w:r>
      <w:proofErr w:type="spellEnd"/>
      <w:r w:rsidRPr="00341993">
        <w:rPr>
          <w:rFonts w:ascii="楷体" w:eastAsia="楷体" w:hAnsi="楷体" w:cs="宋体" w:hint="eastAsia"/>
          <w:color w:val="auto"/>
          <w:sz w:val="24"/>
          <w:szCs w:val="24"/>
          <w:highlight w:val="green"/>
        </w:rPr>
        <w:t>：</w:t>
      </w:r>
      <w:r w:rsidRPr="006864CD">
        <w:rPr>
          <w:rFonts w:ascii="楷体" w:eastAsia="楷体" w:hAnsi="楷体" w:cs="宋体" w:hint="eastAsia"/>
          <w:color w:val="auto"/>
          <w:sz w:val="24"/>
          <w:szCs w:val="24"/>
        </w:rPr>
        <w:t>事件属性维护接口，主要用于管理事件的属性列表，包括对预定义属性的修改、查询等，同时也支持属性的扩展。</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ActionManager</w:t>
      </w:r>
      <w:proofErr w:type="spellEnd"/>
      <w:r w:rsidRPr="00341993">
        <w:rPr>
          <w:rFonts w:ascii="楷体" w:eastAsia="楷体" w:hAnsi="楷体" w:cs="宋体" w:hint="eastAsia"/>
          <w:color w:val="auto"/>
          <w:sz w:val="24"/>
          <w:szCs w:val="24"/>
          <w:highlight w:val="green"/>
        </w:rPr>
        <w:t>：</w:t>
      </w:r>
      <w:r w:rsidRPr="006864CD">
        <w:rPr>
          <w:rFonts w:ascii="楷体" w:eastAsia="楷体" w:hAnsi="楷体" w:cs="宋体" w:hint="eastAsia"/>
          <w:color w:val="auto"/>
          <w:sz w:val="24"/>
          <w:szCs w:val="24"/>
        </w:rPr>
        <w:t>动作维护接口，主要用于管理动作列表，包括对预定</w:t>
      </w:r>
      <w:proofErr w:type="gramStart"/>
      <w:r w:rsidRPr="006864CD">
        <w:rPr>
          <w:rFonts w:ascii="楷体" w:eastAsia="楷体" w:hAnsi="楷体" w:cs="宋体" w:hint="eastAsia"/>
          <w:color w:val="auto"/>
          <w:sz w:val="24"/>
          <w:szCs w:val="24"/>
        </w:rPr>
        <w:t>义动作</w:t>
      </w:r>
      <w:proofErr w:type="gramEnd"/>
      <w:r w:rsidRPr="006864CD">
        <w:rPr>
          <w:rFonts w:ascii="楷体" w:eastAsia="楷体" w:hAnsi="楷体" w:cs="宋体" w:hint="eastAsia"/>
          <w:color w:val="auto"/>
          <w:sz w:val="24"/>
          <w:szCs w:val="24"/>
        </w:rPr>
        <w:t>的修改、查询等，同时也支持动作的扩展，以实现更多丰富的业务操作。</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EventActionManager</w:t>
      </w:r>
      <w:proofErr w:type="spellEnd"/>
      <w:r w:rsidRPr="00341993">
        <w:rPr>
          <w:rFonts w:ascii="楷体" w:eastAsia="楷体" w:hAnsi="楷体" w:cs="宋体" w:hint="eastAsia"/>
          <w:color w:val="auto"/>
          <w:sz w:val="24"/>
          <w:szCs w:val="24"/>
          <w:highlight w:val="green"/>
        </w:rPr>
        <w:t>：</w:t>
      </w:r>
      <w:r w:rsidRPr="006864CD">
        <w:rPr>
          <w:rFonts w:ascii="楷体" w:eastAsia="楷体" w:hAnsi="楷体" w:cs="宋体" w:hint="eastAsia"/>
          <w:color w:val="auto"/>
          <w:sz w:val="24"/>
          <w:szCs w:val="24"/>
        </w:rPr>
        <w:t>事件动作维护接口，主要用于管理复杂事件模式与动作列表的关联关系，支持用户为预定义的复杂事件模式匹配动作、查询等，以实现相关业务触发动作。</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ExceptionManager</w:t>
      </w:r>
      <w:proofErr w:type="spellEnd"/>
      <w:r w:rsidRPr="006864CD">
        <w:rPr>
          <w:rFonts w:ascii="楷体" w:eastAsia="楷体" w:hAnsi="楷体" w:cs="宋体" w:hint="eastAsia"/>
          <w:color w:val="auto"/>
          <w:sz w:val="24"/>
          <w:szCs w:val="24"/>
        </w:rPr>
        <w:t>：异常管理接口，主要用于管理被实时记录的生产异常事件，包括面向用户的实时查询、面向用户的异常处理、生产异常的自动统计等功能，以支持一些需要人工决策的处理场景。</w:t>
      </w:r>
    </w:p>
    <w:p w:rsidR="00017896" w:rsidRPr="006864CD" w:rsidRDefault="00017896" w:rsidP="00017896">
      <w:pPr>
        <w:spacing w:before="0" w:after="0" w:line="276" w:lineRule="auto"/>
        <w:rPr>
          <w:rFonts w:ascii="楷体" w:eastAsia="楷体" w:hAnsi="楷体" w:cs="宋体"/>
          <w:color w:val="auto"/>
          <w:sz w:val="24"/>
          <w:szCs w:val="24"/>
        </w:rPr>
      </w:pPr>
      <w:r w:rsidRPr="006864CD">
        <w:rPr>
          <w:rFonts w:ascii="楷体" w:eastAsia="楷体" w:hAnsi="楷体" w:cs="宋体" w:hint="eastAsia"/>
          <w:color w:val="auto"/>
          <w:sz w:val="24"/>
          <w:szCs w:val="24"/>
        </w:rPr>
        <w:t>对于事件处理体系部分，主要包括以下核心业务接口以及实现类。</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EventProcessManager</w:t>
      </w:r>
      <w:proofErr w:type="spellEnd"/>
      <w:r w:rsidRPr="006864CD">
        <w:rPr>
          <w:rFonts w:ascii="楷体" w:eastAsia="楷体" w:hAnsi="楷体" w:cs="宋体" w:hint="eastAsia"/>
          <w:color w:val="auto"/>
          <w:sz w:val="24"/>
          <w:szCs w:val="24"/>
        </w:rPr>
        <w:t>：事件处理实现类，该类的实现主要依赖于Drools Fusion提供的接口及实现类。主要实现的功能包括读取已预处理的原始数据流、简单事件转化、利用CEP引擎执行复杂事件处理等。该类是事件处理流程实现的关键，当CEP引擎模式识别成功时，会发布相关实例事件，由</w:t>
      </w:r>
      <w:proofErr w:type="spellStart"/>
      <w:r w:rsidRPr="006864CD">
        <w:rPr>
          <w:rFonts w:ascii="楷体" w:eastAsia="楷体" w:hAnsi="楷体" w:cs="宋体" w:hint="eastAsia"/>
          <w:color w:val="auto"/>
          <w:sz w:val="24"/>
          <w:szCs w:val="24"/>
        </w:rPr>
        <w:t>EventPublisher</w:t>
      </w:r>
      <w:proofErr w:type="spellEnd"/>
      <w:r w:rsidRPr="006864CD">
        <w:rPr>
          <w:rFonts w:ascii="楷体" w:eastAsia="楷体" w:hAnsi="楷体" w:cs="宋体" w:hint="eastAsia"/>
          <w:color w:val="auto"/>
          <w:sz w:val="24"/>
          <w:szCs w:val="24"/>
        </w:rPr>
        <w:t>完成。</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JMSService</w:t>
      </w:r>
      <w:proofErr w:type="spellEnd"/>
      <w:r w:rsidRPr="006864CD">
        <w:rPr>
          <w:rFonts w:ascii="楷体" w:eastAsia="楷体" w:hAnsi="楷体" w:cs="宋体" w:hint="eastAsia"/>
          <w:color w:val="auto"/>
          <w:sz w:val="24"/>
          <w:szCs w:val="24"/>
        </w:rPr>
        <w:t>：JMS工具类服务组件，该类的实现依赖JMS接口。主要用于封装会话连接、主题获取、关闭连接等通用功能，为事件发布组件和订阅组件服务。</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EventPublisher</w:t>
      </w:r>
      <w:proofErr w:type="spellEnd"/>
      <w:r w:rsidRPr="006864CD">
        <w:rPr>
          <w:rFonts w:ascii="楷体" w:eastAsia="楷体" w:hAnsi="楷体" w:cs="宋体" w:hint="eastAsia"/>
          <w:color w:val="auto"/>
          <w:sz w:val="24"/>
          <w:szCs w:val="24"/>
        </w:rPr>
        <w:t>：事件发布组件实现类，该类的实现依赖JMS接口。主要完成实例事件在相关主题上的发布工作。</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lastRenderedPageBreak/>
        <w:t>BasicSubscriber</w:t>
      </w:r>
      <w:proofErr w:type="spellEnd"/>
      <w:r w:rsidRPr="006864CD">
        <w:rPr>
          <w:rFonts w:ascii="楷体" w:eastAsia="楷体" w:hAnsi="楷体" w:cs="宋体" w:hint="eastAsia"/>
          <w:color w:val="auto"/>
          <w:sz w:val="24"/>
          <w:szCs w:val="24"/>
        </w:rPr>
        <w:t>：事件订阅组件实现类，该类的实现依赖JMS接口，其中最重要的是</w:t>
      </w:r>
      <w:proofErr w:type="spellStart"/>
      <w:r w:rsidRPr="006864CD">
        <w:rPr>
          <w:rFonts w:ascii="楷体" w:eastAsia="楷体" w:hAnsi="楷体" w:cs="宋体" w:hint="eastAsia"/>
          <w:color w:val="auto"/>
          <w:sz w:val="24"/>
          <w:szCs w:val="24"/>
        </w:rPr>
        <w:t>MessageListener</w:t>
      </w:r>
      <w:proofErr w:type="spellEnd"/>
      <w:r w:rsidRPr="006864CD">
        <w:rPr>
          <w:rFonts w:ascii="楷体" w:eastAsia="楷体" w:hAnsi="楷体" w:cs="宋体" w:hint="eastAsia"/>
          <w:color w:val="auto"/>
          <w:sz w:val="24"/>
          <w:szCs w:val="24"/>
        </w:rPr>
        <w:t>接口，用于实现对相关主题上事件的监听任务。当有事件到来，即会触发动作。该类包括</w:t>
      </w:r>
      <w:proofErr w:type="spellStart"/>
      <w:r w:rsidRPr="006864CD">
        <w:rPr>
          <w:rFonts w:ascii="楷体" w:eastAsia="楷体" w:hAnsi="楷体" w:cs="宋体" w:hint="eastAsia"/>
          <w:color w:val="auto"/>
          <w:sz w:val="24"/>
          <w:szCs w:val="24"/>
        </w:rPr>
        <w:t>TaskSubscriber</w:t>
      </w:r>
      <w:proofErr w:type="spellEnd"/>
      <w:r w:rsidRPr="006864CD">
        <w:rPr>
          <w:rFonts w:ascii="楷体" w:eastAsia="楷体" w:hAnsi="楷体" w:cs="宋体" w:hint="eastAsia"/>
          <w:color w:val="auto"/>
          <w:sz w:val="24"/>
          <w:szCs w:val="24"/>
        </w:rPr>
        <w:t>、</w:t>
      </w:r>
      <w:proofErr w:type="spellStart"/>
      <w:r w:rsidRPr="006864CD">
        <w:rPr>
          <w:rFonts w:ascii="楷体" w:eastAsia="楷体" w:hAnsi="楷体" w:cs="宋体" w:hint="eastAsia"/>
          <w:color w:val="auto"/>
          <w:sz w:val="24"/>
          <w:szCs w:val="24"/>
        </w:rPr>
        <w:t>DeviceSubscriber</w:t>
      </w:r>
      <w:proofErr w:type="spellEnd"/>
      <w:r w:rsidRPr="006864CD">
        <w:rPr>
          <w:rFonts w:ascii="楷体" w:eastAsia="楷体" w:hAnsi="楷体" w:cs="宋体" w:hint="eastAsia"/>
          <w:color w:val="auto"/>
          <w:sz w:val="24"/>
          <w:szCs w:val="24"/>
        </w:rPr>
        <w:t>、</w:t>
      </w:r>
      <w:proofErr w:type="spellStart"/>
      <w:r w:rsidRPr="006864CD">
        <w:rPr>
          <w:rFonts w:ascii="楷体" w:eastAsia="楷体" w:hAnsi="楷体" w:cs="宋体" w:hint="eastAsia"/>
          <w:color w:val="auto"/>
          <w:sz w:val="24"/>
          <w:szCs w:val="24"/>
        </w:rPr>
        <w:t>BoxSubscriber</w:t>
      </w:r>
      <w:proofErr w:type="spellEnd"/>
      <w:r w:rsidRPr="006864CD">
        <w:rPr>
          <w:rFonts w:ascii="楷体" w:eastAsia="楷体" w:hAnsi="楷体" w:cs="宋体" w:hint="eastAsia"/>
          <w:color w:val="auto"/>
          <w:sz w:val="24"/>
          <w:szCs w:val="24"/>
        </w:rPr>
        <w:t>、</w:t>
      </w:r>
      <w:proofErr w:type="spellStart"/>
      <w:r w:rsidRPr="006864CD">
        <w:rPr>
          <w:rFonts w:ascii="楷体" w:eastAsia="楷体" w:hAnsi="楷体" w:cs="宋体" w:hint="eastAsia"/>
          <w:color w:val="auto"/>
          <w:sz w:val="24"/>
          <w:szCs w:val="24"/>
        </w:rPr>
        <w:t>MaterialSubscriber</w:t>
      </w:r>
      <w:proofErr w:type="spellEnd"/>
      <w:r w:rsidRPr="006864CD">
        <w:rPr>
          <w:rFonts w:ascii="楷体" w:eastAsia="楷体" w:hAnsi="楷体" w:cs="宋体" w:hint="eastAsia"/>
          <w:color w:val="auto"/>
          <w:sz w:val="24"/>
          <w:szCs w:val="24"/>
        </w:rPr>
        <w:t>和</w:t>
      </w:r>
      <w:proofErr w:type="spellStart"/>
      <w:r w:rsidRPr="006864CD">
        <w:rPr>
          <w:rFonts w:ascii="楷体" w:eastAsia="楷体" w:hAnsi="楷体" w:cs="宋体" w:hint="eastAsia"/>
          <w:color w:val="auto"/>
          <w:sz w:val="24"/>
          <w:szCs w:val="24"/>
        </w:rPr>
        <w:t>EmployeeSubscriber</w:t>
      </w:r>
      <w:proofErr w:type="spellEnd"/>
      <w:r w:rsidRPr="006864CD">
        <w:rPr>
          <w:rFonts w:ascii="楷体" w:eastAsia="楷体" w:hAnsi="楷体" w:cs="宋体" w:hint="eastAsia"/>
          <w:color w:val="auto"/>
          <w:sz w:val="24"/>
          <w:szCs w:val="24"/>
        </w:rPr>
        <w:t>五个具体实现子类，用于分别处理不同主题上的实例事件。</w:t>
      </w:r>
    </w:p>
    <w:p w:rsidR="00017896" w:rsidRPr="006864CD" w:rsidRDefault="00017896" w:rsidP="00017896">
      <w:pPr>
        <w:spacing w:before="0" w:after="0" w:line="276" w:lineRule="auto"/>
        <w:rPr>
          <w:rFonts w:ascii="楷体" w:eastAsia="楷体" w:hAnsi="楷体" w:cs="宋体"/>
          <w:color w:val="auto"/>
          <w:sz w:val="24"/>
          <w:szCs w:val="24"/>
        </w:rPr>
      </w:pPr>
      <w:proofErr w:type="spellStart"/>
      <w:r w:rsidRPr="00341993">
        <w:rPr>
          <w:rFonts w:ascii="楷体" w:eastAsia="楷体" w:hAnsi="楷体" w:cs="宋体" w:hint="eastAsia"/>
          <w:color w:val="auto"/>
          <w:sz w:val="24"/>
          <w:szCs w:val="24"/>
          <w:highlight w:val="green"/>
        </w:rPr>
        <w:t>ActionExecutor</w:t>
      </w:r>
      <w:proofErr w:type="spellEnd"/>
      <w:r w:rsidRPr="006864CD">
        <w:rPr>
          <w:rFonts w:ascii="楷体" w:eastAsia="楷体" w:hAnsi="楷体" w:cs="宋体" w:hint="eastAsia"/>
          <w:color w:val="auto"/>
          <w:sz w:val="24"/>
          <w:szCs w:val="24"/>
        </w:rPr>
        <w:t>：动作执行组件实现类，主要封装了对预定</w:t>
      </w:r>
      <w:proofErr w:type="gramStart"/>
      <w:r w:rsidRPr="006864CD">
        <w:rPr>
          <w:rFonts w:ascii="楷体" w:eastAsia="楷体" w:hAnsi="楷体" w:cs="宋体" w:hint="eastAsia"/>
          <w:color w:val="auto"/>
          <w:sz w:val="24"/>
          <w:szCs w:val="24"/>
        </w:rPr>
        <w:t>义动作</w:t>
      </w:r>
      <w:proofErr w:type="gramEnd"/>
      <w:r w:rsidRPr="006864CD">
        <w:rPr>
          <w:rFonts w:ascii="楷体" w:eastAsia="楷体" w:hAnsi="楷体" w:cs="宋体" w:hint="eastAsia"/>
          <w:color w:val="auto"/>
          <w:sz w:val="24"/>
          <w:szCs w:val="24"/>
        </w:rPr>
        <w:t>列表的方法实现，当订阅组件监听到事件时会自动调用相关方法执行预定义的业务操作</w:t>
      </w:r>
    </w:p>
    <w:p w:rsidR="00433EC0" w:rsidRDefault="00433EC0" w:rsidP="00433EC0">
      <w:pPr>
        <w:rPr>
          <w:rFonts w:ascii="宋体" w:eastAsia="宋体" w:hAnsi="宋体"/>
          <w:sz w:val="24"/>
        </w:rPr>
      </w:pPr>
      <w:r>
        <w:rPr>
          <w:noProof/>
        </w:rPr>
        <w:drawing>
          <wp:inline distT="0" distB="0" distL="0" distR="0" wp14:anchorId="60FE1CB9" wp14:editId="0FA0D753">
            <wp:extent cx="5486400" cy="2172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1"/>
                    <a:stretch>
                      <a:fillRect/>
                    </a:stretch>
                  </pic:blipFill>
                  <pic:spPr>
                    <a:xfrm>
                      <a:off x="0" y="0"/>
                      <a:ext cx="5486400" cy="2172335"/>
                    </a:xfrm>
                    <a:prstGeom prst="rect">
                      <a:avLst/>
                    </a:prstGeom>
                  </pic:spPr>
                </pic:pic>
              </a:graphicData>
            </a:graphic>
          </wp:inline>
        </w:drawing>
      </w:r>
    </w:p>
    <w:p w:rsidR="00433EC0" w:rsidRPr="00433EC0" w:rsidRDefault="00433EC0" w:rsidP="00433EC0">
      <w:pPr>
        <w:keepNext/>
        <w:widowControl w:val="0"/>
        <w:spacing w:before="0" w:after="0" w:line="240" w:lineRule="auto"/>
        <w:jc w:val="center"/>
        <w:rPr>
          <w:rFonts w:ascii="Times New Roman" w:eastAsia="宋体" w:hAnsi="Times New Roman" w:cs="Times New Roman"/>
          <w:b/>
          <w:color w:val="auto"/>
          <w:kern w:val="2"/>
          <w:sz w:val="21"/>
          <w:lang w:val="x-none" w:eastAsia="x-none"/>
        </w:rPr>
      </w:pPr>
      <w:bookmarkStart w:id="1" w:name="_Ref449519579"/>
      <w:bookmarkStart w:id="2" w:name="_Toc449520810"/>
      <w:r w:rsidRPr="00433EC0">
        <w:rPr>
          <w:rFonts w:ascii="Times New Roman" w:eastAsia="宋体" w:hAnsi="Times New Roman" w:cs="Times New Roman" w:hint="eastAsia"/>
          <w:b/>
          <w:color w:val="auto"/>
          <w:kern w:val="2"/>
          <w:sz w:val="21"/>
          <w:lang w:val="x-none" w:eastAsia="x-none"/>
        </w:rPr>
        <w:t>表</w:t>
      </w:r>
      <w:r w:rsidRPr="00433EC0">
        <w:rPr>
          <w:rFonts w:ascii="Times New Roman" w:eastAsia="宋体" w:hAnsi="Times New Roman" w:cs="Times New Roman" w:hint="eastAsia"/>
          <w:b/>
          <w:color w:val="auto"/>
          <w:kern w:val="2"/>
          <w:sz w:val="21"/>
          <w:lang w:val="x-none" w:eastAsia="x-none"/>
        </w:rPr>
        <w:t xml:space="preserve"> </w:t>
      </w:r>
      <w:r w:rsidRPr="00433EC0">
        <w:rPr>
          <w:rFonts w:ascii="Times New Roman" w:eastAsia="宋体" w:hAnsi="Times New Roman" w:cs="Times New Roman"/>
          <w:b/>
          <w:color w:val="auto"/>
          <w:kern w:val="2"/>
          <w:sz w:val="21"/>
          <w:lang w:val="x-none" w:eastAsia="x-none"/>
        </w:rPr>
        <w:fldChar w:fldCharType="begin"/>
      </w:r>
      <w:r w:rsidRPr="00433EC0">
        <w:rPr>
          <w:rFonts w:ascii="Times New Roman" w:eastAsia="宋体" w:hAnsi="Times New Roman" w:cs="Times New Roman"/>
          <w:b/>
          <w:color w:val="auto"/>
          <w:kern w:val="2"/>
          <w:sz w:val="21"/>
          <w:lang w:val="x-none" w:eastAsia="x-none"/>
        </w:rPr>
        <w:instrText xml:space="preserve"> </w:instrText>
      </w:r>
      <w:r w:rsidRPr="00433EC0">
        <w:rPr>
          <w:rFonts w:ascii="Times New Roman" w:eastAsia="宋体" w:hAnsi="Times New Roman" w:cs="Times New Roman" w:hint="eastAsia"/>
          <w:b/>
          <w:color w:val="auto"/>
          <w:kern w:val="2"/>
          <w:sz w:val="21"/>
          <w:lang w:val="x-none" w:eastAsia="x-none"/>
        </w:rPr>
        <w:instrText xml:space="preserve">SEQ </w:instrText>
      </w:r>
      <w:r w:rsidRPr="00433EC0">
        <w:rPr>
          <w:rFonts w:ascii="Times New Roman" w:eastAsia="宋体" w:hAnsi="Times New Roman" w:cs="Times New Roman" w:hint="eastAsia"/>
          <w:b/>
          <w:color w:val="auto"/>
          <w:kern w:val="2"/>
          <w:sz w:val="21"/>
          <w:lang w:val="x-none" w:eastAsia="x-none"/>
        </w:rPr>
        <w:instrText>表</w:instrText>
      </w:r>
      <w:r w:rsidRPr="00433EC0">
        <w:rPr>
          <w:rFonts w:ascii="Times New Roman" w:eastAsia="宋体" w:hAnsi="Times New Roman" w:cs="Times New Roman" w:hint="eastAsia"/>
          <w:b/>
          <w:color w:val="auto"/>
          <w:kern w:val="2"/>
          <w:sz w:val="21"/>
          <w:lang w:val="x-none" w:eastAsia="x-none"/>
        </w:rPr>
        <w:instrText xml:space="preserve"> \* ARABIC</w:instrText>
      </w:r>
      <w:r w:rsidRPr="00433EC0">
        <w:rPr>
          <w:rFonts w:ascii="Times New Roman" w:eastAsia="宋体" w:hAnsi="Times New Roman" w:cs="Times New Roman"/>
          <w:b/>
          <w:color w:val="auto"/>
          <w:kern w:val="2"/>
          <w:sz w:val="21"/>
          <w:lang w:val="x-none" w:eastAsia="x-none"/>
        </w:rPr>
        <w:instrText xml:space="preserve"> </w:instrText>
      </w:r>
      <w:r w:rsidRPr="00433EC0">
        <w:rPr>
          <w:rFonts w:ascii="Times New Roman" w:eastAsia="宋体" w:hAnsi="Times New Roman" w:cs="Times New Roman"/>
          <w:b/>
          <w:color w:val="auto"/>
          <w:kern w:val="2"/>
          <w:sz w:val="21"/>
          <w:lang w:val="x-none" w:eastAsia="x-none"/>
        </w:rPr>
        <w:fldChar w:fldCharType="separate"/>
      </w:r>
      <w:r w:rsidRPr="00433EC0">
        <w:rPr>
          <w:rFonts w:ascii="Times New Roman" w:eastAsia="宋体" w:hAnsi="Times New Roman" w:cs="Times New Roman"/>
          <w:b/>
          <w:noProof/>
          <w:color w:val="auto"/>
          <w:kern w:val="2"/>
          <w:sz w:val="21"/>
          <w:lang w:val="x-none" w:eastAsia="x-none"/>
        </w:rPr>
        <w:t>1</w:t>
      </w:r>
      <w:r w:rsidRPr="00433EC0">
        <w:rPr>
          <w:rFonts w:ascii="Times New Roman" w:eastAsia="宋体" w:hAnsi="Times New Roman" w:cs="Times New Roman"/>
          <w:b/>
          <w:color w:val="auto"/>
          <w:kern w:val="2"/>
          <w:sz w:val="21"/>
          <w:lang w:val="x-none" w:eastAsia="x-none"/>
        </w:rPr>
        <w:fldChar w:fldCharType="end"/>
      </w:r>
      <w:bookmarkEnd w:id="1"/>
      <w:r w:rsidRPr="00433EC0">
        <w:rPr>
          <w:rFonts w:ascii="Times New Roman" w:eastAsia="宋体" w:hAnsi="Times New Roman" w:cs="Times New Roman" w:hint="eastAsia"/>
          <w:b/>
          <w:color w:val="auto"/>
          <w:kern w:val="2"/>
          <w:sz w:val="21"/>
          <w:lang w:val="x-none" w:eastAsia="x-none"/>
        </w:rPr>
        <w:t xml:space="preserve">  </w:t>
      </w:r>
      <w:proofErr w:type="spellStart"/>
      <w:r w:rsidRPr="00433EC0">
        <w:rPr>
          <w:rFonts w:ascii="Times New Roman" w:eastAsia="宋体" w:hAnsi="Times New Roman" w:cs="Times New Roman" w:hint="eastAsia"/>
          <w:b/>
          <w:color w:val="auto"/>
          <w:kern w:val="2"/>
          <w:sz w:val="21"/>
          <w:lang w:val="x-none" w:eastAsia="x-none"/>
        </w:rPr>
        <w:t>MES</w:t>
      </w:r>
      <w:r w:rsidRPr="00433EC0">
        <w:rPr>
          <w:rFonts w:ascii="Times New Roman" w:eastAsia="宋体" w:hAnsi="Times New Roman" w:cs="Times New Roman" w:hint="eastAsia"/>
          <w:b/>
          <w:color w:val="auto"/>
          <w:kern w:val="2"/>
          <w:sz w:val="21"/>
          <w:lang w:val="x-none" w:eastAsia="x-none"/>
        </w:rPr>
        <w:t>简单事件列表</w:t>
      </w:r>
      <w:bookmarkEnd w:id="2"/>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841"/>
        <w:gridCol w:w="2841"/>
      </w:tblGrid>
      <w:tr w:rsidR="00433EC0" w:rsidRPr="00433EC0" w:rsidTr="00433EC0">
        <w:trPr>
          <w:trHeight w:val="20"/>
          <w:jc w:val="center"/>
        </w:trPr>
        <w:tc>
          <w:tcPr>
            <w:tcW w:w="2448"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事件类型</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gramStart"/>
            <w:r w:rsidRPr="00433EC0">
              <w:rPr>
                <w:rFonts w:ascii="Times New Roman" w:eastAsia="宋体" w:hAnsi="Times New Roman" w:cs="Times New Roman" w:hint="eastAsia"/>
                <w:color w:val="auto"/>
                <w:kern w:val="2"/>
                <w:sz w:val="24"/>
                <w:szCs w:val="21"/>
              </w:rPr>
              <w:t>子事件</w:t>
            </w:r>
            <w:proofErr w:type="gramEnd"/>
            <w:r w:rsidRPr="00433EC0">
              <w:rPr>
                <w:rFonts w:ascii="Times New Roman" w:eastAsia="宋体" w:hAnsi="Times New Roman" w:cs="Times New Roman" w:hint="eastAsia"/>
                <w:color w:val="auto"/>
                <w:kern w:val="2"/>
                <w:sz w:val="24"/>
                <w:szCs w:val="21"/>
              </w:rPr>
              <w:t>命名</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gramStart"/>
            <w:r w:rsidRPr="00433EC0">
              <w:rPr>
                <w:rFonts w:ascii="Times New Roman" w:eastAsia="宋体" w:hAnsi="Times New Roman" w:cs="Times New Roman" w:hint="eastAsia"/>
                <w:color w:val="auto"/>
                <w:kern w:val="2"/>
                <w:sz w:val="24"/>
                <w:szCs w:val="21"/>
              </w:rPr>
              <w:t>子事件</w:t>
            </w:r>
            <w:proofErr w:type="gramEnd"/>
            <w:r w:rsidRPr="00433EC0">
              <w:rPr>
                <w:rFonts w:ascii="Times New Roman" w:eastAsia="宋体" w:hAnsi="Times New Roman" w:cs="Times New Roman" w:hint="eastAsia"/>
                <w:color w:val="auto"/>
                <w:kern w:val="2"/>
                <w:sz w:val="24"/>
                <w:szCs w:val="21"/>
              </w:rPr>
              <w:t>语义</w:t>
            </w:r>
          </w:p>
        </w:tc>
      </w:tr>
      <w:tr w:rsidR="00433EC0" w:rsidRPr="00433EC0" w:rsidTr="00433EC0">
        <w:trPr>
          <w:trHeight w:val="20"/>
          <w:jc w:val="center"/>
        </w:trPr>
        <w:tc>
          <w:tcPr>
            <w:tcW w:w="2448"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任务类型事件</w:t>
            </w:r>
          </w:p>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w:t>
            </w:r>
            <w:proofErr w:type="spellStart"/>
            <w:r w:rsidRPr="00433EC0">
              <w:rPr>
                <w:rFonts w:ascii="Times New Roman" w:eastAsia="宋体" w:hAnsi="Times New Roman" w:cs="Times New Roman" w:hint="eastAsia"/>
                <w:color w:val="auto"/>
                <w:kern w:val="2"/>
                <w:sz w:val="24"/>
                <w:szCs w:val="21"/>
              </w:rPr>
              <w:t>TaskEvent</w:t>
            </w:r>
            <w:proofErr w:type="spellEnd"/>
            <w:r w:rsidRPr="00433EC0">
              <w:rPr>
                <w:rFonts w:ascii="Times New Roman" w:eastAsia="宋体" w:hAnsi="Times New Roman" w:cs="Times New Roman" w:hint="eastAsia"/>
                <w:color w:val="auto"/>
                <w:kern w:val="2"/>
                <w:sz w:val="24"/>
                <w:szCs w:val="21"/>
              </w:rPr>
              <w:t>）</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TaskDispatch</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任务派工</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TaskReady</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任务就绪</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TaskStart</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任务开始</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TaskCompleteFirst</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完成首件</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TaskCancel</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取消任务</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TaskComplete</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完成任务</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TaskInterrupt</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任务中断</w:t>
            </w:r>
          </w:p>
        </w:tc>
      </w:tr>
      <w:tr w:rsidR="00433EC0" w:rsidRPr="00433EC0" w:rsidTr="00433EC0">
        <w:trPr>
          <w:trHeight w:val="20"/>
          <w:jc w:val="center"/>
        </w:trPr>
        <w:tc>
          <w:tcPr>
            <w:tcW w:w="2448"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设备类型事件</w:t>
            </w:r>
          </w:p>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w:t>
            </w:r>
            <w:proofErr w:type="spellStart"/>
            <w:r w:rsidRPr="00433EC0">
              <w:rPr>
                <w:rFonts w:ascii="Times New Roman" w:eastAsia="宋体" w:hAnsi="Times New Roman" w:cs="Times New Roman" w:hint="eastAsia"/>
                <w:color w:val="auto"/>
                <w:kern w:val="2"/>
                <w:sz w:val="24"/>
                <w:szCs w:val="21"/>
              </w:rPr>
              <w:t>DeviceEvent</w:t>
            </w:r>
            <w:proofErr w:type="spellEnd"/>
            <w:r w:rsidRPr="00433EC0">
              <w:rPr>
                <w:rFonts w:ascii="Times New Roman" w:eastAsia="宋体" w:hAnsi="Times New Roman" w:cs="Times New Roman" w:hint="eastAsia"/>
                <w:color w:val="auto"/>
                <w:kern w:val="2"/>
                <w:sz w:val="24"/>
                <w:szCs w:val="21"/>
              </w:rPr>
              <w:t>）</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DeviceRun</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设备运行中</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DeviceFree</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设备空闲</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DeviceFault</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设备故障</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DeviceMaintain</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设备维修中</w:t>
            </w:r>
          </w:p>
        </w:tc>
      </w:tr>
      <w:tr w:rsidR="00433EC0" w:rsidRPr="00433EC0" w:rsidTr="00433EC0">
        <w:trPr>
          <w:trHeight w:val="20"/>
          <w:jc w:val="center"/>
        </w:trPr>
        <w:tc>
          <w:tcPr>
            <w:tcW w:w="2448"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物料类型事件</w:t>
            </w:r>
          </w:p>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w:t>
            </w:r>
            <w:proofErr w:type="spellStart"/>
            <w:r w:rsidRPr="00433EC0">
              <w:rPr>
                <w:rFonts w:ascii="Times New Roman" w:eastAsia="宋体" w:hAnsi="Times New Roman" w:cs="Times New Roman" w:hint="eastAsia"/>
                <w:color w:val="auto"/>
                <w:kern w:val="2"/>
                <w:sz w:val="24"/>
                <w:szCs w:val="21"/>
              </w:rPr>
              <w:t>MaterialEvent</w:t>
            </w:r>
            <w:proofErr w:type="spellEnd"/>
            <w:r w:rsidRPr="00433EC0">
              <w:rPr>
                <w:rFonts w:ascii="Times New Roman" w:eastAsia="宋体" w:hAnsi="Times New Roman" w:cs="Times New Roman" w:hint="eastAsia"/>
                <w:color w:val="auto"/>
                <w:kern w:val="2"/>
                <w:sz w:val="24"/>
                <w:szCs w:val="21"/>
              </w:rPr>
              <w:t>）</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MaterialApply</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物料申请</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MaterialSign</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物料签收</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MaterialCheck</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物料检验</w:t>
            </w:r>
          </w:p>
        </w:tc>
      </w:tr>
      <w:tr w:rsidR="00433EC0" w:rsidRPr="00433EC0" w:rsidTr="00433EC0">
        <w:trPr>
          <w:trHeight w:val="20"/>
          <w:jc w:val="center"/>
        </w:trPr>
        <w:tc>
          <w:tcPr>
            <w:tcW w:w="2448"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人员类型事件</w:t>
            </w:r>
          </w:p>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w:t>
            </w:r>
            <w:proofErr w:type="spellStart"/>
            <w:r w:rsidRPr="00433EC0">
              <w:rPr>
                <w:rFonts w:ascii="Times New Roman" w:eastAsia="宋体" w:hAnsi="Times New Roman" w:cs="Times New Roman" w:hint="eastAsia"/>
                <w:color w:val="auto"/>
                <w:kern w:val="2"/>
                <w:sz w:val="24"/>
                <w:szCs w:val="21"/>
              </w:rPr>
              <w:t>EmployeeEvent</w:t>
            </w:r>
            <w:proofErr w:type="spellEnd"/>
            <w:r w:rsidRPr="00433EC0">
              <w:rPr>
                <w:rFonts w:ascii="Times New Roman" w:eastAsia="宋体" w:hAnsi="Times New Roman" w:cs="Times New Roman" w:hint="eastAsia"/>
                <w:color w:val="auto"/>
                <w:kern w:val="2"/>
                <w:sz w:val="24"/>
                <w:szCs w:val="21"/>
              </w:rPr>
              <w:t>）</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EmployeeReady</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人员就绪</w:t>
            </w:r>
          </w:p>
        </w:tc>
      </w:tr>
      <w:tr w:rsidR="00433EC0" w:rsidRPr="00433EC0" w:rsidTr="00433EC0">
        <w:trPr>
          <w:trHeight w:val="20"/>
          <w:jc w:val="center"/>
        </w:trPr>
        <w:tc>
          <w:tcPr>
            <w:tcW w:w="2448"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EmployeeAbsence</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人员未到位</w:t>
            </w:r>
          </w:p>
        </w:tc>
      </w:tr>
      <w:tr w:rsidR="00433EC0" w:rsidRPr="00433EC0" w:rsidTr="00433EC0">
        <w:trPr>
          <w:trHeight w:val="20"/>
          <w:jc w:val="center"/>
        </w:trPr>
        <w:tc>
          <w:tcPr>
            <w:tcW w:w="2448"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周转</w:t>
            </w:r>
            <w:proofErr w:type="gramStart"/>
            <w:r w:rsidRPr="00433EC0">
              <w:rPr>
                <w:rFonts w:ascii="Times New Roman" w:eastAsia="宋体" w:hAnsi="Times New Roman" w:cs="Times New Roman" w:hint="eastAsia"/>
                <w:color w:val="auto"/>
                <w:kern w:val="2"/>
                <w:sz w:val="24"/>
                <w:szCs w:val="21"/>
              </w:rPr>
              <w:t>箱类型</w:t>
            </w:r>
            <w:proofErr w:type="gramEnd"/>
            <w:r w:rsidRPr="00433EC0">
              <w:rPr>
                <w:rFonts w:ascii="Times New Roman" w:eastAsia="宋体" w:hAnsi="Times New Roman" w:cs="Times New Roman" w:hint="eastAsia"/>
                <w:color w:val="auto"/>
                <w:kern w:val="2"/>
                <w:sz w:val="24"/>
                <w:szCs w:val="21"/>
              </w:rPr>
              <w:t>事件</w:t>
            </w:r>
          </w:p>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w:t>
            </w:r>
            <w:proofErr w:type="spellStart"/>
            <w:r w:rsidRPr="00433EC0">
              <w:rPr>
                <w:rFonts w:ascii="Times New Roman" w:eastAsia="宋体" w:hAnsi="Times New Roman" w:cs="Times New Roman" w:hint="eastAsia"/>
                <w:color w:val="auto"/>
                <w:kern w:val="2"/>
                <w:sz w:val="24"/>
                <w:szCs w:val="21"/>
              </w:rPr>
              <w:t>BoxEvent</w:t>
            </w:r>
            <w:proofErr w:type="spellEnd"/>
            <w:r w:rsidRPr="00433EC0">
              <w:rPr>
                <w:rFonts w:ascii="Times New Roman" w:eastAsia="宋体" w:hAnsi="Times New Roman" w:cs="Times New Roman" w:hint="eastAsia"/>
                <w:color w:val="auto"/>
                <w:kern w:val="2"/>
                <w:sz w:val="24"/>
                <w:szCs w:val="21"/>
              </w:rPr>
              <w:t>）</w:t>
            </w: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BoxAddition</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周转箱进入</w:t>
            </w:r>
          </w:p>
        </w:tc>
      </w:tr>
      <w:tr w:rsidR="00433EC0" w:rsidRPr="00433EC0" w:rsidTr="00433EC0">
        <w:trPr>
          <w:trHeight w:val="20"/>
          <w:jc w:val="center"/>
        </w:trPr>
        <w:tc>
          <w:tcPr>
            <w:tcW w:w="2448" w:type="dxa"/>
            <w:vMerge/>
          </w:tcPr>
          <w:p w:rsidR="00433EC0" w:rsidRPr="00433EC0" w:rsidRDefault="00433EC0" w:rsidP="00433EC0">
            <w:pPr>
              <w:widowControl w:val="0"/>
              <w:spacing w:before="0" w:after="0" w:line="240" w:lineRule="auto"/>
              <w:jc w:val="both"/>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BoxCurrent</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周转</w:t>
            </w:r>
            <w:proofErr w:type="gramStart"/>
            <w:r w:rsidRPr="00433EC0">
              <w:rPr>
                <w:rFonts w:ascii="Times New Roman" w:eastAsia="宋体" w:hAnsi="Times New Roman" w:cs="Times New Roman" w:hint="eastAsia"/>
                <w:color w:val="auto"/>
                <w:kern w:val="2"/>
                <w:sz w:val="24"/>
                <w:szCs w:val="21"/>
              </w:rPr>
              <w:t>箱存在</w:t>
            </w:r>
            <w:proofErr w:type="gramEnd"/>
          </w:p>
        </w:tc>
      </w:tr>
      <w:tr w:rsidR="00433EC0" w:rsidRPr="00433EC0" w:rsidTr="00433EC0">
        <w:trPr>
          <w:trHeight w:val="20"/>
          <w:jc w:val="center"/>
        </w:trPr>
        <w:tc>
          <w:tcPr>
            <w:tcW w:w="2448" w:type="dxa"/>
            <w:vMerge/>
          </w:tcPr>
          <w:p w:rsidR="00433EC0" w:rsidRPr="00433EC0" w:rsidRDefault="00433EC0" w:rsidP="00433EC0">
            <w:pPr>
              <w:widowControl w:val="0"/>
              <w:spacing w:before="0" w:after="0" w:line="240" w:lineRule="auto"/>
              <w:jc w:val="both"/>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BoxStop</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周转箱停留</w:t>
            </w:r>
          </w:p>
        </w:tc>
      </w:tr>
      <w:tr w:rsidR="00433EC0" w:rsidRPr="00433EC0" w:rsidTr="00433EC0">
        <w:trPr>
          <w:trHeight w:val="20"/>
          <w:jc w:val="center"/>
        </w:trPr>
        <w:tc>
          <w:tcPr>
            <w:tcW w:w="2448" w:type="dxa"/>
            <w:vMerge/>
          </w:tcPr>
          <w:p w:rsidR="00433EC0" w:rsidRPr="00433EC0" w:rsidRDefault="00433EC0" w:rsidP="00433EC0">
            <w:pPr>
              <w:widowControl w:val="0"/>
              <w:spacing w:before="0" w:after="0" w:line="240" w:lineRule="auto"/>
              <w:jc w:val="both"/>
              <w:rPr>
                <w:rFonts w:ascii="Times New Roman" w:eastAsia="宋体" w:hAnsi="Times New Roman" w:cs="Times New Roman"/>
                <w:color w:val="auto"/>
                <w:kern w:val="2"/>
                <w:sz w:val="24"/>
                <w:szCs w:val="21"/>
              </w:rPr>
            </w:pPr>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proofErr w:type="spellStart"/>
            <w:r w:rsidRPr="00433EC0">
              <w:rPr>
                <w:rFonts w:ascii="Times New Roman" w:eastAsia="宋体" w:hAnsi="Times New Roman" w:cs="Times New Roman" w:hint="eastAsia"/>
                <w:color w:val="auto"/>
                <w:kern w:val="2"/>
                <w:sz w:val="24"/>
                <w:szCs w:val="21"/>
              </w:rPr>
              <w:t>BoxLeave</w:t>
            </w:r>
            <w:proofErr w:type="spellEnd"/>
          </w:p>
        </w:tc>
        <w:tc>
          <w:tcPr>
            <w:tcW w:w="2841"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4"/>
                <w:szCs w:val="21"/>
              </w:rPr>
            </w:pPr>
            <w:r w:rsidRPr="00433EC0">
              <w:rPr>
                <w:rFonts w:ascii="Times New Roman" w:eastAsia="宋体" w:hAnsi="Times New Roman" w:cs="Times New Roman" w:hint="eastAsia"/>
                <w:color w:val="auto"/>
                <w:kern w:val="2"/>
                <w:sz w:val="24"/>
                <w:szCs w:val="21"/>
              </w:rPr>
              <w:t>周转</w:t>
            </w:r>
            <w:proofErr w:type="gramStart"/>
            <w:r w:rsidRPr="00433EC0">
              <w:rPr>
                <w:rFonts w:ascii="Times New Roman" w:eastAsia="宋体" w:hAnsi="Times New Roman" w:cs="Times New Roman" w:hint="eastAsia"/>
                <w:color w:val="auto"/>
                <w:kern w:val="2"/>
                <w:sz w:val="24"/>
                <w:szCs w:val="21"/>
              </w:rPr>
              <w:t>箱离开</w:t>
            </w:r>
            <w:proofErr w:type="gramEnd"/>
          </w:p>
        </w:tc>
      </w:tr>
    </w:tbl>
    <w:p w:rsidR="00017896" w:rsidRDefault="00017896" w:rsidP="00017896">
      <w:pPr>
        <w:rPr>
          <w:b/>
        </w:rPr>
      </w:pPr>
    </w:p>
    <w:p w:rsidR="006864CD" w:rsidRDefault="006864CD" w:rsidP="00017896">
      <w:pPr>
        <w:rPr>
          <w:b/>
        </w:rPr>
      </w:pPr>
    </w:p>
    <w:p w:rsidR="00433EC0" w:rsidRPr="00433EC0" w:rsidRDefault="00433EC0" w:rsidP="00433EC0">
      <w:pPr>
        <w:keepNext/>
        <w:widowControl w:val="0"/>
        <w:spacing w:before="0" w:after="0" w:line="240" w:lineRule="auto"/>
        <w:jc w:val="center"/>
        <w:rPr>
          <w:rFonts w:ascii="Times New Roman" w:eastAsia="宋体" w:hAnsi="Times New Roman" w:cs="Times New Roman"/>
          <w:b/>
          <w:color w:val="auto"/>
          <w:kern w:val="2"/>
          <w:sz w:val="21"/>
          <w:lang w:val="x-none" w:eastAsia="x-none"/>
        </w:rPr>
      </w:pPr>
      <w:bookmarkStart w:id="3" w:name="_Ref449519778"/>
      <w:bookmarkStart w:id="4" w:name="_Toc449520813"/>
      <w:r w:rsidRPr="00433EC0">
        <w:rPr>
          <w:rFonts w:ascii="Times New Roman" w:eastAsia="宋体" w:hAnsi="Times New Roman" w:cs="Times New Roman" w:hint="eastAsia"/>
          <w:b/>
          <w:color w:val="auto"/>
          <w:kern w:val="2"/>
          <w:sz w:val="21"/>
          <w:lang w:val="x-none" w:eastAsia="x-none"/>
        </w:rPr>
        <w:t>表</w:t>
      </w:r>
      <w:r w:rsidRPr="00433EC0">
        <w:rPr>
          <w:rFonts w:ascii="Times New Roman" w:eastAsia="宋体" w:hAnsi="Times New Roman" w:cs="Times New Roman" w:hint="eastAsia"/>
          <w:b/>
          <w:color w:val="auto"/>
          <w:kern w:val="2"/>
          <w:sz w:val="21"/>
          <w:lang w:val="x-none" w:eastAsia="x-none"/>
        </w:rPr>
        <w:t xml:space="preserve"> </w:t>
      </w:r>
      <w:r w:rsidRPr="00433EC0">
        <w:rPr>
          <w:rFonts w:ascii="Times New Roman" w:eastAsia="宋体" w:hAnsi="Times New Roman" w:cs="Times New Roman"/>
          <w:b/>
          <w:color w:val="auto"/>
          <w:kern w:val="2"/>
          <w:sz w:val="21"/>
          <w:lang w:val="x-none" w:eastAsia="x-none"/>
        </w:rPr>
        <w:fldChar w:fldCharType="begin"/>
      </w:r>
      <w:r w:rsidRPr="00433EC0">
        <w:rPr>
          <w:rFonts w:ascii="Times New Roman" w:eastAsia="宋体" w:hAnsi="Times New Roman" w:cs="Times New Roman"/>
          <w:b/>
          <w:color w:val="auto"/>
          <w:kern w:val="2"/>
          <w:sz w:val="21"/>
          <w:lang w:val="x-none" w:eastAsia="x-none"/>
        </w:rPr>
        <w:instrText xml:space="preserve"> </w:instrText>
      </w:r>
      <w:r w:rsidRPr="00433EC0">
        <w:rPr>
          <w:rFonts w:ascii="Times New Roman" w:eastAsia="宋体" w:hAnsi="Times New Roman" w:cs="Times New Roman" w:hint="eastAsia"/>
          <w:b/>
          <w:color w:val="auto"/>
          <w:kern w:val="2"/>
          <w:sz w:val="21"/>
          <w:lang w:val="x-none" w:eastAsia="x-none"/>
        </w:rPr>
        <w:instrText xml:space="preserve">SEQ </w:instrText>
      </w:r>
      <w:r w:rsidRPr="00433EC0">
        <w:rPr>
          <w:rFonts w:ascii="Times New Roman" w:eastAsia="宋体" w:hAnsi="Times New Roman" w:cs="Times New Roman" w:hint="eastAsia"/>
          <w:b/>
          <w:color w:val="auto"/>
          <w:kern w:val="2"/>
          <w:sz w:val="21"/>
          <w:lang w:val="x-none" w:eastAsia="x-none"/>
        </w:rPr>
        <w:instrText>表</w:instrText>
      </w:r>
      <w:r w:rsidRPr="00433EC0">
        <w:rPr>
          <w:rFonts w:ascii="Times New Roman" w:eastAsia="宋体" w:hAnsi="Times New Roman" w:cs="Times New Roman" w:hint="eastAsia"/>
          <w:b/>
          <w:color w:val="auto"/>
          <w:kern w:val="2"/>
          <w:sz w:val="21"/>
          <w:lang w:val="x-none" w:eastAsia="x-none"/>
        </w:rPr>
        <w:instrText xml:space="preserve"> \* ARABIC</w:instrText>
      </w:r>
      <w:r w:rsidRPr="00433EC0">
        <w:rPr>
          <w:rFonts w:ascii="Times New Roman" w:eastAsia="宋体" w:hAnsi="Times New Roman" w:cs="Times New Roman"/>
          <w:b/>
          <w:color w:val="auto"/>
          <w:kern w:val="2"/>
          <w:sz w:val="21"/>
          <w:lang w:val="x-none" w:eastAsia="x-none"/>
        </w:rPr>
        <w:instrText xml:space="preserve"> </w:instrText>
      </w:r>
      <w:r w:rsidRPr="00433EC0">
        <w:rPr>
          <w:rFonts w:ascii="Times New Roman" w:eastAsia="宋体" w:hAnsi="Times New Roman" w:cs="Times New Roman"/>
          <w:b/>
          <w:color w:val="auto"/>
          <w:kern w:val="2"/>
          <w:sz w:val="21"/>
          <w:lang w:val="x-none" w:eastAsia="x-none"/>
        </w:rPr>
        <w:fldChar w:fldCharType="separate"/>
      </w:r>
      <w:r w:rsidRPr="00433EC0">
        <w:rPr>
          <w:rFonts w:ascii="Times New Roman" w:eastAsia="宋体" w:hAnsi="Times New Roman" w:cs="Times New Roman"/>
          <w:b/>
          <w:noProof/>
          <w:color w:val="auto"/>
          <w:kern w:val="2"/>
          <w:sz w:val="21"/>
          <w:lang w:val="x-none" w:eastAsia="x-none"/>
        </w:rPr>
        <w:t>4</w:t>
      </w:r>
      <w:r w:rsidRPr="00433EC0">
        <w:rPr>
          <w:rFonts w:ascii="Times New Roman" w:eastAsia="宋体" w:hAnsi="Times New Roman" w:cs="Times New Roman"/>
          <w:b/>
          <w:color w:val="auto"/>
          <w:kern w:val="2"/>
          <w:sz w:val="21"/>
          <w:lang w:val="x-none" w:eastAsia="x-none"/>
        </w:rPr>
        <w:fldChar w:fldCharType="end"/>
      </w:r>
      <w:bookmarkEnd w:id="3"/>
      <w:r w:rsidRPr="00433EC0">
        <w:rPr>
          <w:rFonts w:ascii="Times New Roman" w:eastAsia="宋体" w:hAnsi="Times New Roman" w:cs="Times New Roman" w:hint="eastAsia"/>
          <w:b/>
          <w:color w:val="auto"/>
          <w:kern w:val="2"/>
          <w:sz w:val="21"/>
          <w:lang w:val="x-none" w:eastAsia="x-none"/>
        </w:rPr>
        <w:t xml:space="preserve">  </w:t>
      </w:r>
      <w:proofErr w:type="spellStart"/>
      <w:r w:rsidRPr="00433EC0">
        <w:rPr>
          <w:rFonts w:ascii="Times New Roman" w:eastAsia="宋体" w:hAnsi="Times New Roman" w:cs="Times New Roman" w:hint="eastAsia"/>
          <w:b/>
          <w:color w:val="auto"/>
          <w:kern w:val="2"/>
          <w:sz w:val="21"/>
          <w:lang w:val="x-none" w:eastAsia="x-none"/>
        </w:rPr>
        <w:t>复杂事件模式列表</w:t>
      </w:r>
      <w:bookmarkEnd w:id="4"/>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3281"/>
        <w:gridCol w:w="3153"/>
      </w:tblGrid>
      <w:tr w:rsidR="00433EC0" w:rsidRPr="00433EC0" w:rsidTr="00365B5B">
        <w:trPr>
          <w:jc w:val="center"/>
        </w:trPr>
        <w:tc>
          <w:tcPr>
            <w:tcW w:w="2376"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MES</w:t>
            </w:r>
            <w:r w:rsidRPr="00433EC0">
              <w:rPr>
                <w:rFonts w:ascii="Times New Roman" w:eastAsia="宋体" w:hAnsi="Times New Roman" w:cs="Times New Roman" w:hint="eastAsia"/>
                <w:color w:val="auto"/>
                <w:kern w:val="2"/>
                <w:sz w:val="21"/>
                <w:szCs w:val="21"/>
              </w:rPr>
              <w:t>功能</w:t>
            </w: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复杂事件模式命名</w:t>
            </w:r>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复杂事件模式语义</w:t>
            </w:r>
          </w:p>
        </w:tc>
      </w:tr>
      <w:tr w:rsidR="00433EC0" w:rsidRPr="00433EC0" w:rsidTr="00365B5B">
        <w:trPr>
          <w:trHeight w:val="132"/>
          <w:jc w:val="center"/>
        </w:trPr>
        <w:tc>
          <w:tcPr>
            <w:tcW w:w="2376"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任务作业管理</w:t>
            </w: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cep_TaskStartControl</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任务开始监控</w:t>
            </w:r>
          </w:p>
        </w:tc>
      </w:tr>
      <w:tr w:rsidR="00433EC0" w:rsidRPr="00433EC0" w:rsidTr="00365B5B">
        <w:trPr>
          <w:trHeight w:val="13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color w:val="auto"/>
                <w:kern w:val="2"/>
                <w:sz w:val="21"/>
                <w:szCs w:val="21"/>
              </w:rPr>
              <w:t>cep_TaskTimeout</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任务已拖期</w:t>
            </w:r>
          </w:p>
        </w:tc>
      </w:tr>
      <w:tr w:rsidR="00433EC0" w:rsidRPr="00433EC0" w:rsidTr="00365B5B">
        <w:trPr>
          <w:trHeight w:val="9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color w:val="auto"/>
                <w:kern w:val="2"/>
                <w:sz w:val="21"/>
                <w:szCs w:val="21"/>
              </w:rPr>
              <w:t>cep_Task</w:t>
            </w:r>
            <w:r w:rsidRPr="00433EC0">
              <w:rPr>
                <w:rFonts w:ascii="Times New Roman" w:eastAsia="宋体" w:hAnsi="Times New Roman" w:cs="Times New Roman" w:hint="eastAsia"/>
                <w:color w:val="auto"/>
                <w:kern w:val="2"/>
                <w:sz w:val="21"/>
                <w:szCs w:val="21"/>
              </w:rPr>
              <w:t>ProcessControl</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任务进度监控（中断等）</w:t>
            </w:r>
          </w:p>
        </w:tc>
      </w:tr>
      <w:tr w:rsidR="00433EC0" w:rsidRPr="00433EC0" w:rsidTr="00365B5B">
        <w:trPr>
          <w:trHeight w:val="9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cep_NewTaskAdded</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设备新增任务</w:t>
            </w:r>
          </w:p>
        </w:tc>
      </w:tr>
      <w:tr w:rsidR="00433EC0" w:rsidRPr="00433EC0" w:rsidTr="00365B5B">
        <w:trPr>
          <w:trHeight w:val="9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cep_TaskComplete</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完成加工任务</w:t>
            </w:r>
          </w:p>
        </w:tc>
      </w:tr>
      <w:tr w:rsidR="00433EC0" w:rsidRPr="00433EC0" w:rsidTr="00365B5B">
        <w:trPr>
          <w:trHeight w:val="9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cep_TaskFinishCheck</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任务完成首检</w:t>
            </w:r>
          </w:p>
        </w:tc>
      </w:tr>
      <w:tr w:rsidR="00433EC0" w:rsidRPr="00433EC0" w:rsidTr="00365B5B">
        <w:trPr>
          <w:trHeight w:val="196"/>
          <w:jc w:val="center"/>
        </w:trPr>
        <w:tc>
          <w:tcPr>
            <w:tcW w:w="2376"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物料管理</w:t>
            </w: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color w:val="auto"/>
                <w:kern w:val="2"/>
                <w:sz w:val="21"/>
                <w:szCs w:val="21"/>
              </w:rPr>
              <w:t>cep_</w:t>
            </w:r>
            <w:r w:rsidRPr="00433EC0">
              <w:rPr>
                <w:rFonts w:ascii="Times New Roman" w:eastAsia="宋体" w:hAnsi="Times New Roman" w:cs="Times New Roman" w:hint="eastAsia"/>
                <w:color w:val="auto"/>
                <w:kern w:val="2"/>
                <w:sz w:val="21"/>
                <w:szCs w:val="21"/>
              </w:rPr>
              <w:t>MaterialSign</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物料签收控制</w:t>
            </w:r>
          </w:p>
        </w:tc>
      </w:tr>
      <w:tr w:rsidR="00433EC0" w:rsidRPr="00433EC0" w:rsidTr="00365B5B">
        <w:trPr>
          <w:trHeight w:val="18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color w:val="auto"/>
                <w:kern w:val="2"/>
                <w:sz w:val="21"/>
                <w:szCs w:val="21"/>
              </w:rPr>
              <w:t>cep_</w:t>
            </w:r>
            <w:r w:rsidRPr="00433EC0">
              <w:rPr>
                <w:rFonts w:ascii="Times New Roman" w:eastAsia="宋体" w:hAnsi="Times New Roman" w:cs="Times New Roman" w:hint="eastAsia"/>
                <w:color w:val="auto"/>
                <w:kern w:val="2"/>
                <w:sz w:val="21"/>
                <w:szCs w:val="21"/>
              </w:rPr>
              <w:t>MaterialCheck</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物料检验</w:t>
            </w:r>
          </w:p>
        </w:tc>
      </w:tr>
      <w:tr w:rsidR="00433EC0" w:rsidRPr="00433EC0" w:rsidTr="00365B5B">
        <w:trPr>
          <w:trHeight w:val="18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cep_MaterialApply</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缺料需求申请</w:t>
            </w:r>
          </w:p>
        </w:tc>
      </w:tr>
      <w:tr w:rsidR="00433EC0" w:rsidRPr="00433EC0" w:rsidTr="00365B5B">
        <w:trPr>
          <w:trHeight w:val="180"/>
          <w:jc w:val="center"/>
        </w:trPr>
        <w:tc>
          <w:tcPr>
            <w:tcW w:w="2376"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设备管理</w:t>
            </w: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cep_DeviceFault</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设备故障监控</w:t>
            </w:r>
          </w:p>
        </w:tc>
      </w:tr>
      <w:tr w:rsidR="00433EC0" w:rsidRPr="00433EC0" w:rsidTr="00365B5B">
        <w:trPr>
          <w:trHeight w:val="18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cep_DeviceRecover</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设备恢复可用</w:t>
            </w:r>
          </w:p>
        </w:tc>
      </w:tr>
      <w:tr w:rsidR="00433EC0" w:rsidRPr="00433EC0" w:rsidTr="00365B5B">
        <w:trPr>
          <w:trHeight w:val="196"/>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cep_DeviceMaintainControl</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设备维修进度</w:t>
            </w:r>
          </w:p>
        </w:tc>
      </w:tr>
      <w:tr w:rsidR="00433EC0" w:rsidRPr="00433EC0" w:rsidTr="00365B5B">
        <w:trPr>
          <w:trHeight w:val="196"/>
          <w:jc w:val="center"/>
        </w:trPr>
        <w:tc>
          <w:tcPr>
            <w:tcW w:w="2376" w:type="dxa"/>
            <w:vMerge w:val="restart"/>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周转</w:t>
            </w:r>
            <w:proofErr w:type="gramStart"/>
            <w:r w:rsidRPr="00433EC0">
              <w:rPr>
                <w:rFonts w:ascii="Times New Roman" w:eastAsia="宋体" w:hAnsi="Times New Roman" w:cs="Times New Roman" w:hint="eastAsia"/>
                <w:color w:val="auto"/>
                <w:kern w:val="2"/>
                <w:sz w:val="21"/>
                <w:szCs w:val="21"/>
              </w:rPr>
              <w:t>箱管理</w:t>
            </w:r>
            <w:proofErr w:type="gramEnd"/>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cep_BoxDelay</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周转箱滞留</w:t>
            </w:r>
          </w:p>
        </w:tc>
      </w:tr>
      <w:tr w:rsidR="00433EC0" w:rsidRPr="00433EC0" w:rsidTr="00365B5B">
        <w:trPr>
          <w:trHeight w:val="18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cep_BoxPassInv</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周转箱出入库</w:t>
            </w:r>
          </w:p>
        </w:tc>
      </w:tr>
      <w:tr w:rsidR="00433EC0" w:rsidRPr="00433EC0" w:rsidTr="00365B5B">
        <w:trPr>
          <w:trHeight w:val="180"/>
          <w:jc w:val="center"/>
        </w:trPr>
        <w:tc>
          <w:tcPr>
            <w:tcW w:w="2376" w:type="dxa"/>
            <w:vMerge/>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cep_Box</w:t>
            </w:r>
            <w:r w:rsidRPr="00433EC0">
              <w:rPr>
                <w:rFonts w:ascii="Times New Roman" w:eastAsia="宋体" w:hAnsi="Times New Roman" w:cs="Times New Roman"/>
                <w:color w:val="auto"/>
                <w:kern w:val="2"/>
                <w:sz w:val="21"/>
                <w:szCs w:val="21"/>
              </w:rPr>
              <w:t>CardError</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周转箱与组箱单一致性校验</w:t>
            </w:r>
          </w:p>
        </w:tc>
      </w:tr>
      <w:tr w:rsidR="00433EC0" w:rsidRPr="00433EC0" w:rsidTr="00365B5B">
        <w:trPr>
          <w:jc w:val="center"/>
        </w:trPr>
        <w:tc>
          <w:tcPr>
            <w:tcW w:w="2376" w:type="dxa"/>
            <w:vAlign w:val="center"/>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人员管理</w:t>
            </w:r>
          </w:p>
        </w:tc>
        <w:tc>
          <w:tcPr>
            <w:tcW w:w="3359"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proofErr w:type="spellStart"/>
            <w:r w:rsidRPr="00433EC0">
              <w:rPr>
                <w:rFonts w:ascii="Times New Roman" w:eastAsia="宋体" w:hAnsi="Times New Roman" w:cs="Times New Roman" w:hint="eastAsia"/>
                <w:color w:val="auto"/>
                <w:kern w:val="2"/>
                <w:sz w:val="21"/>
                <w:szCs w:val="21"/>
              </w:rPr>
              <w:t>cep_EmployeePass</w:t>
            </w:r>
            <w:proofErr w:type="spellEnd"/>
          </w:p>
        </w:tc>
        <w:tc>
          <w:tcPr>
            <w:tcW w:w="3445" w:type="dxa"/>
          </w:tcPr>
          <w:p w:rsidR="00433EC0" w:rsidRPr="00433EC0" w:rsidRDefault="00433EC0" w:rsidP="00433EC0">
            <w:pPr>
              <w:widowControl w:val="0"/>
              <w:spacing w:before="0" w:after="0" w:line="240" w:lineRule="auto"/>
              <w:jc w:val="center"/>
              <w:rPr>
                <w:rFonts w:ascii="Times New Roman" w:eastAsia="宋体" w:hAnsi="Times New Roman" w:cs="Times New Roman"/>
                <w:color w:val="auto"/>
                <w:kern w:val="2"/>
                <w:sz w:val="21"/>
                <w:szCs w:val="21"/>
              </w:rPr>
            </w:pPr>
            <w:r w:rsidRPr="00433EC0">
              <w:rPr>
                <w:rFonts w:ascii="Times New Roman" w:eastAsia="宋体" w:hAnsi="Times New Roman" w:cs="Times New Roman" w:hint="eastAsia"/>
                <w:color w:val="auto"/>
                <w:kern w:val="2"/>
                <w:sz w:val="21"/>
                <w:szCs w:val="21"/>
              </w:rPr>
              <w:t>人员进出监控</w:t>
            </w:r>
          </w:p>
        </w:tc>
      </w:tr>
    </w:tbl>
    <w:p w:rsidR="00433EC0" w:rsidRDefault="00433EC0" w:rsidP="00017896">
      <w:pPr>
        <w:rPr>
          <w:b/>
        </w:rPr>
      </w:pPr>
    </w:p>
    <w:p w:rsidR="00632B92" w:rsidRPr="006864CD" w:rsidRDefault="00632B92" w:rsidP="00632B92">
      <w:pPr>
        <w:widowControl w:val="0"/>
        <w:spacing w:before="0" w:after="0" w:line="240" w:lineRule="auto"/>
        <w:jc w:val="both"/>
        <w:rPr>
          <w:rFonts w:ascii="楷体" w:eastAsia="楷体" w:hAnsi="楷体" w:cs="宋体"/>
          <w:color w:val="auto"/>
          <w:sz w:val="24"/>
          <w:szCs w:val="24"/>
        </w:rPr>
      </w:pPr>
      <w:r w:rsidRPr="006864CD">
        <w:rPr>
          <w:rFonts w:ascii="楷体" w:eastAsia="楷体" w:hAnsi="楷体" w:cs="宋体" w:hint="eastAsia"/>
          <w:color w:val="auto"/>
          <w:sz w:val="24"/>
          <w:szCs w:val="24"/>
        </w:rPr>
        <w:t>事件</w:t>
      </w:r>
      <w:r w:rsidRPr="006864CD">
        <w:rPr>
          <w:rFonts w:ascii="楷体" w:eastAsia="楷体" w:hAnsi="楷体" w:cs="宋体"/>
          <w:color w:val="auto"/>
          <w:sz w:val="24"/>
          <w:szCs w:val="24"/>
        </w:rPr>
        <w:t>处理</w:t>
      </w:r>
      <w:r w:rsidRPr="006864CD">
        <w:rPr>
          <w:rFonts w:ascii="楷体" w:eastAsia="楷体" w:hAnsi="楷体" w:cs="宋体" w:hint="eastAsia"/>
          <w:color w:val="auto"/>
          <w:sz w:val="24"/>
          <w:szCs w:val="24"/>
        </w:rPr>
        <w:t>相关接口</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hint="eastAsia"/>
          <w:color w:val="auto"/>
          <w:sz w:val="24"/>
          <w:szCs w:val="24"/>
        </w:rPr>
        <w:t>1）</w:t>
      </w:r>
      <w:proofErr w:type="spellStart"/>
      <w:r w:rsidRPr="00341993">
        <w:rPr>
          <w:rFonts w:ascii="楷体" w:eastAsia="楷体" w:hAnsi="楷体" w:cs="宋体" w:hint="eastAsia"/>
          <w:color w:val="auto"/>
          <w:sz w:val="24"/>
          <w:szCs w:val="24"/>
          <w:highlight w:val="green"/>
        </w:rPr>
        <w:t>E</w:t>
      </w:r>
      <w:r w:rsidRPr="00341993">
        <w:rPr>
          <w:rFonts w:ascii="楷体" w:eastAsia="楷体" w:hAnsi="楷体" w:cs="宋体"/>
          <w:color w:val="auto"/>
          <w:sz w:val="24"/>
          <w:szCs w:val="24"/>
          <w:highlight w:val="green"/>
        </w:rPr>
        <w:t>ventManager</w:t>
      </w:r>
      <w:proofErr w:type="spellEnd"/>
      <w:r w:rsidRPr="006864CD">
        <w:rPr>
          <w:rFonts w:ascii="楷体" w:eastAsia="楷体" w:hAnsi="楷体" w:cs="宋体" w:hint="eastAsia"/>
          <w:color w:val="auto"/>
          <w:sz w:val="24"/>
          <w:szCs w:val="24"/>
        </w:rPr>
        <w:t>：系统</w:t>
      </w:r>
      <w:r w:rsidRPr="006864CD">
        <w:rPr>
          <w:rFonts w:ascii="楷体" w:eastAsia="楷体" w:hAnsi="楷体" w:cs="宋体"/>
          <w:color w:val="auto"/>
          <w:sz w:val="24"/>
          <w:szCs w:val="24"/>
        </w:rPr>
        <w:t>中与</w:t>
      </w:r>
      <w:r w:rsidRPr="006864CD">
        <w:rPr>
          <w:rFonts w:ascii="楷体" w:eastAsia="楷体" w:hAnsi="楷体" w:cs="宋体" w:hint="eastAsia"/>
          <w:color w:val="auto"/>
          <w:sz w:val="24"/>
          <w:szCs w:val="24"/>
        </w:rPr>
        <w:t>事件</w:t>
      </w:r>
      <w:r w:rsidRPr="006864CD">
        <w:rPr>
          <w:rFonts w:ascii="楷体" w:eastAsia="楷体" w:hAnsi="楷体" w:cs="宋体"/>
          <w:color w:val="auto"/>
          <w:sz w:val="24"/>
          <w:szCs w:val="24"/>
        </w:rPr>
        <w:t>相关的维护和操作都有该</w:t>
      </w:r>
      <w:r w:rsidRPr="006864CD">
        <w:rPr>
          <w:rFonts w:ascii="楷体" w:eastAsia="楷体" w:hAnsi="楷体" w:cs="宋体" w:hint="eastAsia"/>
          <w:color w:val="auto"/>
          <w:sz w:val="24"/>
          <w:szCs w:val="24"/>
        </w:rPr>
        <w:t>接口完成</w:t>
      </w:r>
      <w:r w:rsidRPr="006864CD">
        <w:rPr>
          <w:rFonts w:ascii="楷体" w:eastAsia="楷体" w:hAnsi="楷体" w:cs="宋体"/>
          <w:color w:val="auto"/>
          <w:sz w:val="24"/>
          <w:szCs w:val="24"/>
        </w:rPr>
        <w:t>，主要包括</w:t>
      </w:r>
      <w:r w:rsidRPr="006864CD">
        <w:rPr>
          <w:rFonts w:ascii="楷体" w:eastAsia="楷体" w:hAnsi="楷体" w:cs="宋体" w:hint="eastAsia"/>
          <w:color w:val="auto"/>
          <w:sz w:val="24"/>
          <w:szCs w:val="24"/>
        </w:rPr>
        <w:t>事件属性维护</w:t>
      </w:r>
      <w:r w:rsidRPr="006864CD">
        <w:rPr>
          <w:rFonts w:ascii="楷体" w:eastAsia="楷体" w:hAnsi="楷体" w:cs="宋体"/>
          <w:color w:val="auto"/>
          <w:sz w:val="24"/>
          <w:szCs w:val="24"/>
        </w:rPr>
        <w:t>、事件监听</w:t>
      </w:r>
      <w:r w:rsidRPr="006864CD">
        <w:rPr>
          <w:rFonts w:ascii="楷体" w:eastAsia="楷体" w:hAnsi="楷体" w:cs="宋体" w:hint="eastAsia"/>
          <w:color w:val="auto"/>
          <w:sz w:val="24"/>
          <w:szCs w:val="24"/>
        </w:rPr>
        <w:t>、</w:t>
      </w:r>
      <w:r w:rsidRPr="006864CD">
        <w:rPr>
          <w:rFonts w:ascii="楷体" w:eastAsia="楷体" w:hAnsi="楷体" w:cs="宋体"/>
          <w:color w:val="auto"/>
          <w:sz w:val="24"/>
          <w:szCs w:val="24"/>
        </w:rPr>
        <w:t>复杂事件产生</w:t>
      </w:r>
      <w:r w:rsidRPr="006864CD">
        <w:rPr>
          <w:rFonts w:ascii="楷体" w:eastAsia="楷体" w:hAnsi="楷体" w:cs="宋体" w:hint="eastAsia"/>
          <w:color w:val="auto"/>
          <w:sz w:val="24"/>
          <w:szCs w:val="24"/>
        </w:rPr>
        <w:t>等。</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color w:val="auto"/>
          <w:sz w:val="24"/>
          <w:szCs w:val="24"/>
        </w:rPr>
        <w:t>2</w:t>
      </w:r>
      <w:r w:rsidRPr="006864CD">
        <w:rPr>
          <w:rFonts w:ascii="楷体" w:eastAsia="楷体" w:hAnsi="楷体" w:cs="宋体" w:hint="eastAsia"/>
          <w:color w:val="auto"/>
          <w:sz w:val="24"/>
          <w:szCs w:val="24"/>
        </w:rPr>
        <w:t>）</w:t>
      </w:r>
      <w:proofErr w:type="spellStart"/>
      <w:r w:rsidRPr="00341993">
        <w:rPr>
          <w:rFonts w:ascii="楷体" w:eastAsia="楷体" w:hAnsi="楷体" w:cs="宋体" w:hint="eastAsia"/>
          <w:color w:val="auto"/>
          <w:sz w:val="24"/>
          <w:szCs w:val="24"/>
          <w:highlight w:val="green"/>
        </w:rPr>
        <w:t>S</w:t>
      </w:r>
      <w:r w:rsidRPr="00341993">
        <w:rPr>
          <w:rFonts w:ascii="楷体" w:eastAsia="楷体" w:hAnsi="楷体" w:cs="宋体"/>
          <w:color w:val="auto"/>
          <w:sz w:val="24"/>
          <w:szCs w:val="24"/>
          <w:highlight w:val="green"/>
        </w:rPr>
        <w:t>tateManager</w:t>
      </w:r>
      <w:proofErr w:type="spellEnd"/>
      <w:r w:rsidRPr="006864CD">
        <w:rPr>
          <w:rFonts w:ascii="楷体" w:eastAsia="楷体" w:hAnsi="楷体" w:cs="宋体"/>
          <w:color w:val="auto"/>
          <w:sz w:val="24"/>
          <w:szCs w:val="24"/>
        </w:rPr>
        <w:t>：该接口用来</w:t>
      </w:r>
      <w:r w:rsidRPr="006864CD">
        <w:rPr>
          <w:rFonts w:ascii="楷体" w:eastAsia="楷体" w:hAnsi="楷体" w:cs="宋体" w:hint="eastAsia"/>
          <w:color w:val="auto"/>
          <w:sz w:val="24"/>
          <w:szCs w:val="24"/>
        </w:rPr>
        <w:t>维护</w:t>
      </w:r>
      <w:r w:rsidRPr="006864CD">
        <w:rPr>
          <w:rFonts w:ascii="楷体" w:eastAsia="楷体" w:hAnsi="楷体" w:cs="宋体"/>
          <w:color w:val="auto"/>
          <w:sz w:val="24"/>
          <w:szCs w:val="24"/>
        </w:rPr>
        <w:t>与</w:t>
      </w:r>
      <w:r w:rsidRPr="006864CD">
        <w:rPr>
          <w:rFonts w:ascii="楷体" w:eastAsia="楷体" w:hAnsi="楷体" w:cs="宋体" w:hint="eastAsia"/>
          <w:color w:val="auto"/>
          <w:sz w:val="24"/>
          <w:szCs w:val="24"/>
        </w:rPr>
        <w:t>业务</w:t>
      </w:r>
      <w:r w:rsidRPr="006864CD">
        <w:rPr>
          <w:rFonts w:ascii="楷体" w:eastAsia="楷体" w:hAnsi="楷体" w:cs="宋体"/>
          <w:color w:val="auto"/>
          <w:sz w:val="24"/>
          <w:szCs w:val="24"/>
        </w:rPr>
        <w:t>对象相关的状态，</w:t>
      </w:r>
      <w:r w:rsidRPr="006864CD">
        <w:rPr>
          <w:rFonts w:ascii="楷体" w:eastAsia="楷体" w:hAnsi="楷体" w:cs="宋体" w:hint="eastAsia"/>
          <w:color w:val="auto"/>
          <w:sz w:val="24"/>
          <w:szCs w:val="24"/>
        </w:rPr>
        <w:t>包括增加、</w:t>
      </w:r>
      <w:r w:rsidRPr="006864CD">
        <w:rPr>
          <w:rFonts w:ascii="楷体" w:eastAsia="楷体" w:hAnsi="楷体" w:cs="宋体"/>
          <w:color w:val="auto"/>
          <w:sz w:val="24"/>
          <w:szCs w:val="24"/>
        </w:rPr>
        <w:t>修改和删除</w:t>
      </w:r>
      <w:r w:rsidRPr="006864CD">
        <w:rPr>
          <w:rFonts w:ascii="楷体" w:eastAsia="楷体" w:hAnsi="楷体" w:cs="宋体" w:hint="eastAsia"/>
          <w:color w:val="auto"/>
          <w:sz w:val="24"/>
          <w:szCs w:val="24"/>
        </w:rPr>
        <w:t>等</w:t>
      </w:r>
      <w:r w:rsidRPr="006864CD">
        <w:rPr>
          <w:rFonts w:ascii="楷体" w:eastAsia="楷体" w:hAnsi="楷体" w:cs="宋体"/>
          <w:color w:val="auto"/>
          <w:sz w:val="24"/>
          <w:szCs w:val="24"/>
        </w:rPr>
        <w:t>操作的实现</w:t>
      </w:r>
      <w:r w:rsidRPr="006864CD">
        <w:rPr>
          <w:rFonts w:ascii="楷体" w:eastAsia="楷体" w:hAnsi="楷体" w:cs="宋体" w:hint="eastAsia"/>
          <w:color w:val="auto"/>
          <w:sz w:val="24"/>
          <w:szCs w:val="24"/>
        </w:rPr>
        <w:t>。</w:t>
      </w:r>
    </w:p>
    <w:p w:rsidR="00632B92" w:rsidRPr="006864CD" w:rsidRDefault="00632B92" w:rsidP="00632B92">
      <w:pPr>
        <w:widowControl w:val="0"/>
        <w:spacing w:before="0" w:after="0" w:line="240" w:lineRule="auto"/>
        <w:jc w:val="both"/>
        <w:rPr>
          <w:rFonts w:ascii="楷体" w:eastAsia="楷体" w:hAnsi="楷体" w:cs="宋体"/>
          <w:color w:val="auto"/>
          <w:sz w:val="24"/>
          <w:szCs w:val="24"/>
        </w:rPr>
      </w:pPr>
      <w:r w:rsidRPr="006864CD">
        <w:rPr>
          <w:rFonts w:ascii="楷体" w:eastAsia="楷体" w:hAnsi="楷体" w:cs="宋体" w:hint="eastAsia"/>
          <w:color w:val="auto"/>
          <w:sz w:val="24"/>
          <w:szCs w:val="24"/>
        </w:rPr>
        <w:t>量化</w:t>
      </w:r>
      <w:r w:rsidRPr="006864CD">
        <w:rPr>
          <w:rFonts w:ascii="楷体" w:eastAsia="楷体" w:hAnsi="楷体" w:cs="宋体"/>
          <w:color w:val="auto"/>
          <w:sz w:val="24"/>
          <w:szCs w:val="24"/>
        </w:rPr>
        <w:t>评价相关</w:t>
      </w:r>
      <w:r w:rsidRPr="006864CD">
        <w:rPr>
          <w:rFonts w:ascii="楷体" w:eastAsia="楷体" w:hAnsi="楷体" w:cs="宋体" w:hint="eastAsia"/>
          <w:color w:val="auto"/>
          <w:sz w:val="24"/>
          <w:szCs w:val="24"/>
        </w:rPr>
        <w:t>接口</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color w:val="auto"/>
          <w:sz w:val="24"/>
          <w:szCs w:val="24"/>
        </w:rPr>
        <w:t>量化评价模块主要包括两部分</w:t>
      </w:r>
      <w:r w:rsidRPr="006864CD">
        <w:rPr>
          <w:rFonts w:ascii="楷体" w:eastAsia="楷体" w:hAnsi="楷体" w:cs="宋体" w:hint="eastAsia"/>
          <w:color w:val="auto"/>
          <w:sz w:val="24"/>
          <w:szCs w:val="24"/>
        </w:rPr>
        <w:t>，</w:t>
      </w:r>
      <w:r w:rsidRPr="006864CD">
        <w:rPr>
          <w:rFonts w:ascii="楷体" w:eastAsia="楷体" w:hAnsi="楷体" w:cs="宋体"/>
          <w:color w:val="auto"/>
          <w:sz w:val="24"/>
          <w:szCs w:val="24"/>
        </w:rPr>
        <w:t>一是基于证据理论的事件对状态的置信评价，二是</w:t>
      </w:r>
      <w:r w:rsidRPr="006864CD">
        <w:rPr>
          <w:rFonts w:ascii="楷体" w:eastAsia="楷体" w:hAnsi="楷体" w:cs="宋体" w:hint="eastAsia"/>
          <w:color w:val="auto"/>
          <w:sz w:val="24"/>
          <w:szCs w:val="24"/>
        </w:rPr>
        <w:t>基于</w:t>
      </w:r>
      <w:r w:rsidRPr="006864CD">
        <w:rPr>
          <w:rFonts w:ascii="楷体" w:eastAsia="楷体" w:hAnsi="楷体" w:cs="宋体"/>
          <w:color w:val="auto"/>
          <w:sz w:val="24"/>
          <w:szCs w:val="24"/>
        </w:rPr>
        <w:t>属性域权重的事件对状态相关属性</w:t>
      </w:r>
      <w:r w:rsidRPr="006864CD">
        <w:rPr>
          <w:rFonts w:ascii="楷体" w:eastAsia="楷体" w:hAnsi="楷体" w:cs="宋体" w:hint="eastAsia"/>
          <w:color w:val="auto"/>
          <w:sz w:val="24"/>
          <w:szCs w:val="24"/>
        </w:rPr>
        <w:t>的</w:t>
      </w:r>
      <w:r w:rsidRPr="006864CD">
        <w:rPr>
          <w:rFonts w:ascii="楷体" w:eastAsia="楷体" w:hAnsi="楷体" w:cs="宋体"/>
          <w:color w:val="auto"/>
          <w:sz w:val="24"/>
          <w:szCs w:val="24"/>
        </w:rPr>
        <w:t>置信评价</w:t>
      </w:r>
      <w:r w:rsidRPr="006864CD">
        <w:rPr>
          <w:rFonts w:ascii="楷体" w:eastAsia="楷体" w:hAnsi="楷体" w:cs="宋体" w:hint="eastAsia"/>
          <w:color w:val="auto"/>
          <w:sz w:val="24"/>
          <w:szCs w:val="24"/>
        </w:rPr>
        <w:t>。</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hint="eastAsia"/>
          <w:color w:val="auto"/>
          <w:sz w:val="24"/>
          <w:szCs w:val="24"/>
        </w:rPr>
        <w:t>1）</w:t>
      </w:r>
      <w:proofErr w:type="spellStart"/>
      <w:r w:rsidRPr="00341993">
        <w:rPr>
          <w:rFonts w:ascii="楷体" w:eastAsia="楷体" w:hAnsi="楷体" w:cs="宋体" w:hint="eastAsia"/>
          <w:color w:val="auto"/>
          <w:sz w:val="24"/>
          <w:szCs w:val="24"/>
          <w:highlight w:val="green"/>
        </w:rPr>
        <w:t>DSM</w:t>
      </w:r>
      <w:r w:rsidRPr="00341993">
        <w:rPr>
          <w:rFonts w:ascii="楷体" w:eastAsia="楷体" w:hAnsi="楷体" w:cs="宋体"/>
          <w:color w:val="auto"/>
          <w:sz w:val="24"/>
          <w:szCs w:val="24"/>
          <w:highlight w:val="green"/>
        </w:rPr>
        <w:t>anager</w:t>
      </w:r>
      <w:proofErr w:type="spellEnd"/>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对</w:t>
      </w:r>
      <w:r w:rsidRPr="006864CD">
        <w:rPr>
          <w:rFonts w:ascii="楷体" w:eastAsia="楷体" w:hAnsi="楷体" w:cs="宋体" w:hint="eastAsia"/>
          <w:color w:val="auto"/>
          <w:sz w:val="24"/>
          <w:szCs w:val="24"/>
        </w:rPr>
        <w:t>主要</w:t>
      </w:r>
      <w:r w:rsidRPr="006864CD">
        <w:rPr>
          <w:rFonts w:ascii="楷体" w:eastAsia="楷体" w:hAnsi="楷体" w:cs="宋体"/>
          <w:color w:val="auto"/>
          <w:sz w:val="24"/>
          <w:szCs w:val="24"/>
        </w:rPr>
        <w:t>对证据理论所涉及的</w:t>
      </w:r>
      <w:r w:rsidRPr="006864CD">
        <w:rPr>
          <w:rFonts w:ascii="楷体" w:eastAsia="楷体" w:hAnsi="楷体" w:cs="宋体" w:hint="eastAsia"/>
          <w:color w:val="auto"/>
          <w:sz w:val="24"/>
          <w:szCs w:val="24"/>
        </w:rPr>
        <w:t>相关</w:t>
      </w:r>
      <w:r w:rsidRPr="006864CD">
        <w:rPr>
          <w:rFonts w:ascii="楷体" w:eastAsia="楷体" w:hAnsi="楷体" w:cs="宋体"/>
          <w:color w:val="auto"/>
          <w:sz w:val="24"/>
          <w:szCs w:val="24"/>
        </w:rPr>
        <w:t>方法进行了实现，主要包括</w:t>
      </w:r>
      <w:r w:rsidRPr="006864CD">
        <w:rPr>
          <w:rFonts w:ascii="楷体" w:eastAsia="楷体" w:hAnsi="楷体" w:cs="宋体" w:hint="eastAsia"/>
          <w:color w:val="auto"/>
          <w:sz w:val="24"/>
          <w:szCs w:val="24"/>
        </w:rPr>
        <w:t>动态证据体矩阵创建，</w:t>
      </w:r>
      <w:proofErr w:type="spellStart"/>
      <w:r w:rsidRPr="006864CD">
        <w:rPr>
          <w:rFonts w:ascii="楷体" w:eastAsia="楷体" w:hAnsi="楷体" w:cs="宋体" w:hint="eastAsia"/>
          <w:color w:val="auto"/>
          <w:sz w:val="24"/>
          <w:szCs w:val="24"/>
        </w:rPr>
        <w:t>Dempster</w:t>
      </w:r>
      <w:proofErr w:type="spellEnd"/>
      <w:r w:rsidRPr="006864CD">
        <w:rPr>
          <w:rFonts w:ascii="楷体" w:eastAsia="楷体" w:hAnsi="楷体" w:cs="宋体" w:hint="eastAsia"/>
          <w:color w:val="auto"/>
          <w:sz w:val="24"/>
          <w:szCs w:val="24"/>
        </w:rPr>
        <w:t>组合规则实现，状态置信评价规则</w:t>
      </w:r>
      <w:r w:rsidRPr="006864CD">
        <w:rPr>
          <w:rFonts w:ascii="楷体" w:eastAsia="楷体" w:hAnsi="楷体" w:cs="宋体"/>
          <w:color w:val="auto"/>
          <w:sz w:val="24"/>
          <w:szCs w:val="24"/>
        </w:rPr>
        <w:t>实现</w:t>
      </w:r>
      <w:r w:rsidRPr="006864CD">
        <w:rPr>
          <w:rFonts w:ascii="楷体" w:eastAsia="楷体" w:hAnsi="楷体" w:cs="宋体" w:hint="eastAsia"/>
          <w:color w:val="auto"/>
          <w:sz w:val="24"/>
          <w:szCs w:val="24"/>
        </w:rPr>
        <w:t>；</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hint="eastAsia"/>
          <w:color w:val="auto"/>
          <w:sz w:val="24"/>
          <w:szCs w:val="24"/>
        </w:rPr>
        <w:t>2）</w:t>
      </w:r>
      <w:proofErr w:type="spellStart"/>
      <w:r w:rsidRPr="00341993">
        <w:rPr>
          <w:rFonts w:ascii="楷体" w:eastAsia="楷体" w:hAnsi="楷体" w:cs="宋体" w:hint="eastAsia"/>
          <w:color w:val="auto"/>
          <w:sz w:val="24"/>
          <w:szCs w:val="24"/>
          <w:highlight w:val="green"/>
        </w:rPr>
        <w:t>A</w:t>
      </w:r>
      <w:r w:rsidRPr="00341993">
        <w:rPr>
          <w:rFonts w:ascii="楷体" w:eastAsia="楷体" w:hAnsi="楷体" w:cs="宋体"/>
          <w:color w:val="auto"/>
          <w:sz w:val="24"/>
          <w:szCs w:val="24"/>
          <w:highlight w:val="green"/>
        </w:rPr>
        <w:t>ttriWeightManager</w:t>
      </w:r>
      <w:proofErr w:type="spellEnd"/>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主要</w:t>
      </w:r>
      <w:r w:rsidRPr="006864CD">
        <w:rPr>
          <w:rFonts w:ascii="楷体" w:eastAsia="楷体" w:hAnsi="楷体" w:cs="宋体" w:hint="eastAsia"/>
          <w:color w:val="auto"/>
          <w:sz w:val="24"/>
          <w:szCs w:val="24"/>
        </w:rPr>
        <w:t>用于处理相关</w:t>
      </w:r>
      <w:r w:rsidRPr="006864CD">
        <w:rPr>
          <w:rFonts w:ascii="楷体" w:eastAsia="楷体" w:hAnsi="楷体" w:cs="宋体"/>
          <w:color w:val="auto"/>
          <w:sz w:val="24"/>
          <w:szCs w:val="24"/>
        </w:rPr>
        <w:t>的条件事件的属性域权重，在创建复杂事件时调用，用来维护复杂事件对状态相关属性域的评价。</w:t>
      </w:r>
    </w:p>
    <w:p w:rsidR="00632B92" w:rsidRPr="006864CD" w:rsidRDefault="00632B92" w:rsidP="00632B92">
      <w:pPr>
        <w:widowControl w:val="0"/>
        <w:spacing w:before="0" w:after="0" w:line="240" w:lineRule="auto"/>
        <w:jc w:val="both"/>
        <w:rPr>
          <w:rFonts w:ascii="楷体" w:eastAsia="楷体" w:hAnsi="楷体" w:cs="宋体"/>
          <w:color w:val="auto"/>
          <w:sz w:val="24"/>
          <w:szCs w:val="24"/>
        </w:rPr>
      </w:pPr>
      <w:r w:rsidRPr="006864CD">
        <w:rPr>
          <w:rFonts w:ascii="楷体" w:eastAsia="楷体" w:hAnsi="楷体" w:cs="宋体" w:hint="eastAsia"/>
          <w:color w:val="auto"/>
          <w:sz w:val="24"/>
          <w:szCs w:val="24"/>
        </w:rPr>
        <w:t>规则</w:t>
      </w:r>
      <w:r w:rsidRPr="006864CD">
        <w:rPr>
          <w:rFonts w:ascii="楷体" w:eastAsia="楷体" w:hAnsi="楷体" w:cs="宋体"/>
          <w:color w:val="auto"/>
          <w:sz w:val="24"/>
          <w:szCs w:val="24"/>
        </w:rPr>
        <w:t>创建相关实现类</w:t>
      </w:r>
    </w:p>
    <w:p w:rsidR="00632B92" w:rsidRPr="006864CD" w:rsidRDefault="00632B92" w:rsidP="00632B92">
      <w:pPr>
        <w:widowControl w:val="0"/>
        <w:spacing w:before="0" w:after="0" w:line="240" w:lineRule="auto"/>
        <w:ind w:left="420"/>
        <w:jc w:val="both"/>
        <w:rPr>
          <w:rFonts w:ascii="楷体" w:eastAsia="楷体" w:hAnsi="楷体" w:cs="宋体"/>
          <w:color w:val="auto"/>
          <w:sz w:val="24"/>
          <w:szCs w:val="24"/>
        </w:rPr>
      </w:pPr>
      <w:r w:rsidRPr="006864CD">
        <w:rPr>
          <w:rFonts w:ascii="楷体" w:eastAsia="楷体" w:hAnsi="楷体" w:cs="宋体" w:hint="eastAsia"/>
          <w:color w:val="auto"/>
          <w:sz w:val="24"/>
          <w:szCs w:val="24"/>
        </w:rPr>
        <w:t>1）</w:t>
      </w:r>
      <w:proofErr w:type="spellStart"/>
      <w:r w:rsidRPr="00341993">
        <w:rPr>
          <w:rFonts w:ascii="楷体" w:eastAsia="楷体" w:hAnsi="楷体" w:cs="宋体" w:hint="eastAsia"/>
          <w:color w:val="auto"/>
          <w:sz w:val="24"/>
          <w:szCs w:val="24"/>
          <w:highlight w:val="green"/>
        </w:rPr>
        <w:t>R</w:t>
      </w:r>
      <w:r w:rsidRPr="00341993">
        <w:rPr>
          <w:rFonts w:ascii="楷体" w:eastAsia="楷体" w:hAnsi="楷体" w:cs="宋体"/>
          <w:color w:val="auto"/>
          <w:sz w:val="24"/>
          <w:szCs w:val="24"/>
          <w:highlight w:val="green"/>
        </w:rPr>
        <w:t>ulePatternManager</w:t>
      </w:r>
      <w:proofErr w:type="spellEnd"/>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用于维护复杂事件处理模式</w:t>
      </w:r>
      <w:r w:rsidRPr="006864CD">
        <w:rPr>
          <w:rFonts w:ascii="楷体" w:eastAsia="楷体" w:hAnsi="楷体" w:cs="宋体" w:hint="eastAsia"/>
          <w:color w:val="auto"/>
          <w:sz w:val="24"/>
          <w:szCs w:val="24"/>
        </w:rPr>
        <w:t>，</w:t>
      </w:r>
      <w:r w:rsidRPr="006864CD">
        <w:rPr>
          <w:rFonts w:ascii="楷体" w:eastAsia="楷体" w:hAnsi="楷体" w:cs="宋体"/>
          <w:color w:val="auto"/>
          <w:sz w:val="24"/>
          <w:szCs w:val="24"/>
        </w:rPr>
        <w:t>主要包括两个部分</w:t>
      </w:r>
      <w:r w:rsidRPr="006864CD">
        <w:rPr>
          <w:rFonts w:ascii="楷体" w:eastAsia="楷体" w:hAnsi="楷体" w:cs="宋体" w:hint="eastAsia"/>
          <w:color w:val="auto"/>
          <w:sz w:val="24"/>
          <w:szCs w:val="24"/>
        </w:rPr>
        <w:t>，一是事件</w:t>
      </w:r>
      <w:r w:rsidRPr="006864CD">
        <w:rPr>
          <w:rFonts w:ascii="楷体" w:eastAsia="楷体" w:hAnsi="楷体" w:cs="宋体"/>
          <w:color w:val="auto"/>
          <w:sz w:val="24"/>
          <w:szCs w:val="24"/>
        </w:rPr>
        <w:t>操作符</w:t>
      </w:r>
      <w:r w:rsidRPr="006864CD">
        <w:rPr>
          <w:rFonts w:ascii="楷体" w:eastAsia="楷体" w:hAnsi="楷体" w:cs="宋体" w:hint="eastAsia"/>
          <w:color w:val="auto"/>
          <w:sz w:val="24"/>
          <w:szCs w:val="24"/>
        </w:rPr>
        <w:t>的</w:t>
      </w:r>
      <w:r w:rsidRPr="006864CD">
        <w:rPr>
          <w:rFonts w:ascii="楷体" w:eastAsia="楷体" w:hAnsi="楷体" w:cs="宋体"/>
          <w:color w:val="auto"/>
          <w:sz w:val="24"/>
          <w:szCs w:val="24"/>
        </w:rPr>
        <w:t>维护，二是与事件操作符</w:t>
      </w:r>
      <w:r w:rsidRPr="006864CD">
        <w:rPr>
          <w:rFonts w:ascii="楷体" w:eastAsia="楷体" w:hAnsi="楷体" w:cs="宋体" w:hint="eastAsia"/>
          <w:color w:val="auto"/>
          <w:sz w:val="24"/>
          <w:szCs w:val="24"/>
        </w:rPr>
        <w:t>相</w:t>
      </w:r>
      <w:r w:rsidRPr="006864CD">
        <w:rPr>
          <w:rFonts w:ascii="楷体" w:eastAsia="楷体" w:hAnsi="楷体" w:cs="宋体"/>
          <w:color w:val="auto"/>
          <w:sz w:val="24"/>
          <w:szCs w:val="24"/>
        </w:rPr>
        <w:t>映射的</w:t>
      </w:r>
      <w:r w:rsidRPr="006864CD">
        <w:rPr>
          <w:rFonts w:ascii="楷体" w:eastAsia="楷体" w:hAnsi="楷体" w:cs="宋体" w:hint="eastAsia"/>
          <w:color w:val="auto"/>
          <w:sz w:val="24"/>
          <w:szCs w:val="24"/>
        </w:rPr>
        <w:t>复杂</w:t>
      </w:r>
      <w:r w:rsidRPr="006864CD">
        <w:rPr>
          <w:rFonts w:ascii="楷体" w:eastAsia="楷体" w:hAnsi="楷体" w:cs="宋体"/>
          <w:color w:val="auto"/>
          <w:sz w:val="24"/>
          <w:szCs w:val="24"/>
        </w:rPr>
        <w:t>事件处理模式的维护</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color w:val="auto"/>
          <w:sz w:val="24"/>
          <w:szCs w:val="24"/>
        </w:rPr>
        <w:t>2</w:t>
      </w:r>
      <w:r w:rsidRPr="006864CD">
        <w:rPr>
          <w:rFonts w:ascii="楷体" w:eastAsia="楷体" w:hAnsi="楷体" w:cs="宋体" w:hint="eastAsia"/>
          <w:color w:val="auto"/>
          <w:sz w:val="24"/>
          <w:szCs w:val="24"/>
        </w:rPr>
        <w:t>）</w:t>
      </w:r>
      <w:proofErr w:type="spellStart"/>
      <w:r w:rsidRPr="00341993">
        <w:rPr>
          <w:rFonts w:ascii="楷体" w:eastAsia="楷体" w:hAnsi="楷体" w:cs="宋体" w:hint="eastAsia"/>
          <w:color w:val="auto"/>
          <w:sz w:val="24"/>
          <w:szCs w:val="24"/>
          <w:highlight w:val="green"/>
        </w:rPr>
        <w:t>R</w:t>
      </w:r>
      <w:r w:rsidRPr="00341993">
        <w:rPr>
          <w:rFonts w:ascii="楷体" w:eastAsia="楷体" w:hAnsi="楷体" w:cs="宋体"/>
          <w:color w:val="auto"/>
          <w:sz w:val="24"/>
          <w:szCs w:val="24"/>
          <w:highlight w:val="green"/>
        </w:rPr>
        <w:t>uleActionManager</w:t>
      </w:r>
      <w:proofErr w:type="spellEnd"/>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用于维护规则匹配所</w:t>
      </w:r>
      <w:r w:rsidRPr="006864CD">
        <w:rPr>
          <w:rFonts w:ascii="楷体" w:eastAsia="楷体" w:hAnsi="楷体" w:cs="宋体" w:hint="eastAsia"/>
          <w:color w:val="auto"/>
          <w:sz w:val="24"/>
          <w:szCs w:val="24"/>
        </w:rPr>
        <w:t>需要</w:t>
      </w:r>
      <w:r w:rsidRPr="006864CD">
        <w:rPr>
          <w:rFonts w:ascii="楷体" w:eastAsia="楷体" w:hAnsi="楷体" w:cs="宋体"/>
          <w:color w:val="auto"/>
          <w:sz w:val="24"/>
          <w:szCs w:val="24"/>
        </w:rPr>
        <w:t>执行的动作</w:t>
      </w:r>
      <w:r w:rsidRPr="006864CD">
        <w:rPr>
          <w:rFonts w:ascii="楷体" w:eastAsia="楷体" w:hAnsi="楷体" w:cs="宋体" w:hint="eastAsia"/>
          <w:color w:val="auto"/>
          <w:sz w:val="24"/>
          <w:szCs w:val="24"/>
        </w:rPr>
        <w:t>列表，</w:t>
      </w:r>
      <w:r w:rsidRPr="006864CD">
        <w:rPr>
          <w:rFonts w:ascii="楷体" w:eastAsia="楷体" w:hAnsi="楷体" w:cs="宋体"/>
          <w:color w:val="auto"/>
          <w:sz w:val="24"/>
          <w:szCs w:val="24"/>
        </w:rPr>
        <w:t>动</w:t>
      </w:r>
      <w:r w:rsidRPr="006864CD">
        <w:rPr>
          <w:rFonts w:ascii="楷体" w:eastAsia="楷体" w:hAnsi="楷体" w:cs="宋体"/>
          <w:color w:val="auto"/>
          <w:sz w:val="24"/>
          <w:szCs w:val="24"/>
        </w:rPr>
        <w:lastRenderedPageBreak/>
        <w:t>作列表主要包括</w:t>
      </w:r>
      <w:r w:rsidRPr="006864CD">
        <w:rPr>
          <w:rFonts w:ascii="楷体" w:eastAsia="楷体" w:hAnsi="楷体" w:cs="宋体" w:hint="eastAsia"/>
          <w:color w:val="auto"/>
          <w:sz w:val="24"/>
          <w:szCs w:val="24"/>
        </w:rPr>
        <w:t>复杂</w:t>
      </w:r>
      <w:r w:rsidRPr="006864CD">
        <w:rPr>
          <w:rFonts w:ascii="楷体" w:eastAsia="楷体" w:hAnsi="楷体" w:cs="宋体"/>
          <w:color w:val="auto"/>
          <w:sz w:val="24"/>
          <w:szCs w:val="24"/>
        </w:rPr>
        <w:t>事件的生成动作</w:t>
      </w:r>
      <w:r w:rsidRPr="006864CD">
        <w:rPr>
          <w:rFonts w:ascii="楷体" w:eastAsia="楷体" w:hAnsi="楷体" w:cs="宋体" w:hint="eastAsia"/>
          <w:color w:val="auto"/>
          <w:sz w:val="24"/>
          <w:szCs w:val="24"/>
        </w:rPr>
        <w:t>以及</w:t>
      </w:r>
      <w:r w:rsidRPr="006864CD">
        <w:rPr>
          <w:rFonts w:ascii="楷体" w:eastAsia="楷体" w:hAnsi="楷体" w:cs="宋体"/>
          <w:color w:val="auto"/>
          <w:sz w:val="24"/>
          <w:szCs w:val="24"/>
        </w:rPr>
        <w:t>对业务对象状态信息</w:t>
      </w:r>
      <w:r w:rsidRPr="006864CD">
        <w:rPr>
          <w:rFonts w:ascii="楷体" w:eastAsia="楷体" w:hAnsi="楷体" w:cs="宋体" w:hint="eastAsia"/>
          <w:color w:val="auto"/>
          <w:sz w:val="24"/>
          <w:szCs w:val="24"/>
        </w:rPr>
        <w:t>进行</w:t>
      </w:r>
      <w:r w:rsidRPr="006864CD">
        <w:rPr>
          <w:rFonts w:ascii="楷体" w:eastAsia="楷体" w:hAnsi="楷体" w:cs="宋体"/>
          <w:color w:val="auto"/>
          <w:sz w:val="24"/>
          <w:szCs w:val="24"/>
        </w:rPr>
        <w:t>维护</w:t>
      </w:r>
      <w:r w:rsidRPr="006864CD">
        <w:rPr>
          <w:rFonts w:ascii="楷体" w:eastAsia="楷体" w:hAnsi="楷体" w:cs="宋体" w:hint="eastAsia"/>
          <w:color w:val="auto"/>
          <w:sz w:val="24"/>
          <w:szCs w:val="24"/>
        </w:rPr>
        <w:t>的</w:t>
      </w:r>
      <w:r w:rsidRPr="006864CD">
        <w:rPr>
          <w:rFonts w:ascii="楷体" w:eastAsia="楷体" w:hAnsi="楷体" w:cs="宋体"/>
          <w:color w:val="auto"/>
          <w:sz w:val="24"/>
          <w:szCs w:val="24"/>
        </w:rPr>
        <w:t>动作</w:t>
      </w:r>
      <w:r w:rsidRPr="006864CD">
        <w:rPr>
          <w:rFonts w:ascii="楷体" w:eastAsia="楷体" w:hAnsi="楷体" w:cs="宋体" w:hint="eastAsia"/>
          <w:color w:val="auto"/>
          <w:sz w:val="24"/>
          <w:szCs w:val="24"/>
        </w:rPr>
        <w:t>；</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color w:val="auto"/>
          <w:sz w:val="24"/>
          <w:szCs w:val="24"/>
        </w:rPr>
        <w:t>3</w:t>
      </w:r>
      <w:r w:rsidRPr="006864CD">
        <w:rPr>
          <w:rFonts w:ascii="楷体" w:eastAsia="楷体" w:hAnsi="楷体" w:cs="宋体" w:hint="eastAsia"/>
          <w:color w:val="auto"/>
          <w:sz w:val="24"/>
          <w:szCs w:val="24"/>
        </w:rPr>
        <w:t>）</w:t>
      </w:r>
      <w:proofErr w:type="spellStart"/>
      <w:r w:rsidRPr="00341993">
        <w:rPr>
          <w:rFonts w:ascii="楷体" w:eastAsia="楷体" w:hAnsi="楷体" w:cs="宋体" w:hint="eastAsia"/>
          <w:color w:val="auto"/>
          <w:sz w:val="24"/>
          <w:szCs w:val="24"/>
          <w:highlight w:val="green"/>
        </w:rPr>
        <w:t>R</w:t>
      </w:r>
      <w:r w:rsidRPr="00341993">
        <w:rPr>
          <w:rFonts w:ascii="楷体" w:eastAsia="楷体" w:hAnsi="楷体" w:cs="宋体"/>
          <w:color w:val="auto"/>
          <w:sz w:val="24"/>
          <w:szCs w:val="24"/>
          <w:highlight w:val="green"/>
        </w:rPr>
        <w:t>uleManager</w:t>
      </w:r>
      <w:proofErr w:type="spellEnd"/>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用于维护</w:t>
      </w:r>
      <w:r w:rsidRPr="006864CD">
        <w:rPr>
          <w:rFonts w:ascii="楷体" w:eastAsia="楷体" w:hAnsi="楷体" w:cs="宋体" w:hint="eastAsia"/>
          <w:color w:val="auto"/>
          <w:sz w:val="24"/>
          <w:szCs w:val="24"/>
        </w:rPr>
        <w:t>基于</w:t>
      </w:r>
      <w:r w:rsidRPr="006864CD">
        <w:rPr>
          <w:rFonts w:ascii="楷体" w:eastAsia="楷体" w:hAnsi="楷体" w:cs="宋体"/>
          <w:color w:val="auto"/>
          <w:sz w:val="24"/>
          <w:szCs w:val="24"/>
        </w:rPr>
        <w:t>复杂事件处理模式和执行动作构建的规则实例</w:t>
      </w:r>
      <w:r w:rsidRPr="006864CD">
        <w:rPr>
          <w:rFonts w:ascii="楷体" w:eastAsia="楷体" w:hAnsi="楷体" w:cs="宋体" w:hint="eastAsia"/>
          <w:color w:val="auto"/>
          <w:sz w:val="24"/>
          <w:szCs w:val="24"/>
        </w:rPr>
        <w:t>，</w:t>
      </w:r>
      <w:r w:rsidRPr="006864CD">
        <w:rPr>
          <w:rFonts w:ascii="楷体" w:eastAsia="楷体" w:hAnsi="楷体" w:cs="宋体"/>
          <w:color w:val="auto"/>
          <w:sz w:val="24"/>
          <w:szCs w:val="24"/>
        </w:rPr>
        <w:t>对规则实例的相关属性进行维护。提供对规则实例的添加、修改、删除和查询操作。</w:t>
      </w:r>
    </w:p>
    <w:p w:rsidR="00632B92" w:rsidRPr="006864CD" w:rsidRDefault="00632B92" w:rsidP="00632B92">
      <w:pPr>
        <w:ind w:firstLine="420"/>
        <w:rPr>
          <w:rFonts w:ascii="楷体" w:eastAsia="楷体" w:hAnsi="楷体" w:cs="宋体"/>
          <w:color w:val="auto"/>
          <w:sz w:val="24"/>
          <w:szCs w:val="24"/>
        </w:rPr>
      </w:pPr>
      <w:r w:rsidRPr="006864CD">
        <w:rPr>
          <w:rFonts w:ascii="楷体" w:eastAsia="楷体" w:hAnsi="楷体" w:cs="宋体" w:hint="eastAsia"/>
          <w:color w:val="auto"/>
          <w:sz w:val="24"/>
          <w:szCs w:val="24"/>
        </w:rPr>
        <w:t>4）</w:t>
      </w:r>
      <w:proofErr w:type="spellStart"/>
      <w:r w:rsidRPr="00341993">
        <w:rPr>
          <w:rFonts w:ascii="楷体" w:eastAsia="楷体" w:hAnsi="楷体" w:cs="宋体" w:hint="eastAsia"/>
          <w:color w:val="auto"/>
          <w:sz w:val="24"/>
          <w:szCs w:val="24"/>
          <w:highlight w:val="green"/>
        </w:rPr>
        <w:t>D</w:t>
      </w:r>
      <w:r w:rsidRPr="00341993">
        <w:rPr>
          <w:rFonts w:ascii="楷体" w:eastAsia="楷体" w:hAnsi="楷体" w:cs="宋体"/>
          <w:color w:val="auto"/>
          <w:sz w:val="24"/>
          <w:szCs w:val="24"/>
          <w:highlight w:val="green"/>
        </w:rPr>
        <w:t>roolsUtil</w:t>
      </w:r>
      <w:proofErr w:type="spellEnd"/>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用于创建</w:t>
      </w:r>
      <w:r w:rsidRPr="006864CD">
        <w:rPr>
          <w:rFonts w:ascii="楷体" w:eastAsia="楷体" w:hAnsi="楷体" w:cs="宋体"/>
          <w:color w:val="auto"/>
          <w:sz w:val="24"/>
          <w:szCs w:val="24"/>
        </w:rPr>
        <w:t>规则上下文</w:t>
      </w:r>
      <w:r w:rsidRPr="006864CD">
        <w:rPr>
          <w:rFonts w:ascii="楷体" w:eastAsia="楷体" w:hAnsi="楷体" w:cs="宋体" w:hint="eastAsia"/>
          <w:color w:val="auto"/>
          <w:sz w:val="24"/>
          <w:szCs w:val="24"/>
        </w:rPr>
        <w:t>的工具</w:t>
      </w:r>
      <w:r w:rsidRPr="006864CD">
        <w:rPr>
          <w:rFonts w:ascii="楷体" w:eastAsia="楷体" w:hAnsi="楷体" w:cs="宋体"/>
          <w:color w:val="auto"/>
          <w:sz w:val="24"/>
          <w:szCs w:val="24"/>
        </w:rPr>
        <w:t>类，该类调用</w:t>
      </w:r>
      <w:r w:rsidRPr="006864CD">
        <w:rPr>
          <w:rFonts w:ascii="楷体" w:eastAsia="楷体" w:hAnsi="楷体" w:cs="宋体" w:hint="eastAsia"/>
          <w:color w:val="auto"/>
          <w:sz w:val="24"/>
          <w:szCs w:val="24"/>
        </w:rPr>
        <w:t>D</w:t>
      </w:r>
      <w:r w:rsidRPr="006864CD">
        <w:rPr>
          <w:rFonts w:ascii="楷体" w:eastAsia="楷体" w:hAnsi="楷体" w:cs="宋体"/>
          <w:color w:val="auto"/>
          <w:sz w:val="24"/>
          <w:szCs w:val="24"/>
        </w:rPr>
        <w:t>rools CEP</w:t>
      </w:r>
      <w:r w:rsidRPr="006864CD">
        <w:rPr>
          <w:rFonts w:ascii="楷体" w:eastAsia="楷体" w:hAnsi="楷体" w:cs="宋体" w:hint="eastAsia"/>
          <w:color w:val="auto"/>
          <w:sz w:val="24"/>
          <w:szCs w:val="24"/>
        </w:rPr>
        <w:t>规则引擎</w:t>
      </w:r>
      <w:r w:rsidRPr="006864CD">
        <w:rPr>
          <w:rFonts w:ascii="楷体" w:eastAsia="楷体" w:hAnsi="楷体" w:cs="宋体"/>
          <w:color w:val="auto"/>
          <w:sz w:val="24"/>
          <w:szCs w:val="24"/>
        </w:rPr>
        <w:t>的相关接口</w:t>
      </w:r>
      <w:r w:rsidRPr="006864CD">
        <w:rPr>
          <w:rFonts w:ascii="楷体" w:eastAsia="楷体" w:hAnsi="楷体" w:cs="宋体" w:hint="eastAsia"/>
          <w:color w:val="auto"/>
          <w:sz w:val="24"/>
          <w:szCs w:val="24"/>
        </w:rPr>
        <w:t>，管理</w:t>
      </w:r>
      <w:r w:rsidRPr="006864CD">
        <w:rPr>
          <w:rFonts w:ascii="楷体" w:eastAsia="楷体" w:hAnsi="楷体" w:cs="宋体"/>
          <w:color w:val="auto"/>
          <w:sz w:val="24"/>
          <w:szCs w:val="24"/>
        </w:rPr>
        <w:t>规则上下文的生命周期，</w:t>
      </w:r>
      <w:r w:rsidRPr="006864CD">
        <w:rPr>
          <w:rFonts w:ascii="楷体" w:eastAsia="楷体" w:hAnsi="楷体" w:cs="宋体" w:hint="eastAsia"/>
          <w:color w:val="auto"/>
          <w:sz w:val="24"/>
          <w:szCs w:val="24"/>
        </w:rPr>
        <w:t>并提供</w:t>
      </w:r>
      <w:r w:rsidRPr="006864CD">
        <w:rPr>
          <w:rFonts w:ascii="楷体" w:eastAsia="楷体" w:hAnsi="楷体" w:cs="宋体"/>
          <w:color w:val="auto"/>
          <w:sz w:val="24"/>
          <w:szCs w:val="24"/>
        </w:rPr>
        <w:t>规则</w:t>
      </w:r>
      <w:r w:rsidRPr="006864CD">
        <w:rPr>
          <w:rFonts w:ascii="楷体" w:eastAsia="楷体" w:hAnsi="楷体" w:cs="宋体" w:hint="eastAsia"/>
          <w:color w:val="auto"/>
          <w:sz w:val="24"/>
          <w:szCs w:val="24"/>
        </w:rPr>
        <w:t>编译和</w:t>
      </w:r>
      <w:r w:rsidRPr="006864CD">
        <w:rPr>
          <w:rFonts w:ascii="楷体" w:eastAsia="楷体" w:hAnsi="楷体" w:cs="宋体"/>
          <w:color w:val="auto"/>
          <w:sz w:val="24"/>
          <w:szCs w:val="24"/>
        </w:rPr>
        <w:t>执行出现异常的捕获</w:t>
      </w:r>
      <w:r w:rsidRPr="006864CD">
        <w:rPr>
          <w:rFonts w:ascii="楷体" w:eastAsia="楷体" w:hAnsi="楷体" w:cs="宋体" w:hint="eastAsia"/>
          <w:color w:val="auto"/>
          <w:sz w:val="24"/>
          <w:szCs w:val="24"/>
        </w:rPr>
        <w:t>机制。</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hint="eastAsia"/>
          <w:color w:val="auto"/>
          <w:sz w:val="24"/>
          <w:szCs w:val="24"/>
        </w:rPr>
        <w:t>1）</w:t>
      </w:r>
      <w:proofErr w:type="spellStart"/>
      <w:r w:rsidRPr="00341993">
        <w:rPr>
          <w:rFonts w:ascii="楷体" w:eastAsia="楷体" w:hAnsi="楷体" w:cs="宋体" w:hint="eastAsia"/>
          <w:color w:val="auto"/>
          <w:sz w:val="24"/>
          <w:szCs w:val="24"/>
          <w:highlight w:val="green"/>
        </w:rPr>
        <w:t>R</w:t>
      </w:r>
      <w:r w:rsidRPr="00341993">
        <w:rPr>
          <w:rFonts w:ascii="楷体" w:eastAsia="楷体" w:hAnsi="楷体" w:cs="宋体"/>
          <w:color w:val="auto"/>
          <w:sz w:val="24"/>
          <w:szCs w:val="24"/>
          <w:highlight w:val="green"/>
        </w:rPr>
        <w:t>fidService</w:t>
      </w:r>
      <w:proofErr w:type="spellEnd"/>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为了</w:t>
      </w:r>
      <w:r w:rsidRPr="006864CD">
        <w:rPr>
          <w:rFonts w:ascii="楷体" w:eastAsia="楷体" w:hAnsi="楷体" w:cs="宋体"/>
          <w:color w:val="auto"/>
          <w:sz w:val="24"/>
          <w:szCs w:val="24"/>
        </w:rPr>
        <w:t>实现</w:t>
      </w:r>
      <w:r w:rsidRPr="006864CD">
        <w:rPr>
          <w:rFonts w:ascii="楷体" w:eastAsia="楷体" w:hAnsi="楷体" w:cs="宋体" w:hint="eastAsia"/>
          <w:color w:val="auto"/>
          <w:sz w:val="24"/>
          <w:szCs w:val="24"/>
        </w:rPr>
        <w:t>RF</w:t>
      </w:r>
      <w:r w:rsidRPr="006864CD">
        <w:rPr>
          <w:rFonts w:ascii="楷体" w:eastAsia="楷体" w:hAnsi="楷体" w:cs="宋体"/>
          <w:color w:val="auto"/>
          <w:sz w:val="24"/>
          <w:szCs w:val="24"/>
        </w:rPr>
        <w:t>ID</w:t>
      </w:r>
      <w:r w:rsidRPr="006864CD">
        <w:rPr>
          <w:rFonts w:ascii="楷体" w:eastAsia="楷体" w:hAnsi="楷体" w:cs="宋体" w:hint="eastAsia"/>
          <w:color w:val="auto"/>
          <w:sz w:val="24"/>
          <w:szCs w:val="24"/>
        </w:rPr>
        <w:t>中间件</w:t>
      </w:r>
      <w:r w:rsidRPr="006864CD">
        <w:rPr>
          <w:rFonts w:ascii="楷体" w:eastAsia="楷体" w:hAnsi="楷体" w:cs="宋体"/>
          <w:color w:val="auto"/>
          <w:sz w:val="24"/>
          <w:szCs w:val="24"/>
        </w:rPr>
        <w:t>系统</w:t>
      </w:r>
      <w:r w:rsidRPr="006864CD">
        <w:rPr>
          <w:rFonts w:ascii="楷体" w:eastAsia="楷体" w:hAnsi="楷体" w:cs="宋体" w:hint="eastAsia"/>
          <w:color w:val="auto"/>
          <w:sz w:val="24"/>
          <w:szCs w:val="24"/>
        </w:rPr>
        <w:t>与</w:t>
      </w:r>
      <w:r w:rsidRPr="006864CD">
        <w:rPr>
          <w:rFonts w:ascii="楷体" w:eastAsia="楷体" w:hAnsi="楷体" w:cs="宋体"/>
          <w:color w:val="auto"/>
          <w:sz w:val="24"/>
          <w:szCs w:val="24"/>
        </w:rPr>
        <w:t>现有信息系统</w:t>
      </w:r>
      <w:r w:rsidRPr="006864CD">
        <w:rPr>
          <w:rFonts w:ascii="楷体" w:eastAsia="楷体" w:hAnsi="楷体" w:cs="宋体" w:hint="eastAsia"/>
          <w:color w:val="auto"/>
          <w:sz w:val="24"/>
          <w:szCs w:val="24"/>
        </w:rPr>
        <w:t>的</w:t>
      </w:r>
      <w:r w:rsidRPr="006864CD">
        <w:rPr>
          <w:rFonts w:ascii="楷体" w:eastAsia="楷体" w:hAnsi="楷体" w:cs="宋体"/>
          <w:color w:val="auto"/>
          <w:sz w:val="24"/>
          <w:szCs w:val="24"/>
        </w:rPr>
        <w:t>集成而构建</w:t>
      </w:r>
      <w:r w:rsidRPr="006864CD">
        <w:rPr>
          <w:rFonts w:ascii="楷体" w:eastAsia="楷体" w:hAnsi="楷体" w:cs="宋体" w:hint="eastAsia"/>
          <w:color w:val="auto"/>
          <w:sz w:val="24"/>
          <w:szCs w:val="24"/>
        </w:rPr>
        <w:t>的接口</w:t>
      </w:r>
      <w:r w:rsidRPr="006864CD">
        <w:rPr>
          <w:rFonts w:ascii="楷体" w:eastAsia="楷体" w:hAnsi="楷体" w:cs="宋体"/>
          <w:color w:val="auto"/>
          <w:sz w:val="24"/>
          <w:szCs w:val="24"/>
        </w:rPr>
        <w:t>，</w:t>
      </w:r>
      <w:r w:rsidRPr="006864CD">
        <w:rPr>
          <w:rFonts w:ascii="楷体" w:eastAsia="楷体" w:hAnsi="楷体" w:cs="宋体" w:hint="eastAsia"/>
          <w:color w:val="auto"/>
          <w:sz w:val="24"/>
          <w:szCs w:val="24"/>
        </w:rPr>
        <w:t>该接口</w:t>
      </w:r>
      <w:r w:rsidRPr="006864CD">
        <w:rPr>
          <w:rFonts w:ascii="楷体" w:eastAsia="楷体" w:hAnsi="楷体" w:cs="宋体"/>
          <w:color w:val="auto"/>
          <w:sz w:val="24"/>
          <w:szCs w:val="24"/>
        </w:rPr>
        <w:t>利用</w:t>
      </w:r>
      <w:r w:rsidRPr="006864CD">
        <w:rPr>
          <w:rFonts w:ascii="楷体" w:eastAsia="楷体" w:hAnsi="楷体" w:cs="宋体" w:hint="eastAsia"/>
          <w:color w:val="auto"/>
          <w:sz w:val="24"/>
          <w:szCs w:val="24"/>
        </w:rPr>
        <w:t>W</w:t>
      </w:r>
      <w:r w:rsidRPr="006864CD">
        <w:rPr>
          <w:rFonts w:ascii="楷体" w:eastAsia="楷体" w:hAnsi="楷体" w:cs="宋体"/>
          <w:color w:val="auto"/>
          <w:sz w:val="24"/>
          <w:szCs w:val="24"/>
        </w:rPr>
        <w:t>eb Service</w:t>
      </w:r>
      <w:r w:rsidRPr="006864CD">
        <w:rPr>
          <w:rFonts w:ascii="楷体" w:eastAsia="楷体" w:hAnsi="楷体" w:cs="宋体" w:hint="eastAsia"/>
          <w:color w:val="auto"/>
          <w:sz w:val="24"/>
          <w:szCs w:val="24"/>
        </w:rPr>
        <w:t>技术</w:t>
      </w:r>
      <w:r w:rsidRPr="006864CD">
        <w:rPr>
          <w:rFonts w:ascii="楷体" w:eastAsia="楷体" w:hAnsi="楷体" w:cs="宋体"/>
          <w:color w:val="auto"/>
          <w:sz w:val="24"/>
          <w:szCs w:val="24"/>
        </w:rPr>
        <w:t>对外发布，供</w:t>
      </w:r>
      <w:r w:rsidRPr="006864CD">
        <w:rPr>
          <w:rFonts w:ascii="楷体" w:eastAsia="楷体" w:hAnsi="楷体" w:cs="宋体" w:hint="eastAsia"/>
          <w:color w:val="auto"/>
          <w:sz w:val="24"/>
          <w:szCs w:val="24"/>
        </w:rPr>
        <w:t>外部RFID中间件</w:t>
      </w:r>
      <w:r w:rsidRPr="006864CD">
        <w:rPr>
          <w:rFonts w:ascii="楷体" w:eastAsia="楷体" w:hAnsi="楷体" w:cs="宋体"/>
          <w:color w:val="auto"/>
          <w:sz w:val="24"/>
          <w:szCs w:val="24"/>
        </w:rPr>
        <w:t>系统调用，同时</w:t>
      </w:r>
      <w:r w:rsidRPr="006864CD">
        <w:rPr>
          <w:rFonts w:ascii="楷体" w:eastAsia="楷体" w:hAnsi="楷体" w:cs="宋体" w:hint="eastAsia"/>
          <w:color w:val="auto"/>
          <w:sz w:val="24"/>
          <w:szCs w:val="24"/>
        </w:rPr>
        <w:t>将RFID阅读器</w:t>
      </w:r>
      <w:r w:rsidRPr="006864CD">
        <w:rPr>
          <w:rFonts w:ascii="楷体" w:eastAsia="楷体" w:hAnsi="楷体" w:cs="宋体"/>
          <w:color w:val="auto"/>
          <w:sz w:val="24"/>
          <w:szCs w:val="24"/>
        </w:rPr>
        <w:t>采集的标签信息封装成</w:t>
      </w:r>
      <w:r w:rsidRPr="006864CD">
        <w:rPr>
          <w:rFonts w:ascii="楷体" w:eastAsia="楷体" w:hAnsi="楷体" w:cs="宋体" w:hint="eastAsia"/>
          <w:color w:val="auto"/>
          <w:sz w:val="24"/>
          <w:szCs w:val="24"/>
        </w:rPr>
        <w:t>XML格式</w:t>
      </w:r>
      <w:r w:rsidRPr="006864CD">
        <w:rPr>
          <w:rFonts w:ascii="楷体" w:eastAsia="楷体" w:hAnsi="楷体" w:cs="宋体"/>
          <w:color w:val="auto"/>
          <w:sz w:val="24"/>
          <w:szCs w:val="24"/>
        </w:rPr>
        <w:t>字符流</w:t>
      </w:r>
      <w:r w:rsidRPr="006864CD">
        <w:rPr>
          <w:rFonts w:ascii="楷体" w:eastAsia="楷体" w:hAnsi="楷体" w:cs="宋体" w:hint="eastAsia"/>
          <w:color w:val="auto"/>
          <w:sz w:val="24"/>
          <w:szCs w:val="24"/>
        </w:rPr>
        <w:t>并</w:t>
      </w:r>
      <w:r w:rsidRPr="006864CD">
        <w:rPr>
          <w:rFonts w:ascii="楷体" w:eastAsia="楷体" w:hAnsi="楷体" w:cs="宋体"/>
          <w:color w:val="auto"/>
          <w:sz w:val="24"/>
          <w:szCs w:val="24"/>
        </w:rPr>
        <w:t>作为</w:t>
      </w:r>
      <w:r w:rsidRPr="006864CD">
        <w:rPr>
          <w:rFonts w:ascii="楷体" w:eastAsia="楷体" w:hAnsi="楷体" w:cs="宋体" w:hint="eastAsia"/>
          <w:color w:val="auto"/>
          <w:sz w:val="24"/>
          <w:szCs w:val="24"/>
        </w:rPr>
        <w:t>回掉函数</w:t>
      </w:r>
      <w:r w:rsidRPr="006864CD">
        <w:rPr>
          <w:rFonts w:ascii="楷体" w:eastAsia="楷体" w:hAnsi="楷体" w:cs="宋体"/>
          <w:color w:val="auto"/>
          <w:sz w:val="24"/>
          <w:szCs w:val="24"/>
        </w:rPr>
        <w:t>的参数进行</w:t>
      </w:r>
      <w:r w:rsidRPr="006864CD">
        <w:rPr>
          <w:rFonts w:ascii="楷体" w:eastAsia="楷体" w:hAnsi="楷体" w:cs="宋体" w:hint="eastAsia"/>
          <w:color w:val="auto"/>
          <w:sz w:val="24"/>
          <w:szCs w:val="24"/>
        </w:rPr>
        <w:t>主动反馈。</w:t>
      </w:r>
    </w:p>
    <w:p w:rsidR="00632B92" w:rsidRPr="006864CD" w:rsidRDefault="00632B92" w:rsidP="00632B92">
      <w:pPr>
        <w:widowControl w:val="0"/>
        <w:spacing w:before="0" w:after="0" w:line="240" w:lineRule="auto"/>
        <w:ind w:firstLine="420"/>
        <w:jc w:val="both"/>
        <w:rPr>
          <w:rFonts w:ascii="楷体" w:eastAsia="楷体" w:hAnsi="楷体" w:cs="宋体"/>
          <w:color w:val="auto"/>
          <w:sz w:val="24"/>
          <w:szCs w:val="24"/>
        </w:rPr>
      </w:pPr>
      <w:r w:rsidRPr="006864CD">
        <w:rPr>
          <w:rFonts w:ascii="楷体" w:eastAsia="楷体" w:hAnsi="楷体" w:cs="宋体" w:hint="eastAsia"/>
          <w:color w:val="auto"/>
          <w:sz w:val="24"/>
          <w:szCs w:val="24"/>
        </w:rPr>
        <w:t>2）</w:t>
      </w:r>
      <w:proofErr w:type="spellStart"/>
      <w:r w:rsidRPr="00341993">
        <w:rPr>
          <w:rFonts w:ascii="楷体" w:eastAsia="楷体" w:hAnsi="楷体" w:cs="宋体" w:hint="eastAsia"/>
          <w:color w:val="auto"/>
          <w:sz w:val="24"/>
          <w:szCs w:val="24"/>
          <w:highlight w:val="green"/>
        </w:rPr>
        <w:t>S</w:t>
      </w:r>
      <w:r w:rsidRPr="00341993">
        <w:rPr>
          <w:rFonts w:ascii="楷体" w:eastAsia="楷体" w:hAnsi="楷体" w:cs="宋体"/>
          <w:color w:val="auto"/>
          <w:sz w:val="24"/>
          <w:szCs w:val="24"/>
          <w:highlight w:val="green"/>
        </w:rPr>
        <w:t>hoplinkService</w:t>
      </w:r>
      <w:proofErr w:type="spellEnd"/>
      <w:r w:rsidRPr="006864CD">
        <w:rPr>
          <w:rFonts w:ascii="楷体" w:eastAsia="楷体" w:hAnsi="楷体" w:cs="宋体" w:hint="eastAsia"/>
          <w:color w:val="auto"/>
          <w:sz w:val="24"/>
          <w:szCs w:val="24"/>
        </w:rPr>
        <w:t>：为了</w:t>
      </w:r>
      <w:r w:rsidRPr="006864CD">
        <w:rPr>
          <w:rFonts w:ascii="楷体" w:eastAsia="楷体" w:hAnsi="楷体" w:cs="宋体"/>
          <w:color w:val="auto"/>
          <w:sz w:val="24"/>
          <w:szCs w:val="24"/>
        </w:rPr>
        <w:t>实现为工位实现业务操作而创建的接口，</w:t>
      </w:r>
      <w:r w:rsidRPr="006864CD">
        <w:rPr>
          <w:rFonts w:ascii="楷体" w:eastAsia="楷体" w:hAnsi="楷体" w:cs="宋体" w:hint="eastAsia"/>
          <w:color w:val="auto"/>
          <w:sz w:val="24"/>
          <w:szCs w:val="24"/>
        </w:rPr>
        <w:t>并</w:t>
      </w:r>
      <w:r w:rsidRPr="006864CD">
        <w:rPr>
          <w:rFonts w:ascii="楷体" w:eastAsia="楷体" w:hAnsi="楷体" w:cs="宋体"/>
          <w:color w:val="auto"/>
          <w:sz w:val="24"/>
          <w:szCs w:val="24"/>
        </w:rPr>
        <w:t>通过</w:t>
      </w:r>
      <w:r w:rsidRPr="006864CD">
        <w:rPr>
          <w:rFonts w:ascii="楷体" w:eastAsia="楷体" w:hAnsi="楷体" w:cs="宋体" w:hint="eastAsia"/>
          <w:color w:val="auto"/>
          <w:sz w:val="24"/>
          <w:szCs w:val="24"/>
        </w:rPr>
        <w:t>W</w:t>
      </w:r>
      <w:r w:rsidRPr="006864CD">
        <w:rPr>
          <w:rFonts w:ascii="楷体" w:eastAsia="楷体" w:hAnsi="楷体" w:cs="宋体"/>
          <w:color w:val="auto"/>
          <w:sz w:val="24"/>
          <w:szCs w:val="24"/>
        </w:rPr>
        <w:t>eb Service</w:t>
      </w:r>
      <w:r w:rsidRPr="006864CD">
        <w:rPr>
          <w:rFonts w:ascii="楷体" w:eastAsia="楷体" w:hAnsi="楷体" w:cs="宋体" w:hint="eastAsia"/>
          <w:color w:val="auto"/>
          <w:sz w:val="24"/>
          <w:szCs w:val="24"/>
        </w:rPr>
        <w:t>相关</w:t>
      </w:r>
      <w:r w:rsidRPr="006864CD">
        <w:rPr>
          <w:rFonts w:ascii="楷体" w:eastAsia="楷体" w:hAnsi="楷体" w:cs="宋体"/>
          <w:color w:val="auto"/>
          <w:sz w:val="24"/>
          <w:szCs w:val="24"/>
        </w:rPr>
        <w:t>技术进行发布，移动终端反馈系统通</w:t>
      </w:r>
      <w:r w:rsidRPr="006864CD">
        <w:rPr>
          <w:rFonts w:ascii="楷体" w:eastAsia="楷体" w:hAnsi="楷体" w:cs="宋体" w:hint="eastAsia"/>
          <w:color w:val="auto"/>
          <w:sz w:val="24"/>
          <w:szCs w:val="24"/>
        </w:rPr>
        <w:t>过创建</w:t>
      </w:r>
      <w:r w:rsidRPr="006864CD">
        <w:rPr>
          <w:rFonts w:ascii="楷体" w:eastAsia="楷体" w:hAnsi="楷体" w:cs="宋体"/>
          <w:color w:val="auto"/>
          <w:sz w:val="24"/>
          <w:szCs w:val="24"/>
        </w:rPr>
        <w:t>客户端接口调用</w:t>
      </w:r>
      <w:proofErr w:type="spellStart"/>
      <w:r w:rsidRPr="006864CD">
        <w:rPr>
          <w:rFonts w:ascii="楷体" w:eastAsia="楷体" w:hAnsi="楷体" w:cs="宋体" w:hint="eastAsia"/>
          <w:color w:val="auto"/>
          <w:sz w:val="24"/>
          <w:szCs w:val="24"/>
        </w:rPr>
        <w:t>S</w:t>
      </w:r>
      <w:r w:rsidRPr="006864CD">
        <w:rPr>
          <w:rFonts w:ascii="楷体" w:eastAsia="楷体" w:hAnsi="楷体" w:cs="宋体"/>
          <w:color w:val="auto"/>
          <w:sz w:val="24"/>
          <w:szCs w:val="24"/>
        </w:rPr>
        <w:t>hoplinkService</w:t>
      </w:r>
      <w:proofErr w:type="spellEnd"/>
      <w:r w:rsidRPr="006864CD">
        <w:rPr>
          <w:rFonts w:ascii="楷体" w:eastAsia="楷体" w:hAnsi="楷体" w:cs="宋体"/>
          <w:color w:val="auto"/>
          <w:sz w:val="24"/>
          <w:szCs w:val="24"/>
        </w:rPr>
        <w:t>接口，从而实现了终端反馈系统与</w:t>
      </w:r>
      <w:r w:rsidRPr="006864CD">
        <w:rPr>
          <w:rFonts w:ascii="楷体" w:eastAsia="楷体" w:hAnsi="楷体" w:cs="宋体" w:hint="eastAsia"/>
          <w:color w:val="auto"/>
          <w:sz w:val="24"/>
          <w:szCs w:val="24"/>
        </w:rPr>
        <w:t>现有MES系统的</w:t>
      </w:r>
      <w:r w:rsidRPr="006864CD">
        <w:rPr>
          <w:rFonts w:ascii="楷体" w:eastAsia="楷体" w:hAnsi="楷体" w:cs="宋体"/>
          <w:color w:val="auto"/>
          <w:sz w:val="24"/>
          <w:szCs w:val="24"/>
        </w:rPr>
        <w:t>集成，</w:t>
      </w:r>
      <w:r w:rsidRPr="006864CD">
        <w:rPr>
          <w:rFonts w:ascii="楷体" w:eastAsia="楷体" w:hAnsi="楷体" w:cs="宋体" w:hint="eastAsia"/>
          <w:color w:val="auto"/>
          <w:sz w:val="24"/>
          <w:szCs w:val="24"/>
        </w:rPr>
        <w:t>进一步</w:t>
      </w:r>
      <w:proofErr w:type="spellStart"/>
      <w:r w:rsidRPr="006864CD">
        <w:rPr>
          <w:rFonts w:ascii="楷体" w:eastAsia="楷体" w:hAnsi="楷体" w:cs="宋体" w:hint="eastAsia"/>
          <w:color w:val="auto"/>
          <w:sz w:val="24"/>
          <w:szCs w:val="24"/>
        </w:rPr>
        <w:t>E</w:t>
      </w:r>
      <w:r w:rsidRPr="006864CD">
        <w:rPr>
          <w:rFonts w:ascii="楷体" w:eastAsia="楷体" w:hAnsi="楷体" w:cs="宋体"/>
          <w:color w:val="auto"/>
          <w:sz w:val="24"/>
          <w:szCs w:val="24"/>
        </w:rPr>
        <w:t>ventManager</w:t>
      </w:r>
      <w:proofErr w:type="spellEnd"/>
      <w:r w:rsidRPr="006864CD">
        <w:rPr>
          <w:rFonts w:ascii="楷体" w:eastAsia="楷体" w:hAnsi="楷体" w:cs="宋体"/>
          <w:color w:val="auto"/>
          <w:sz w:val="24"/>
          <w:szCs w:val="24"/>
        </w:rPr>
        <w:t>通过对反馈数据的捕获</w:t>
      </w:r>
      <w:r w:rsidRPr="006864CD">
        <w:rPr>
          <w:rFonts w:ascii="楷体" w:eastAsia="楷体" w:hAnsi="楷体" w:cs="宋体" w:hint="eastAsia"/>
          <w:color w:val="auto"/>
          <w:sz w:val="24"/>
          <w:szCs w:val="24"/>
        </w:rPr>
        <w:t>获得</w:t>
      </w:r>
      <w:r w:rsidRPr="006864CD">
        <w:rPr>
          <w:rFonts w:ascii="楷体" w:eastAsia="楷体" w:hAnsi="楷体" w:cs="宋体"/>
          <w:color w:val="auto"/>
          <w:sz w:val="24"/>
          <w:szCs w:val="24"/>
        </w:rPr>
        <w:t>了来自</w:t>
      </w:r>
      <w:r w:rsidRPr="006864CD">
        <w:rPr>
          <w:rFonts w:ascii="楷体" w:eastAsia="楷体" w:hAnsi="楷体" w:cs="宋体" w:hint="eastAsia"/>
          <w:color w:val="auto"/>
          <w:sz w:val="24"/>
          <w:szCs w:val="24"/>
        </w:rPr>
        <w:t>移动</w:t>
      </w:r>
      <w:r w:rsidRPr="006864CD">
        <w:rPr>
          <w:rFonts w:ascii="楷体" w:eastAsia="楷体" w:hAnsi="楷体" w:cs="宋体"/>
          <w:color w:val="auto"/>
          <w:sz w:val="24"/>
          <w:szCs w:val="24"/>
        </w:rPr>
        <w:t>终端的数据流。</w:t>
      </w:r>
    </w:p>
    <w:p w:rsidR="00632B92" w:rsidRPr="006864CD" w:rsidRDefault="00632B92" w:rsidP="00632B92">
      <w:pPr>
        <w:ind w:firstLine="420"/>
        <w:rPr>
          <w:rFonts w:ascii="楷体" w:eastAsia="楷体" w:hAnsi="楷体" w:cs="宋体"/>
          <w:color w:val="auto"/>
          <w:sz w:val="24"/>
          <w:szCs w:val="24"/>
        </w:rPr>
      </w:pPr>
    </w:p>
    <w:sectPr w:rsidR="00632B92" w:rsidRPr="006864CD">
      <w:footerReference w:type="default" r:id="rId115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681" w:rsidRDefault="00727681">
      <w:pPr>
        <w:spacing w:before="0" w:after="0" w:line="240" w:lineRule="auto"/>
      </w:pPr>
      <w:r>
        <w:separator/>
      </w:r>
    </w:p>
  </w:endnote>
  <w:endnote w:type="continuationSeparator" w:id="0">
    <w:p w:rsidR="00727681" w:rsidRDefault="007276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E5E" w:rsidRDefault="001C6DE1">
    <w:pPr>
      <w:pStyle w:val="af2"/>
    </w:pPr>
    <w:r>
      <w:rPr>
        <w:lang w:val="zh-CN"/>
      </w:rPr>
      <w:t>页</w:t>
    </w:r>
    <w:r>
      <w:rPr>
        <w:lang w:val="zh-CN"/>
      </w:rPr>
      <w:t xml:space="preserve"> </w:t>
    </w:r>
    <w:r>
      <w:fldChar w:fldCharType="begin"/>
    </w:r>
    <w:r>
      <w:instrText>PAGE  \* Arabic  \* MERGEFORMAT</w:instrText>
    </w:r>
    <w:r>
      <w:fldChar w:fldCharType="separate"/>
    </w:r>
    <w:r w:rsidR="00183560" w:rsidRPr="00183560">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681" w:rsidRDefault="00727681">
      <w:pPr>
        <w:spacing w:before="0" w:after="0" w:line="240" w:lineRule="auto"/>
      </w:pPr>
      <w:r>
        <w:separator/>
      </w:r>
    </w:p>
  </w:footnote>
  <w:footnote w:type="continuationSeparator" w:id="0">
    <w:p w:rsidR="00727681" w:rsidRDefault="0072768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a0"/>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577"/>
    <w:rsid w:val="00017896"/>
    <w:rsid w:val="000349E0"/>
    <w:rsid w:val="000A2402"/>
    <w:rsid w:val="000B4F6D"/>
    <w:rsid w:val="000D0412"/>
    <w:rsid w:val="00141819"/>
    <w:rsid w:val="00183560"/>
    <w:rsid w:val="001C6DE1"/>
    <w:rsid w:val="0023349A"/>
    <w:rsid w:val="002707DC"/>
    <w:rsid w:val="002832BA"/>
    <w:rsid w:val="002846B6"/>
    <w:rsid w:val="002B3577"/>
    <w:rsid w:val="00341993"/>
    <w:rsid w:val="00365B5B"/>
    <w:rsid w:val="003B70FE"/>
    <w:rsid w:val="003E2973"/>
    <w:rsid w:val="003F42E2"/>
    <w:rsid w:val="0042737A"/>
    <w:rsid w:val="00433EC0"/>
    <w:rsid w:val="00473379"/>
    <w:rsid w:val="00480FA2"/>
    <w:rsid w:val="00487398"/>
    <w:rsid w:val="004E2FCD"/>
    <w:rsid w:val="004E7331"/>
    <w:rsid w:val="004F558A"/>
    <w:rsid w:val="00530CFA"/>
    <w:rsid w:val="005526CA"/>
    <w:rsid w:val="005B6A1D"/>
    <w:rsid w:val="005F1ABF"/>
    <w:rsid w:val="006026DF"/>
    <w:rsid w:val="00632B92"/>
    <w:rsid w:val="006864CD"/>
    <w:rsid w:val="00686B1C"/>
    <w:rsid w:val="006C6E5E"/>
    <w:rsid w:val="006E44D5"/>
    <w:rsid w:val="007014B8"/>
    <w:rsid w:val="00727681"/>
    <w:rsid w:val="00767F1A"/>
    <w:rsid w:val="007878EB"/>
    <w:rsid w:val="007D6862"/>
    <w:rsid w:val="007F7151"/>
    <w:rsid w:val="00823A1A"/>
    <w:rsid w:val="008602C4"/>
    <w:rsid w:val="008C0517"/>
    <w:rsid w:val="00907AE9"/>
    <w:rsid w:val="009D686E"/>
    <w:rsid w:val="009E41D7"/>
    <w:rsid w:val="00A7149C"/>
    <w:rsid w:val="00A858EF"/>
    <w:rsid w:val="00A94B44"/>
    <w:rsid w:val="00B11EA5"/>
    <w:rsid w:val="00B122EC"/>
    <w:rsid w:val="00B54D84"/>
    <w:rsid w:val="00B625BF"/>
    <w:rsid w:val="00B8169A"/>
    <w:rsid w:val="00BE347E"/>
    <w:rsid w:val="00CC76B0"/>
    <w:rsid w:val="00CF2F3F"/>
    <w:rsid w:val="00D11F4F"/>
    <w:rsid w:val="00D75AA9"/>
    <w:rsid w:val="00DD2D4B"/>
    <w:rsid w:val="00E306C1"/>
    <w:rsid w:val="00EC0608"/>
    <w:rsid w:val="00EE222B"/>
    <w:rsid w:val="00F4262C"/>
    <w:rsid w:val="00F8381B"/>
    <w:rsid w:val="00FF2A1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0BF41CF-6F43-46C4-AF51-C932897E1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lang w:val="en-US" w:eastAsia="zh-CN"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
    <w:name w:val="heading 1"/>
    <w:basedOn w:val="a1"/>
    <w:next w:val="a1"/>
    <w:link w:val="10"/>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2">
    <w:name w:val="heading 2"/>
    <w:basedOn w:val="a1"/>
    <w:next w:val="a1"/>
    <w:link w:val="20"/>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3">
    <w:name w:val="heading 3"/>
    <w:basedOn w:val="a1"/>
    <w:next w:val="a1"/>
    <w:link w:val="30"/>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4">
    <w:name w:val="heading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5">
    <w:name w:val="heading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6">
    <w:name w:val="heading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信息"/>
    <w:basedOn w:val="a1"/>
    <w:uiPriority w:val="99"/>
    <w:qFormat/>
    <w:pPr>
      <w:spacing w:before="0" w:after="0"/>
      <w:jc w:val="center"/>
    </w:pPr>
  </w:style>
  <w:style w:type="character" w:customStyle="1" w:styleId="10">
    <w:name w:val="标题 1 字符"/>
    <w:basedOn w:val="a2"/>
    <w:link w:val="1"/>
    <w:uiPriority w:val="1"/>
    <w:rPr>
      <w:rFonts w:asciiTheme="majorHAnsi" w:eastAsiaTheme="majorEastAsia" w:hAnsiTheme="majorHAnsi" w:cstheme="majorBidi"/>
      <w:color w:val="00A0B8" w:themeColor="accent1"/>
      <w:sz w:val="30"/>
    </w:rPr>
  </w:style>
  <w:style w:type="character" w:customStyle="1" w:styleId="20">
    <w:name w:val="标题 2 字符"/>
    <w:basedOn w:val="a2"/>
    <w:link w:val="2"/>
    <w:uiPriority w:val="1"/>
    <w:rPr>
      <w:rFonts w:asciiTheme="majorHAnsi" w:eastAsiaTheme="majorEastAsia" w:hAnsiTheme="majorHAnsi" w:cstheme="majorBidi"/>
      <w:caps/>
      <w:color w:val="00A0B8" w:themeColor="accent1"/>
      <w:sz w:val="22"/>
    </w:rPr>
  </w:style>
  <w:style w:type="character" w:customStyle="1" w:styleId="30">
    <w:name w:val="标题 3 字符"/>
    <w:basedOn w:val="a2"/>
    <w:link w:val="3"/>
    <w:uiPriority w:val="1"/>
    <w:rPr>
      <w:rFonts w:asciiTheme="majorHAnsi" w:eastAsiaTheme="majorEastAsia" w:hAnsiTheme="majorHAnsi" w:cstheme="majorBidi"/>
      <w:color w:val="00A0B8" w:themeColor="accent1"/>
      <w:sz w:val="22"/>
    </w:rPr>
  </w:style>
  <w:style w:type="character" w:customStyle="1" w:styleId="40">
    <w:name w:val="标题 4 字符"/>
    <w:basedOn w:val="a2"/>
    <w:link w:val="4"/>
    <w:uiPriority w:val="9"/>
    <w:semiHidden/>
    <w:rPr>
      <w:rFonts w:asciiTheme="majorHAnsi" w:eastAsiaTheme="majorEastAsia" w:hAnsiTheme="majorHAnsi" w:cstheme="majorBidi"/>
      <w:i/>
      <w:iCs/>
      <w:color w:val="00A0B8" w:themeColor="accent1"/>
    </w:rPr>
  </w:style>
  <w:style w:type="character" w:customStyle="1" w:styleId="50">
    <w:name w:val="标题 5 字符"/>
    <w:basedOn w:val="a2"/>
    <w:link w:val="5"/>
    <w:uiPriority w:val="9"/>
    <w:semiHidden/>
    <w:rPr>
      <w:rFonts w:asciiTheme="majorHAnsi" w:eastAsiaTheme="majorEastAsia" w:hAnsiTheme="majorHAnsi" w:cstheme="majorBidi"/>
      <w:color w:val="00505C" w:themeColor="accent1" w:themeShade="80"/>
    </w:rPr>
  </w:style>
  <w:style w:type="character" w:customStyle="1" w:styleId="60">
    <w:name w:val="标题 6 字符"/>
    <w:basedOn w:val="a2"/>
    <w:link w:val="6"/>
    <w:uiPriority w:val="9"/>
    <w:semiHidden/>
    <w:rPr>
      <w:rFonts w:asciiTheme="majorHAnsi" w:eastAsiaTheme="majorEastAsia" w:hAnsiTheme="majorHAnsi" w:cstheme="majorBidi"/>
      <w:i/>
      <w:iCs/>
      <w:color w:val="004F5B" w:themeColor="accent1" w:themeShade="7F"/>
    </w:rPr>
  </w:style>
  <w:style w:type="paragraph" w:customStyle="1" w:styleId="a7">
    <w:name w:val="描述"/>
    <w:basedOn w:val="a1"/>
    <w:next w:val="a1"/>
    <w:uiPriority w:val="10"/>
    <w:unhideWhenUsed/>
    <w:qFormat/>
    <w:pPr>
      <w:spacing w:before="200" w:after="120" w:line="240" w:lineRule="auto"/>
    </w:pPr>
    <w:rPr>
      <w:i/>
      <w:iCs/>
    </w:rPr>
  </w:style>
  <w:style w:type="paragraph" w:styleId="a0">
    <w:name w:val="List Bullet"/>
    <w:basedOn w:val="a1"/>
    <w:uiPriority w:val="1"/>
    <w:unhideWhenUsed/>
    <w:qFormat/>
    <w:pPr>
      <w:numPr>
        <w:numId w:val="5"/>
      </w:numPr>
    </w:pPr>
  </w:style>
  <w:style w:type="paragraph" w:styleId="a">
    <w:name w:val="List Number"/>
    <w:basedOn w:val="a1"/>
    <w:uiPriority w:val="1"/>
    <w:unhideWhenUsed/>
    <w:qFormat/>
    <w:pPr>
      <w:numPr>
        <w:numId w:val="6"/>
      </w:numPr>
      <w:contextualSpacing/>
    </w:pPr>
  </w:style>
  <w:style w:type="paragraph" w:styleId="a8">
    <w:name w:val="Title"/>
    <w:basedOn w:val="a1"/>
    <w:next w:val="a1"/>
    <w:link w:val="a9"/>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9">
    <w:name w:val="标题 字符"/>
    <w:basedOn w:val="a2"/>
    <w:link w:val="a8"/>
    <w:uiPriority w:val="10"/>
    <w:rPr>
      <w:rFonts w:asciiTheme="majorHAnsi" w:eastAsiaTheme="majorEastAsia" w:hAnsiTheme="majorHAnsi" w:cstheme="majorBidi"/>
      <w:color w:val="007789" w:themeColor="accent1" w:themeShade="BF"/>
      <w:kern w:val="28"/>
      <w:sz w:val="60"/>
    </w:rPr>
  </w:style>
  <w:style w:type="paragraph" w:styleId="aa">
    <w:name w:val="Subtitle"/>
    <w:basedOn w:val="a1"/>
    <w:next w:val="a1"/>
    <w:link w:val="ab"/>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b">
    <w:name w:val="副标题 字符"/>
    <w:basedOn w:val="a2"/>
    <w:link w:val="aa"/>
    <w:uiPriority w:val="11"/>
    <w:rPr>
      <w:rFonts w:asciiTheme="majorHAnsi" w:eastAsiaTheme="majorEastAsia" w:hAnsiTheme="majorHAnsi" w:cstheme="majorBidi"/>
      <w:caps/>
      <w:sz w:val="26"/>
    </w:rPr>
  </w:style>
  <w:style w:type="character" w:styleId="ac">
    <w:name w:val="Emphasis"/>
    <w:basedOn w:val="a2"/>
    <w:uiPriority w:val="10"/>
    <w:unhideWhenUsed/>
    <w:qFormat/>
    <w:rPr>
      <w:i w:val="0"/>
      <w:iCs w:val="0"/>
      <w:color w:val="007789" w:themeColor="accent1" w:themeShade="BF"/>
    </w:rPr>
  </w:style>
  <w:style w:type="paragraph" w:customStyle="1" w:styleId="ad">
    <w:name w:val="无间距"/>
    <w:link w:val="ae"/>
    <w:uiPriority w:val="1"/>
    <w:unhideWhenUsed/>
    <w:qFormat/>
    <w:pPr>
      <w:spacing w:before="0" w:after="0" w:line="240" w:lineRule="auto"/>
    </w:pPr>
    <w:rPr>
      <w:color w:val="auto"/>
    </w:rPr>
  </w:style>
  <w:style w:type="character" w:customStyle="1" w:styleId="ae">
    <w:name w:val="无间距字符"/>
    <w:basedOn w:val="a2"/>
    <w:link w:val="ad"/>
    <w:uiPriority w:val="1"/>
    <w:rPr>
      <w:rFonts w:asciiTheme="minorHAnsi" w:eastAsiaTheme="minorEastAsia" w:hAnsiTheme="minorHAnsi" w:cstheme="minorBidi"/>
      <w:color w:val="auto"/>
    </w:rPr>
  </w:style>
  <w:style w:type="paragraph" w:customStyle="1" w:styleId="af">
    <w:name w:val="引言"/>
    <w:basedOn w:val="a1"/>
    <w:next w:val="a1"/>
    <w:link w:val="af0"/>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f0">
    <w:name w:val="引言字符"/>
    <w:basedOn w:val="a2"/>
    <w:link w:val="af"/>
    <w:uiPriority w:val="10"/>
    <w:rPr>
      <w:i/>
      <w:iCs/>
      <w:color w:val="00A0B8" w:themeColor="accent1"/>
      <w:sz w:val="26"/>
      <w14:textFill>
        <w14:solidFill>
          <w14:schemeClr w14:val="accent1">
            <w14:alpha w14:val="30000"/>
          </w14:schemeClr>
        </w14:solidFill>
      </w14:textFill>
    </w:rPr>
  </w:style>
  <w:style w:type="paragraph" w:customStyle="1" w:styleId="af1">
    <w:name w:val="目录标题"/>
    <w:basedOn w:val="1"/>
    <w:next w:val="a1"/>
    <w:uiPriority w:val="39"/>
    <w:unhideWhenUsed/>
    <w:qFormat/>
    <w:pPr>
      <w:spacing w:before="0"/>
      <w:outlineLvl w:val="9"/>
    </w:pPr>
  </w:style>
  <w:style w:type="paragraph" w:styleId="af2">
    <w:name w:val="footer"/>
    <w:basedOn w:val="a1"/>
    <w:link w:val="af3"/>
    <w:uiPriority w:val="99"/>
    <w:unhideWhenUsed/>
    <w:pPr>
      <w:spacing w:before="0" w:after="0" w:line="240" w:lineRule="auto"/>
      <w:jc w:val="right"/>
    </w:pPr>
    <w:rPr>
      <w:caps/>
      <w:sz w:val="16"/>
    </w:rPr>
  </w:style>
  <w:style w:type="character" w:customStyle="1" w:styleId="af3">
    <w:name w:val="页脚 字符"/>
    <w:basedOn w:val="a2"/>
    <w:link w:val="af2"/>
    <w:uiPriority w:val="99"/>
    <w:rPr>
      <w:caps/>
      <w:sz w:val="16"/>
    </w:rPr>
  </w:style>
  <w:style w:type="paragraph" w:styleId="31">
    <w:name w:val="toc 3"/>
    <w:basedOn w:val="a1"/>
    <w:next w:val="a1"/>
    <w:autoRedefine/>
    <w:uiPriority w:val="39"/>
    <w:unhideWhenUsed/>
    <w:pPr>
      <w:spacing w:after="100"/>
      <w:ind w:left="400"/>
    </w:pPr>
    <w:rPr>
      <w:i/>
      <w:iCs/>
    </w:rPr>
  </w:style>
  <w:style w:type="character" w:styleId="af4">
    <w:name w:val="Hyperlink"/>
    <w:basedOn w:val="a2"/>
    <w:uiPriority w:val="99"/>
    <w:unhideWhenUsed/>
    <w:rPr>
      <w:color w:val="EB8803" w:themeColor="hyperlink"/>
      <w:u w:val="single"/>
    </w:rPr>
  </w:style>
  <w:style w:type="paragraph" w:styleId="11">
    <w:name w:val="toc 1"/>
    <w:basedOn w:val="a1"/>
    <w:next w:val="a1"/>
    <w:autoRedefine/>
    <w:uiPriority w:val="39"/>
    <w:unhideWhenUsed/>
    <w:pPr>
      <w:spacing w:after="100"/>
    </w:pPr>
  </w:style>
  <w:style w:type="paragraph" w:styleId="21">
    <w:name w:val="toc 2"/>
    <w:basedOn w:val="a1"/>
    <w:next w:val="a1"/>
    <w:autoRedefine/>
    <w:uiPriority w:val="39"/>
    <w:unhideWhenUsed/>
    <w:pPr>
      <w:spacing w:after="100"/>
      <w:ind w:left="200"/>
    </w:pPr>
  </w:style>
  <w:style w:type="paragraph" w:styleId="af5">
    <w:name w:val="Balloon Text"/>
    <w:basedOn w:val="a1"/>
    <w:link w:val="af6"/>
    <w:uiPriority w:val="99"/>
    <w:semiHidden/>
    <w:unhideWhenUsed/>
    <w:pPr>
      <w:spacing w:after="0" w:line="240" w:lineRule="auto"/>
    </w:pPr>
    <w:rPr>
      <w:rFonts w:ascii="Tahoma" w:hAnsi="Tahoma" w:cs="Tahoma"/>
      <w:sz w:val="16"/>
    </w:rPr>
  </w:style>
  <w:style w:type="character" w:customStyle="1" w:styleId="af6">
    <w:name w:val="批注框文本 字符"/>
    <w:basedOn w:val="a2"/>
    <w:link w:val="af5"/>
    <w:uiPriority w:val="99"/>
    <w:semiHidden/>
    <w:rPr>
      <w:rFonts w:ascii="Tahoma" w:hAnsi="Tahoma" w:cs="Tahoma"/>
      <w:sz w:val="16"/>
    </w:rPr>
  </w:style>
  <w:style w:type="paragraph" w:styleId="af7">
    <w:name w:val="Bibliography"/>
    <w:basedOn w:val="a1"/>
    <w:next w:val="a1"/>
    <w:uiPriority w:val="39"/>
    <w:unhideWhenUsed/>
  </w:style>
  <w:style w:type="paragraph" w:styleId="af8">
    <w:name w:val="header"/>
    <w:basedOn w:val="a1"/>
    <w:link w:val="af9"/>
    <w:uiPriority w:val="99"/>
    <w:unhideWhenUsed/>
    <w:pPr>
      <w:spacing w:before="0" w:after="0" w:line="240" w:lineRule="auto"/>
    </w:pPr>
  </w:style>
  <w:style w:type="character" w:customStyle="1" w:styleId="af9">
    <w:name w:val="页眉 字符"/>
    <w:basedOn w:val="a2"/>
    <w:link w:val="af8"/>
    <w:uiPriority w:val="99"/>
  </w:style>
  <w:style w:type="paragraph" w:customStyle="1" w:styleId="afa">
    <w:name w:val="正常缩进"/>
    <w:basedOn w:val="a1"/>
    <w:uiPriority w:val="99"/>
    <w:unhideWhenUsed/>
    <w:pPr>
      <w:ind w:left="720"/>
    </w:pPr>
  </w:style>
  <w:style w:type="character" w:styleId="afb">
    <w:name w:val="Placeholder Text"/>
    <w:basedOn w:val="a2"/>
    <w:uiPriority w:val="99"/>
    <w:semiHidden/>
    <w:rPr>
      <w:color w:val="808080"/>
    </w:rPr>
  </w:style>
  <w:style w:type="table" w:customStyle="1" w:styleId="afc">
    <w:name w:val="报告表格"/>
    <w:basedOn w:val="a3"/>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d">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2">
    <w:name w:val="body2"/>
    <w:basedOn w:val="a1"/>
    <w:rsid w:val="00365B5B"/>
    <w:pPr>
      <w:spacing w:before="100" w:beforeAutospacing="1" w:after="100" w:afterAutospacing="1" w:line="240" w:lineRule="auto"/>
    </w:pPr>
    <w:rPr>
      <w:rFonts w:ascii="宋体" w:eastAsia="宋体" w:hAnsi="宋体" w:cs="宋体"/>
      <w:color w:val="auto"/>
      <w:sz w:val="24"/>
      <w:szCs w:val="24"/>
    </w:rPr>
  </w:style>
  <w:style w:type="character" w:customStyle="1" w:styleId="apple-tab-span">
    <w:name w:val="apple-tab-span"/>
    <w:basedOn w:val="a2"/>
    <w:rsid w:val="00365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6.xml"/><Relationship Id="rId170" Type="http://schemas.openxmlformats.org/officeDocument/2006/relationships/image" Target="media/image81.emf"/><Relationship Id="rId268" Type="http://schemas.openxmlformats.org/officeDocument/2006/relationships/image" Target="media/image130.emf"/><Relationship Id="rId475" Type="http://schemas.openxmlformats.org/officeDocument/2006/relationships/customXml" Target="ink/ink233.xml"/><Relationship Id="rId682" Type="http://schemas.openxmlformats.org/officeDocument/2006/relationships/image" Target="media/image280.emf"/><Relationship Id="rId128" Type="http://schemas.openxmlformats.org/officeDocument/2006/relationships/image" Target="media/image60.emf"/><Relationship Id="rId335" Type="http://schemas.openxmlformats.org/officeDocument/2006/relationships/customXml" Target="ink/ink163.xml"/><Relationship Id="rId542" Type="http://schemas.openxmlformats.org/officeDocument/2006/relationships/image" Target="media/image247.emf"/><Relationship Id="rId987" Type="http://schemas.openxmlformats.org/officeDocument/2006/relationships/customXml" Target="ink/ink489.xml"/><Relationship Id="rId402" Type="http://schemas.openxmlformats.org/officeDocument/2006/relationships/image" Target="media/image197.emf"/><Relationship Id="rId847" Type="http://schemas.openxmlformats.org/officeDocument/2006/relationships/customXml" Target="ink/ink419.xml"/><Relationship Id="rId1032" Type="http://schemas.openxmlformats.org/officeDocument/2006/relationships/image" Target="media/image455.emf"/><Relationship Id="rId707" Type="http://schemas.openxmlformats.org/officeDocument/2006/relationships/customXml" Target="ink/ink349.xml"/><Relationship Id="rId914" Type="http://schemas.openxmlformats.org/officeDocument/2006/relationships/image" Target="media/image396.emf"/><Relationship Id="rId43" Type="http://schemas.openxmlformats.org/officeDocument/2006/relationships/customXml" Target="ink/ink17.xml"/><Relationship Id="rId192" Type="http://schemas.openxmlformats.org/officeDocument/2006/relationships/image" Target="media/image92.emf"/><Relationship Id="rId497" Type="http://schemas.openxmlformats.org/officeDocument/2006/relationships/customXml" Target="ink/ink244.xml"/><Relationship Id="rId357" Type="http://schemas.openxmlformats.org/officeDocument/2006/relationships/customXml" Target="ink/ink174.xml"/><Relationship Id="rId217" Type="http://schemas.openxmlformats.org/officeDocument/2006/relationships/customXml" Target="ink/ink104.xml"/><Relationship Id="rId564" Type="http://schemas.openxmlformats.org/officeDocument/2006/relationships/image" Target="media/image2210.emf"/><Relationship Id="rId771" Type="http://schemas.openxmlformats.org/officeDocument/2006/relationships/customXml" Target="ink/ink381.xml"/><Relationship Id="rId869" Type="http://schemas.openxmlformats.org/officeDocument/2006/relationships/customXml" Target="ink/ink430.xml"/><Relationship Id="rId424" Type="http://schemas.openxmlformats.org/officeDocument/2006/relationships/image" Target="media/image208.emf"/><Relationship Id="rId631" Type="http://schemas.openxmlformats.org/officeDocument/2006/relationships/customXml" Target="ink/ink311.xml"/><Relationship Id="rId729" Type="http://schemas.openxmlformats.org/officeDocument/2006/relationships/customXml" Target="ink/ink360.xml"/><Relationship Id="rId1054" Type="http://schemas.openxmlformats.org/officeDocument/2006/relationships/image" Target="media/image466.emf"/><Relationship Id="rId936" Type="http://schemas.openxmlformats.org/officeDocument/2006/relationships/image" Target="media/image407.emf"/><Relationship Id="rId1121" Type="http://schemas.openxmlformats.org/officeDocument/2006/relationships/customXml" Target="ink/ink556.xml"/><Relationship Id="rId65" Type="http://schemas.openxmlformats.org/officeDocument/2006/relationships/customXml" Target="ink/ink28.xml"/><Relationship Id="rId281" Type="http://schemas.openxmlformats.org/officeDocument/2006/relationships/customXml" Target="ink/ink136.xml"/><Relationship Id="rId141" Type="http://schemas.openxmlformats.org/officeDocument/2006/relationships/customXml" Target="ink/ink66.xml"/><Relationship Id="rId379" Type="http://schemas.openxmlformats.org/officeDocument/2006/relationships/customXml" Target="ink/ink185.xml"/><Relationship Id="rId586" Type="http://schemas.openxmlformats.org/officeDocument/2006/relationships/image" Target="media/image2320.emf"/><Relationship Id="rId793" Type="http://schemas.openxmlformats.org/officeDocument/2006/relationships/customXml" Target="ink/ink392.xml"/><Relationship Id="rId7" Type="http://schemas.openxmlformats.org/officeDocument/2006/relationships/webSettings" Target="webSettings.xml"/><Relationship Id="rId239" Type="http://schemas.openxmlformats.org/officeDocument/2006/relationships/customXml" Target="ink/ink115.xml"/><Relationship Id="rId446" Type="http://schemas.openxmlformats.org/officeDocument/2006/relationships/image" Target="media/image219.emf"/><Relationship Id="rId653" Type="http://schemas.openxmlformats.org/officeDocument/2006/relationships/customXml" Target="ink/ink322.xml"/><Relationship Id="rId1076" Type="http://schemas.openxmlformats.org/officeDocument/2006/relationships/image" Target="media/image477.emf"/><Relationship Id="rId306" Type="http://schemas.openxmlformats.org/officeDocument/2006/relationships/image" Target="media/image149.emf"/><Relationship Id="rId860" Type="http://schemas.openxmlformats.org/officeDocument/2006/relationships/image" Target="media/image369.emf"/><Relationship Id="rId958" Type="http://schemas.openxmlformats.org/officeDocument/2006/relationships/image" Target="media/image418.emf"/><Relationship Id="rId1143" Type="http://schemas.openxmlformats.org/officeDocument/2006/relationships/customXml" Target="ink/ink567.xml"/><Relationship Id="rId87" Type="http://schemas.openxmlformats.org/officeDocument/2006/relationships/customXml" Target="ink/ink39.xml"/><Relationship Id="rId513" Type="http://schemas.openxmlformats.org/officeDocument/2006/relationships/customXml" Target="ink/ink252.xml"/><Relationship Id="rId720" Type="http://schemas.openxmlformats.org/officeDocument/2006/relationships/image" Target="media/image299.emf"/><Relationship Id="rId818" Type="http://schemas.openxmlformats.org/officeDocument/2006/relationships/image" Target="media/image348.emf"/><Relationship Id="rId1003" Type="http://schemas.openxmlformats.org/officeDocument/2006/relationships/customXml" Target="ink/ink497.xml"/><Relationship Id="rId14" Type="http://schemas.openxmlformats.org/officeDocument/2006/relationships/image" Target="media/image3.emf"/><Relationship Id="rId163" Type="http://schemas.openxmlformats.org/officeDocument/2006/relationships/customXml" Target="ink/ink77.xml"/><Relationship Id="rId370" Type="http://schemas.openxmlformats.org/officeDocument/2006/relationships/image" Target="media/image181.emf"/><Relationship Id="rId230" Type="http://schemas.openxmlformats.org/officeDocument/2006/relationships/image" Target="media/image111.emf"/><Relationship Id="rId468" Type="http://schemas.openxmlformats.org/officeDocument/2006/relationships/image" Target="media/image2020.emf"/><Relationship Id="rId675" Type="http://schemas.openxmlformats.org/officeDocument/2006/relationships/customXml" Target="ink/ink333.xml"/><Relationship Id="rId882" Type="http://schemas.openxmlformats.org/officeDocument/2006/relationships/image" Target="media/image380.emf"/><Relationship Id="rId1098" Type="http://schemas.openxmlformats.org/officeDocument/2006/relationships/image" Target="media/image488.emf"/><Relationship Id="rId328" Type="http://schemas.openxmlformats.org/officeDocument/2006/relationships/image" Target="media/image160.emf"/><Relationship Id="rId535" Type="http://schemas.openxmlformats.org/officeDocument/2006/relationships/customXml" Target="ink/ink263.xml"/><Relationship Id="rId742" Type="http://schemas.openxmlformats.org/officeDocument/2006/relationships/image" Target="media/image310.emf"/><Relationship Id="rId602" Type="http://schemas.openxmlformats.org/officeDocument/2006/relationships/image" Target="media/image2400.emf"/><Relationship Id="rId1025" Type="http://schemas.openxmlformats.org/officeDocument/2006/relationships/customXml" Target="ink/ink508.xml"/><Relationship Id="rId907" Type="http://schemas.openxmlformats.org/officeDocument/2006/relationships/customXml" Target="ink/ink449.xml"/><Relationship Id="rId36" Type="http://schemas.openxmlformats.org/officeDocument/2006/relationships/image" Target="media/image14.emf"/><Relationship Id="rId185" Type="http://schemas.openxmlformats.org/officeDocument/2006/relationships/customXml" Target="ink/ink88.xml"/><Relationship Id="rId392" Type="http://schemas.openxmlformats.org/officeDocument/2006/relationships/image" Target="media/image192.emf"/><Relationship Id="rId697" Type="http://schemas.openxmlformats.org/officeDocument/2006/relationships/customXml" Target="ink/ink344.xml"/><Relationship Id="rId252" Type="http://schemas.openxmlformats.org/officeDocument/2006/relationships/image" Target="media/image122.emf"/><Relationship Id="rId47" Type="http://schemas.openxmlformats.org/officeDocument/2006/relationships/customXml" Target="ink/ink19.xml"/><Relationship Id="rId112" Type="http://schemas.openxmlformats.org/officeDocument/2006/relationships/image" Target="media/image52.emf"/><Relationship Id="rId557" Type="http://schemas.openxmlformats.org/officeDocument/2006/relationships/customXml" Target="ink/ink274.xml"/><Relationship Id="rId764" Type="http://schemas.openxmlformats.org/officeDocument/2006/relationships/image" Target="media/image321.emf"/><Relationship Id="rId971" Type="http://schemas.openxmlformats.org/officeDocument/2006/relationships/customXml" Target="ink/ink481.xml"/><Relationship Id="rId196" Type="http://schemas.openxmlformats.org/officeDocument/2006/relationships/image" Target="media/image94.emf"/><Relationship Id="rId417" Type="http://schemas.openxmlformats.org/officeDocument/2006/relationships/customXml" Target="ink/ink204.xml"/><Relationship Id="rId624" Type="http://schemas.openxmlformats.org/officeDocument/2006/relationships/image" Target="media/image251.emf"/><Relationship Id="rId831" Type="http://schemas.openxmlformats.org/officeDocument/2006/relationships/customXml" Target="ink/ink411.xml"/><Relationship Id="rId1047" Type="http://schemas.openxmlformats.org/officeDocument/2006/relationships/customXml" Target="ink/ink519.xml"/><Relationship Id="rId263" Type="http://schemas.openxmlformats.org/officeDocument/2006/relationships/customXml" Target="ink/ink127.xml"/><Relationship Id="rId470" Type="http://schemas.openxmlformats.org/officeDocument/2006/relationships/image" Target="media/image2030.emf"/><Relationship Id="rId929" Type="http://schemas.openxmlformats.org/officeDocument/2006/relationships/customXml" Target="ink/ink460.xml"/><Relationship Id="rId1114" Type="http://schemas.openxmlformats.org/officeDocument/2006/relationships/image" Target="media/image496.emf"/><Relationship Id="rId58" Type="http://schemas.openxmlformats.org/officeDocument/2006/relationships/image" Target="media/image25.emf"/><Relationship Id="rId123" Type="http://schemas.openxmlformats.org/officeDocument/2006/relationships/customXml" Target="ink/ink57.xml"/><Relationship Id="rId330" Type="http://schemas.openxmlformats.org/officeDocument/2006/relationships/image" Target="media/image161.emf"/><Relationship Id="rId568" Type="http://schemas.openxmlformats.org/officeDocument/2006/relationships/image" Target="media/image2230.emf"/><Relationship Id="rId775" Type="http://schemas.openxmlformats.org/officeDocument/2006/relationships/customXml" Target="ink/ink383.xml"/><Relationship Id="rId982" Type="http://schemas.openxmlformats.org/officeDocument/2006/relationships/image" Target="media/image430.emf"/><Relationship Id="rId428" Type="http://schemas.openxmlformats.org/officeDocument/2006/relationships/image" Target="media/image210.emf"/><Relationship Id="rId635" Type="http://schemas.openxmlformats.org/officeDocument/2006/relationships/customXml" Target="ink/ink313.xml"/><Relationship Id="rId842" Type="http://schemas.openxmlformats.org/officeDocument/2006/relationships/image" Target="media/image360.emf"/><Relationship Id="rId1058" Type="http://schemas.openxmlformats.org/officeDocument/2006/relationships/image" Target="media/image468.emf"/><Relationship Id="rId274" Type="http://schemas.openxmlformats.org/officeDocument/2006/relationships/image" Target="media/image133.emf"/><Relationship Id="rId481" Type="http://schemas.openxmlformats.org/officeDocument/2006/relationships/customXml" Target="ink/ink236.xml"/><Relationship Id="rId702" Type="http://schemas.openxmlformats.org/officeDocument/2006/relationships/image" Target="media/image290.emf"/><Relationship Id="rId1125" Type="http://schemas.openxmlformats.org/officeDocument/2006/relationships/customXml" Target="ink/ink558.xml"/><Relationship Id="rId69" Type="http://schemas.openxmlformats.org/officeDocument/2006/relationships/customXml" Target="ink/ink30.xml"/><Relationship Id="rId134" Type="http://schemas.openxmlformats.org/officeDocument/2006/relationships/image" Target="media/image63.emf"/><Relationship Id="rId579" Type="http://schemas.openxmlformats.org/officeDocument/2006/relationships/customXml" Target="ink/ink285.xml"/><Relationship Id="rId786" Type="http://schemas.openxmlformats.org/officeDocument/2006/relationships/image" Target="media/image332.emf"/><Relationship Id="rId993" Type="http://schemas.openxmlformats.org/officeDocument/2006/relationships/customXml" Target="ink/ink492.xml"/><Relationship Id="rId341" Type="http://schemas.openxmlformats.org/officeDocument/2006/relationships/customXml" Target="ink/ink166.xml"/><Relationship Id="rId439" Type="http://schemas.openxmlformats.org/officeDocument/2006/relationships/customXml" Target="ink/ink215.xml"/><Relationship Id="rId646" Type="http://schemas.openxmlformats.org/officeDocument/2006/relationships/image" Target="media/image262.emf"/><Relationship Id="rId1069" Type="http://schemas.openxmlformats.org/officeDocument/2006/relationships/customXml" Target="ink/ink530.xml"/><Relationship Id="rId201" Type="http://schemas.openxmlformats.org/officeDocument/2006/relationships/customXml" Target="ink/ink96.xml"/><Relationship Id="rId285" Type="http://schemas.openxmlformats.org/officeDocument/2006/relationships/customXml" Target="ink/ink138.xml"/><Relationship Id="rId506" Type="http://schemas.openxmlformats.org/officeDocument/2006/relationships/image" Target="media/image229.emf"/><Relationship Id="rId853" Type="http://schemas.openxmlformats.org/officeDocument/2006/relationships/customXml" Target="ink/ink422.xml"/><Relationship Id="rId1136" Type="http://schemas.openxmlformats.org/officeDocument/2006/relationships/image" Target="media/image507.emf"/><Relationship Id="rId492" Type="http://schemas.openxmlformats.org/officeDocument/2006/relationships/image" Target="media/image222.emf"/><Relationship Id="rId713" Type="http://schemas.openxmlformats.org/officeDocument/2006/relationships/customXml" Target="ink/ink352.xml"/><Relationship Id="rId797" Type="http://schemas.openxmlformats.org/officeDocument/2006/relationships/customXml" Target="ink/ink394.xml"/><Relationship Id="rId920" Type="http://schemas.openxmlformats.org/officeDocument/2006/relationships/image" Target="media/image399.emf"/><Relationship Id="rId145" Type="http://schemas.openxmlformats.org/officeDocument/2006/relationships/customXml" Target="ink/ink68.xml"/><Relationship Id="rId352" Type="http://schemas.openxmlformats.org/officeDocument/2006/relationships/image" Target="media/image172.emf"/><Relationship Id="rId212" Type="http://schemas.openxmlformats.org/officeDocument/2006/relationships/image" Target="media/image102.emf"/><Relationship Id="rId657" Type="http://schemas.openxmlformats.org/officeDocument/2006/relationships/customXml" Target="ink/ink324.xml"/><Relationship Id="rId864" Type="http://schemas.openxmlformats.org/officeDocument/2006/relationships/image" Target="media/image371.emf"/><Relationship Id="rId296" Type="http://schemas.openxmlformats.org/officeDocument/2006/relationships/image" Target="media/image144.emf"/><Relationship Id="rId517" Type="http://schemas.openxmlformats.org/officeDocument/2006/relationships/customXml" Target="ink/ink254.xml"/><Relationship Id="rId724" Type="http://schemas.openxmlformats.org/officeDocument/2006/relationships/image" Target="media/image301.emf"/><Relationship Id="rId931" Type="http://schemas.openxmlformats.org/officeDocument/2006/relationships/customXml" Target="ink/ink461.xml"/><Relationship Id="rId1147" Type="http://schemas.openxmlformats.org/officeDocument/2006/relationships/customXml" Target="ink/ink569.xml"/><Relationship Id="rId60" Type="http://schemas.openxmlformats.org/officeDocument/2006/relationships/image" Target="media/image26.emf"/><Relationship Id="rId156" Type="http://schemas.openxmlformats.org/officeDocument/2006/relationships/image" Target="media/image74.emf"/><Relationship Id="rId363" Type="http://schemas.openxmlformats.org/officeDocument/2006/relationships/customXml" Target="ink/ink177.xml"/><Relationship Id="rId570" Type="http://schemas.openxmlformats.org/officeDocument/2006/relationships/image" Target="media/image2240.emf"/><Relationship Id="rId1007" Type="http://schemas.openxmlformats.org/officeDocument/2006/relationships/customXml" Target="ink/ink499.xml"/><Relationship Id="rId223" Type="http://schemas.openxmlformats.org/officeDocument/2006/relationships/customXml" Target="ink/ink107.xml"/><Relationship Id="rId430" Type="http://schemas.openxmlformats.org/officeDocument/2006/relationships/image" Target="media/image211.emf"/><Relationship Id="rId668" Type="http://schemas.openxmlformats.org/officeDocument/2006/relationships/image" Target="media/image273.emf"/><Relationship Id="rId875" Type="http://schemas.openxmlformats.org/officeDocument/2006/relationships/customXml" Target="ink/ink433.xml"/><Relationship Id="rId1060" Type="http://schemas.openxmlformats.org/officeDocument/2006/relationships/image" Target="media/image469.emf"/><Relationship Id="rId18" Type="http://schemas.openxmlformats.org/officeDocument/2006/relationships/image" Target="media/image5.emf"/><Relationship Id="rId528" Type="http://schemas.openxmlformats.org/officeDocument/2006/relationships/image" Target="media/image240.emf"/><Relationship Id="rId735" Type="http://schemas.openxmlformats.org/officeDocument/2006/relationships/customXml" Target="ink/ink363.xml"/><Relationship Id="rId942" Type="http://schemas.openxmlformats.org/officeDocument/2006/relationships/image" Target="media/image410.emf"/><Relationship Id="rId167" Type="http://schemas.openxmlformats.org/officeDocument/2006/relationships/customXml" Target="ink/ink79.xml"/><Relationship Id="rId374" Type="http://schemas.openxmlformats.org/officeDocument/2006/relationships/image" Target="media/image183.emf"/><Relationship Id="rId581" Type="http://schemas.openxmlformats.org/officeDocument/2006/relationships/customXml" Target="ink/ink286.xml"/><Relationship Id="rId1018" Type="http://schemas.openxmlformats.org/officeDocument/2006/relationships/image" Target="media/image448.emf"/><Relationship Id="rId71" Type="http://schemas.openxmlformats.org/officeDocument/2006/relationships/customXml" Target="ink/ink31.xml"/><Relationship Id="rId234" Type="http://schemas.openxmlformats.org/officeDocument/2006/relationships/image" Target="media/image113.emf"/><Relationship Id="rId679" Type="http://schemas.openxmlformats.org/officeDocument/2006/relationships/customXml" Target="ink/ink335.xml"/><Relationship Id="rId802" Type="http://schemas.openxmlformats.org/officeDocument/2006/relationships/image" Target="media/image340.emf"/><Relationship Id="rId886" Type="http://schemas.openxmlformats.org/officeDocument/2006/relationships/image" Target="media/image382.emf"/><Relationship Id="rId2" Type="http://schemas.openxmlformats.org/officeDocument/2006/relationships/customXml" Target="../customXml/item2.xml"/><Relationship Id="rId29" Type="http://schemas.openxmlformats.org/officeDocument/2006/relationships/customXml" Target="ink/ink10.xml"/><Relationship Id="rId441" Type="http://schemas.openxmlformats.org/officeDocument/2006/relationships/customXml" Target="ink/ink216.xml"/><Relationship Id="rId539" Type="http://schemas.openxmlformats.org/officeDocument/2006/relationships/customXml" Target="ink/ink265.xml"/><Relationship Id="rId746" Type="http://schemas.openxmlformats.org/officeDocument/2006/relationships/image" Target="media/image312.emf"/><Relationship Id="rId1071" Type="http://schemas.openxmlformats.org/officeDocument/2006/relationships/customXml" Target="ink/ink531.xml"/><Relationship Id="rId178" Type="http://schemas.openxmlformats.org/officeDocument/2006/relationships/image" Target="media/image85.emf"/><Relationship Id="rId301" Type="http://schemas.openxmlformats.org/officeDocument/2006/relationships/customXml" Target="ink/ink146.xml"/><Relationship Id="rId953" Type="http://schemas.openxmlformats.org/officeDocument/2006/relationships/customXml" Target="ink/ink472.xml"/><Relationship Id="rId1029" Type="http://schemas.openxmlformats.org/officeDocument/2006/relationships/customXml" Target="ink/ink510.xml"/><Relationship Id="rId82" Type="http://schemas.openxmlformats.org/officeDocument/2006/relationships/image" Target="media/image37.emf"/><Relationship Id="rId385" Type="http://schemas.openxmlformats.org/officeDocument/2006/relationships/customXml" Target="ink/ink188.xml"/><Relationship Id="rId592" Type="http://schemas.openxmlformats.org/officeDocument/2006/relationships/image" Target="media/image2350.emf"/><Relationship Id="rId606" Type="http://schemas.openxmlformats.org/officeDocument/2006/relationships/image" Target="media/image2420.emf"/><Relationship Id="rId813" Type="http://schemas.openxmlformats.org/officeDocument/2006/relationships/customXml" Target="ink/ink402.xml"/><Relationship Id="rId245" Type="http://schemas.openxmlformats.org/officeDocument/2006/relationships/customXml" Target="ink/ink118.xml"/><Relationship Id="rId452" Type="http://schemas.openxmlformats.org/officeDocument/2006/relationships/image" Target="media/image1940.emf"/><Relationship Id="rId897" Type="http://schemas.openxmlformats.org/officeDocument/2006/relationships/customXml" Target="ink/ink444.xml"/><Relationship Id="rId1082" Type="http://schemas.openxmlformats.org/officeDocument/2006/relationships/image" Target="media/image480.emf"/><Relationship Id="rId105" Type="http://schemas.openxmlformats.org/officeDocument/2006/relationships/customXml" Target="ink/ink48.xml"/><Relationship Id="rId312" Type="http://schemas.openxmlformats.org/officeDocument/2006/relationships/image" Target="media/image152.emf"/><Relationship Id="rId757" Type="http://schemas.openxmlformats.org/officeDocument/2006/relationships/customXml" Target="ink/ink374.xml"/><Relationship Id="rId964" Type="http://schemas.openxmlformats.org/officeDocument/2006/relationships/image" Target="media/image421.emf"/><Relationship Id="rId93" Type="http://schemas.openxmlformats.org/officeDocument/2006/relationships/customXml" Target="ink/ink42.xml"/><Relationship Id="rId189" Type="http://schemas.openxmlformats.org/officeDocument/2006/relationships/customXml" Target="ink/ink90.xml"/><Relationship Id="rId396" Type="http://schemas.openxmlformats.org/officeDocument/2006/relationships/image" Target="media/image194.emf"/><Relationship Id="rId617" Type="http://schemas.openxmlformats.org/officeDocument/2006/relationships/customXml" Target="ink/ink304.xml"/><Relationship Id="rId824" Type="http://schemas.openxmlformats.org/officeDocument/2006/relationships/image" Target="media/image351.emf"/><Relationship Id="rId256" Type="http://schemas.openxmlformats.org/officeDocument/2006/relationships/image" Target="media/image124.emf"/><Relationship Id="rId463" Type="http://schemas.openxmlformats.org/officeDocument/2006/relationships/customXml" Target="ink/ink227.xml"/><Relationship Id="rId670" Type="http://schemas.openxmlformats.org/officeDocument/2006/relationships/image" Target="media/image274.emf"/><Relationship Id="rId1093" Type="http://schemas.openxmlformats.org/officeDocument/2006/relationships/customXml" Target="ink/ink542.xml"/><Relationship Id="rId1107" Type="http://schemas.openxmlformats.org/officeDocument/2006/relationships/customXml" Target="ink/ink549.xml"/><Relationship Id="rId116" Type="http://schemas.openxmlformats.org/officeDocument/2006/relationships/image" Target="media/image54.emf"/><Relationship Id="rId323" Type="http://schemas.openxmlformats.org/officeDocument/2006/relationships/customXml" Target="ink/ink157.xml"/><Relationship Id="rId530" Type="http://schemas.openxmlformats.org/officeDocument/2006/relationships/image" Target="media/image241.emf"/><Relationship Id="rId768" Type="http://schemas.openxmlformats.org/officeDocument/2006/relationships/image" Target="media/image323.emf"/><Relationship Id="rId975" Type="http://schemas.openxmlformats.org/officeDocument/2006/relationships/customXml" Target="ink/ink483.xml"/><Relationship Id="rId20" Type="http://schemas.openxmlformats.org/officeDocument/2006/relationships/image" Target="media/image6.emf"/><Relationship Id="rId628" Type="http://schemas.openxmlformats.org/officeDocument/2006/relationships/image" Target="media/image253.emf"/><Relationship Id="rId835" Type="http://schemas.openxmlformats.org/officeDocument/2006/relationships/customXml" Target="ink/ink413.xml"/><Relationship Id="rId267" Type="http://schemas.openxmlformats.org/officeDocument/2006/relationships/customXml" Target="ink/ink129.xml"/><Relationship Id="rId474" Type="http://schemas.openxmlformats.org/officeDocument/2006/relationships/image" Target="media/image2050.emf"/><Relationship Id="rId1020" Type="http://schemas.openxmlformats.org/officeDocument/2006/relationships/image" Target="media/image449.emf"/><Relationship Id="rId1118" Type="http://schemas.openxmlformats.org/officeDocument/2006/relationships/image" Target="media/image498.emf"/><Relationship Id="rId127" Type="http://schemas.openxmlformats.org/officeDocument/2006/relationships/customXml" Target="ink/ink59.xml"/><Relationship Id="rId681" Type="http://schemas.openxmlformats.org/officeDocument/2006/relationships/customXml" Target="ink/ink336.xml"/><Relationship Id="rId779" Type="http://schemas.openxmlformats.org/officeDocument/2006/relationships/customXml" Target="ink/ink385.xml"/><Relationship Id="rId902" Type="http://schemas.openxmlformats.org/officeDocument/2006/relationships/image" Target="media/image390.emf"/><Relationship Id="rId986" Type="http://schemas.openxmlformats.org/officeDocument/2006/relationships/image" Target="media/image432.emf"/><Relationship Id="rId31" Type="http://schemas.openxmlformats.org/officeDocument/2006/relationships/customXml" Target="ink/ink11.xml"/><Relationship Id="rId334" Type="http://schemas.openxmlformats.org/officeDocument/2006/relationships/image" Target="media/image163.emf"/><Relationship Id="rId541" Type="http://schemas.openxmlformats.org/officeDocument/2006/relationships/customXml" Target="ink/ink266.xml"/><Relationship Id="rId639" Type="http://schemas.openxmlformats.org/officeDocument/2006/relationships/customXml" Target="ink/ink315.xml"/><Relationship Id="rId180" Type="http://schemas.openxmlformats.org/officeDocument/2006/relationships/image" Target="media/image86.emf"/><Relationship Id="rId278" Type="http://schemas.openxmlformats.org/officeDocument/2006/relationships/image" Target="media/image135.emf"/><Relationship Id="rId401" Type="http://schemas.openxmlformats.org/officeDocument/2006/relationships/customXml" Target="ink/ink196.xml"/><Relationship Id="rId846" Type="http://schemas.openxmlformats.org/officeDocument/2006/relationships/image" Target="media/image362.emf"/><Relationship Id="rId1031" Type="http://schemas.openxmlformats.org/officeDocument/2006/relationships/customXml" Target="ink/ink511.xml"/><Relationship Id="rId1129" Type="http://schemas.openxmlformats.org/officeDocument/2006/relationships/customXml" Target="ink/ink560.xml"/><Relationship Id="rId485" Type="http://schemas.openxmlformats.org/officeDocument/2006/relationships/customXml" Target="ink/ink238.xml"/><Relationship Id="rId692" Type="http://schemas.openxmlformats.org/officeDocument/2006/relationships/image" Target="media/image285.emf"/><Relationship Id="rId706" Type="http://schemas.openxmlformats.org/officeDocument/2006/relationships/image" Target="media/image292.emf"/><Relationship Id="rId913" Type="http://schemas.openxmlformats.org/officeDocument/2006/relationships/customXml" Target="ink/ink452.xml"/><Relationship Id="rId42" Type="http://schemas.openxmlformats.org/officeDocument/2006/relationships/image" Target="media/image17.emf"/><Relationship Id="rId138" Type="http://schemas.openxmlformats.org/officeDocument/2006/relationships/image" Target="media/image65.emf"/><Relationship Id="rId345" Type="http://schemas.openxmlformats.org/officeDocument/2006/relationships/customXml" Target="ink/ink168.xml"/><Relationship Id="rId552" Type="http://schemas.openxmlformats.org/officeDocument/2006/relationships/image" Target="media/image2150.emf"/><Relationship Id="rId997" Type="http://schemas.openxmlformats.org/officeDocument/2006/relationships/customXml" Target="ink/ink494.xml"/><Relationship Id="rId191" Type="http://schemas.openxmlformats.org/officeDocument/2006/relationships/customXml" Target="ink/ink91.xml"/><Relationship Id="rId205" Type="http://schemas.openxmlformats.org/officeDocument/2006/relationships/customXml" Target="ink/ink98.xml"/><Relationship Id="rId412" Type="http://schemas.openxmlformats.org/officeDocument/2006/relationships/image" Target="media/image202.emf"/><Relationship Id="rId857" Type="http://schemas.openxmlformats.org/officeDocument/2006/relationships/customXml" Target="ink/ink424.xml"/><Relationship Id="rId1042" Type="http://schemas.openxmlformats.org/officeDocument/2006/relationships/image" Target="media/image460.emf"/><Relationship Id="rId289" Type="http://schemas.openxmlformats.org/officeDocument/2006/relationships/customXml" Target="ink/ink140.xml"/><Relationship Id="rId496" Type="http://schemas.openxmlformats.org/officeDocument/2006/relationships/image" Target="media/image224.emf"/><Relationship Id="rId717" Type="http://schemas.openxmlformats.org/officeDocument/2006/relationships/customXml" Target="ink/ink354.xml"/><Relationship Id="rId924" Type="http://schemas.openxmlformats.org/officeDocument/2006/relationships/image" Target="media/image401.emf"/><Relationship Id="rId53" Type="http://schemas.openxmlformats.org/officeDocument/2006/relationships/customXml" Target="ink/ink22.xml"/><Relationship Id="rId149" Type="http://schemas.openxmlformats.org/officeDocument/2006/relationships/customXml" Target="ink/ink70.xml"/><Relationship Id="rId356" Type="http://schemas.openxmlformats.org/officeDocument/2006/relationships/image" Target="media/image174.emf"/><Relationship Id="rId563" Type="http://schemas.openxmlformats.org/officeDocument/2006/relationships/customXml" Target="ink/ink277.xml"/><Relationship Id="rId770" Type="http://schemas.openxmlformats.org/officeDocument/2006/relationships/image" Target="media/image324.emf"/><Relationship Id="rId216" Type="http://schemas.openxmlformats.org/officeDocument/2006/relationships/image" Target="media/image104.emf"/><Relationship Id="rId423" Type="http://schemas.openxmlformats.org/officeDocument/2006/relationships/customXml" Target="ink/ink207.xml"/><Relationship Id="rId868" Type="http://schemas.openxmlformats.org/officeDocument/2006/relationships/image" Target="media/image373.emf"/><Relationship Id="rId1053" Type="http://schemas.openxmlformats.org/officeDocument/2006/relationships/customXml" Target="ink/ink522.xml"/><Relationship Id="rId630" Type="http://schemas.openxmlformats.org/officeDocument/2006/relationships/image" Target="media/image254.emf"/><Relationship Id="rId728" Type="http://schemas.openxmlformats.org/officeDocument/2006/relationships/image" Target="media/image303.emf"/><Relationship Id="rId935" Type="http://schemas.openxmlformats.org/officeDocument/2006/relationships/customXml" Target="ink/ink463.xml"/><Relationship Id="rId64" Type="http://schemas.openxmlformats.org/officeDocument/2006/relationships/image" Target="media/image28.emf"/><Relationship Id="rId367" Type="http://schemas.openxmlformats.org/officeDocument/2006/relationships/customXml" Target="ink/ink179.xml"/><Relationship Id="rId574" Type="http://schemas.openxmlformats.org/officeDocument/2006/relationships/image" Target="media/image2260.emf"/><Relationship Id="rId1120" Type="http://schemas.openxmlformats.org/officeDocument/2006/relationships/image" Target="media/image499.emf"/><Relationship Id="rId227" Type="http://schemas.openxmlformats.org/officeDocument/2006/relationships/customXml" Target="ink/ink109.xml"/><Relationship Id="rId781" Type="http://schemas.openxmlformats.org/officeDocument/2006/relationships/customXml" Target="ink/ink386.xml"/><Relationship Id="rId879" Type="http://schemas.openxmlformats.org/officeDocument/2006/relationships/customXml" Target="ink/ink435.xml"/><Relationship Id="rId434" Type="http://schemas.openxmlformats.org/officeDocument/2006/relationships/image" Target="media/image213.emf"/><Relationship Id="rId641" Type="http://schemas.openxmlformats.org/officeDocument/2006/relationships/customXml" Target="ink/ink316.xml"/><Relationship Id="rId739" Type="http://schemas.openxmlformats.org/officeDocument/2006/relationships/customXml" Target="ink/ink365.xml"/><Relationship Id="rId1064" Type="http://schemas.openxmlformats.org/officeDocument/2006/relationships/image" Target="media/image471.emf"/><Relationship Id="rId280" Type="http://schemas.openxmlformats.org/officeDocument/2006/relationships/image" Target="media/image136.emf"/><Relationship Id="rId501" Type="http://schemas.openxmlformats.org/officeDocument/2006/relationships/customXml" Target="ink/ink246.xml"/><Relationship Id="rId946" Type="http://schemas.openxmlformats.org/officeDocument/2006/relationships/image" Target="media/image412.emf"/><Relationship Id="rId1131" Type="http://schemas.openxmlformats.org/officeDocument/2006/relationships/customXml" Target="ink/ink561.xml"/><Relationship Id="rId75" Type="http://schemas.openxmlformats.org/officeDocument/2006/relationships/customXml" Target="ink/ink33.xml"/><Relationship Id="rId140" Type="http://schemas.openxmlformats.org/officeDocument/2006/relationships/image" Target="media/image66.emf"/><Relationship Id="rId378" Type="http://schemas.openxmlformats.org/officeDocument/2006/relationships/image" Target="media/image185.emf"/><Relationship Id="rId585" Type="http://schemas.openxmlformats.org/officeDocument/2006/relationships/customXml" Target="ink/ink288.xml"/><Relationship Id="rId792" Type="http://schemas.openxmlformats.org/officeDocument/2006/relationships/image" Target="media/image335.emf"/><Relationship Id="rId806" Type="http://schemas.openxmlformats.org/officeDocument/2006/relationships/image" Target="media/image342.emf"/><Relationship Id="rId6" Type="http://schemas.openxmlformats.org/officeDocument/2006/relationships/settings" Target="settings.xml"/><Relationship Id="rId238" Type="http://schemas.openxmlformats.org/officeDocument/2006/relationships/image" Target="media/image115.emf"/><Relationship Id="rId445" Type="http://schemas.openxmlformats.org/officeDocument/2006/relationships/customXml" Target="ink/ink218.xml"/><Relationship Id="rId652" Type="http://schemas.openxmlformats.org/officeDocument/2006/relationships/image" Target="media/image265.emf"/><Relationship Id="rId1075" Type="http://schemas.openxmlformats.org/officeDocument/2006/relationships/customXml" Target="ink/ink533.xml"/><Relationship Id="rId291" Type="http://schemas.openxmlformats.org/officeDocument/2006/relationships/customXml" Target="ink/ink141.xml"/><Relationship Id="rId305" Type="http://schemas.openxmlformats.org/officeDocument/2006/relationships/customXml" Target="ink/ink148.xml"/><Relationship Id="rId512" Type="http://schemas.openxmlformats.org/officeDocument/2006/relationships/image" Target="media/image232.emf"/><Relationship Id="rId957" Type="http://schemas.openxmlformats.org/officeDocument/2006/relationships/customXml" Target="ink/ink474.xml"/><Relationship Id="rId1142" Type="http://schemas.openxmlformats.org/officeDocument/2006/relationships/image" Target="media/image510.emf"/><Relationship Id="rId86" Type="http://schemas.openxmlformats.org/officeDocument/2006/relationships/image" Target="media/image39.emf"/><Relationship Id="rId151" Type="http://schemas.openxmlformats.org/officeDocument/2006/relationships/customXml" Target="ink/ink71.xml"/><Relationship Id="rId389" Type="http://schemas.openxmlformats.org/officeDocument/2006/relationships/customXml" Target="ink/ink190.xml"/><Relationship Id="rId596" Type="http://schemas.openxmlformats.org/officeDocument/2006/relationships/image" Target="media/image2370.emf"/><Relationship Id="rId817" Type="http://schemas.openxmlformats.org/officeDocument/2006/relationships/customXml" Target="ink/ink404.xml"/><Relationship Id="rId1002" Type="http://schemas.openxmlformats.org/officeDocument/2006/relationships/image" Target="media/image440.emf"/><Relationship Id="rId249" Type="http://schemas.openxmlformats.org/officeDocument/2006/relationships/customXml" Target="ink/ink120.xml"/><Relationship Id="rId456" Type="http://schemas.openxmlformats.org/officeDocument/2006/relationships/image" Target="media/image1960.emf"/><Relationship Id="rId663" Type="http://schemas.openxmlformats.org/officeDocument/2006/relationships/customXml" Target="ink/ink327.xml"/><Relationship Id="rId870" Type="http://schemas.openxmlformats.org/officeDocument/2006/relationships/image" Target="media/image374.emf"/><Relationship Id="rId1086" Type="http://schemas.openxmlformats.org/officeDocument/2006/relationships/image" Target="media/image482.emf"/><Relationship Id="rId13" Type="http://schemas.openxmlformats.org/officeDocument/2006/relationships/customXml" Target="ink/ink2.xml"/><Relationship Id="rId109" Type="http://schemas.openxmlformats.org/officeDocument/2006/relationships/customXml" Target="ink/ink50.xml"/><Relationship Id="rId316" Type="http://schemas.openxmlformats.org/officeDocument/2006/relationships/image" Target="media/image154.emf"/><Relationship Id="rId523" Type="http://schemas.openxmlformats.org/officeDocument/2006/relationships/customXml" Target="ink/ink257.xml"/><Relationship Id="rId968" Type="http://schemas.openxmlformats.org/officeDocument/2006/relationships/image" Target="media/image423.emf"/><Relationship Id="rId1153" Type="http://schemas.openxmlformats.org/officeDocument/2006/relationships/fontTable" Target="fontTable.xml"/><Relationship Id="rId97" Type="http://schemas.openxmlformats.org/officeDocument/2006/relationships/customXml" Target="ink/ink44.xml"/><Relationship Id="rId730" Type="http://schemas.openxmlformats.org/officeDocument/2006/relationships/image" Target="media/image304.emf"/><Relationship Id="rId828" Type="http://schemas.openxmlformats.org/officeDocument/2006/relationships/image" Target="media/image353.emf"/><Relationship Id="rId1013" Type="http://schemas.openxmlformats.org/officeDocument/2006/relationships/customXml" Target="ink/ink502.xml"/><Relationship Id="rId162" Type="http://schemas.openxmlformats.org/officeDocument/2006/relationships/image" Target="media/image77.emf"/><Relationship Id="rId467" Type="http://schemas.openxmlformats.org/officeDocument/2006/relationships/customXml" Target="ink/ink229.xml"/><Relationship Id="rId1097" Type="http://schemas.openxmlformats.org/officeDocument/2006/relationships/customXml" Target="ink/ink544.xml"/><Relationship Id="rId674" Type="http://schemas.openxmlformats.org/officeDocument/2006/relationships/image" Target="media/image276.emf"/><Relationship Id="rId881" Type="http://schemas.openxmlformats.org/officeDocument/2006/relationships/customXml" Target="ink/ink436.xml"/><Relationship Id="rId979" Type="http://schemas.openxmlformats.org/officeDocument/2006/relationships/customXml" Target="ink/ink485.xml"/><Relationship Id="rId24" Type="http://schemas.openxmlformats.org/officeDocument/2006/relationships/image" Target="media/image8.emf"/><Relationship Id="rId327" Type="http://schemas.openxmlformats.org/officeDocument/2006/relationships/customXml" Target="ink/ink159.xml"/><Relationship Id="rId534" Type="http://schemas.openxmlformats.org/officeDocument/2006/relationships/image" Target="media/image243.emf"/><Relationship Id="rId741" Type="http://schemas.openxmlformats.org/officeDocument/2006/relationships/customXml" Target="ink/ink366.xml"/><Relationship Id="rId839" Type="http://schemas.openxmlformats.org/officeDocument/2006/relationships/customXml" Target="ink/ink415.xml"/><Relationship Id="rId173" Type="http://schemas.openxmlformats.org/officeDocument/2006/relationships/customXml" Target="ink/ink82.xml"/><Relationship Id="rId380" Type="http://schemas.openxmlformats.org/officeDocument/2006/relationships/image" Target="media/image186.emf"/><Relationship Id="rId601" Type="http://schemas.openxmlformats.org/officeDocument/2006/relationships/customXml" Target="ink/ink296.xml"/><Relationship Id="rId1024" Type="http://schemas.openxmlformats.org/officeDocument/2006/relationships/image" Target="media/image451.emf"/><Relationship Id="rId240" Type="http://schemas.openxmlformats.org/officeDocument/2006/relationships/image" Target="media/image116.emf"/><Relationship Id="rId478" Type="http://schemas.openxmlformats.org/officeDocument/2006/relationships/image" Target="media/image2070.emf"/><Relationship Id="rId685" Type="http://schemas.openxmlformats.org/officeDocument/2006/relationships/customXml" Target="ink/ink338.xml"/><Relationship Id="rId892" Type="http://schemas.openxmlformats.org/officeDocument/2006/relationships/image" Target="media/image385.emf"/><Relationship Id="rId906" Type="http://schemas.openxmlformats.org/officeDocument/2006/relationships/image" Target="media/image392.emf"/><Relationship Id="rId35" Type="http://schemas.openxmlformats.org/officeDocument/2006/relationships/customXml" Target="ink/ink13.xml"/><Relationship Id="rId100" Type="http://schemas.openxmlformats.org/officeDocument/2006/relationships/image" Target="media/image46.emf"/><Relationship Id="rId338" Type="http://schemas.openxmlformats.org/officeDocument/2006/relationships/image" Target="media/image165.emf"/><Relationship Id="rId545" Type="http://schemas.openxmlformats.org/officeDocument/2006/relationships/customXml" Target="ink/ink268.xml"/><Relationship Id="rId752" Type="http://schemas.openxmlformats.org/officeDocument/2006/relationships/image" Target="media/image315.emf"/><Relationship Id="rId184" Type="http://schemas.openxmlformats.org/officeDocument/2006/relationships/image" Target="media/image88.emf"/><Relationship Id="rId391" Type="http://schemas.openxmlformats.org/officeDocument/2006/relationships/customXml" Target="ink/ink191.xml"/><Relationship Id="rId405" Type="http://schemas.openxmlformats.org/officeDocument/2006/relationships/customXml" Target="ink/ink198.xml"/><Relationship Id="rId612" Type="http://schemas.openxmlformats.org/officeDocument/2006/relationships/image" Target="media/image2450.emf"/><Relationship Id="rId1035" Type="http://schemas.openxmlformats.org/officeDocument/2006/relationships/customXml" Target="ink/ink513.xml"/><Relationship Id="rId251" Type="http://schemas.openxmlformats.org/officeDocument/2006/relationships/customXml" Target="ink/ink121.xml"/><Relationship Id="rId489" Type="http://schemas.openxmlformats.org/officeDocument/2006/relationships/customXml" Target="ink/ink240.xml"/><Relationship Id="rId696" Type="http://schemas.openxmlformats.org/officeDocument/2006/relationships/image" Target="media/image287.emf"/><Relationship Id="rId917" Type="http://schemas.openxmlformats.org/officeDocument/2006/relationships/customXml" Target="ink/ink454.xml"/><Relationship Id="rId1102" Type="http://schemas.openxmlformats.org/officeDocument/2006/relationships/image" Target="media/image490.emf"/><Relationship Id="rId46" Type="http://schemas.openxmlformats.org/officeDocument/2006/relationships/image" Target="media/image19.emf"/><Relationship Id="rId349" Type="http://schemas.openxmlformats.org/officeDocument/2006/relationships/customXml" Target="ink/ink170.xml"/><Relationship Id="rId556" Type="http://schemas.openxmlformats.org/officeDocument/2006/relationships/image" Target="media/image2170.emf"/><Relationship Id="rId763" Type="http://schemas.openxmlformats.org/officeDocument/2006/relationships/customXml" Target="ink/ink377.xml"/><Relationship Id="rId111" Type="http://schemas.openxmlformats.org/officeDocument/2006/relationships/customXml" Target="ink/ink51.xml"/><Relationship Id="rId195" Type="http://schemas.openxmlformats.org/officeDocument/2006/relationships/customXml" Target="ink/ink93.xml"/><Relationship Id="rId209" Type="http://schemas.openxmlformats.org/officeDocument/2006/relationships/customXml" Target="ink/ink100.xml"/><Relationship Id="rId416" Type="http://schemas.openxmlformats.org/officeDocument/2006/relationships/image" Target="media/image204.emf"/><Relationship Id="rId970" Type="http://schemas.openxmlformats.org/officeDocument/2006/relationships/image" Target="media/image424.emf"/><Relationship Id="rId1046" Type="http://schemas.openxmlformats.org/officeDocument/2006/relationships/image" Target="media/image462.emf"/><Relationship Id="rId623" Type="http://schemas.openxmlformats.org/officeDocument/2006/relationships/customXml" Target="ink/ink307.xml"/><Relationship Id="rId830" Type="http://schemas.openxmlformats.org/officeDocument/2006/relationships/image" Target="media/image354.emf"/><Relationship Id="rId928" Type="http://schemas.openxmlformats.org/officeDocument/2006/relationships/image" Target="media/image403.emf"/><Relationship Id="rId57" Type="http://schemas.openxmlformats.org/officeDocument/2006/relationships/customXml" Target="ink/ink24.xml"/><Relationship Id="rId262" Type="http://schemas.openxmlformats.org/officeDocument/2006/relationships/image" Target="media/image127.emf"/><Relationship Id="rId567" Type="http://schemas.openxmlformats.org/officeDocument/2006/relationships/customXml" Target="ink/ink279.xml"/><Relationship Id="rId1113" Type="http://schemas.openxmlformats.org/officeDocument/2006/relationships/customXml" Target="ink/ink552.xml"/><Relationship Id="rId122" Type="http://schemas.openxmlformats.org/officeDocument/2006/relationships/image" Target="media/image57.emf"/><Relationship Id="rId774" Type="http://schemas.openxmlformats.org/officeDocument/2006/relationships/image" Target="media/image326.emf"/><Relationship Id="rId981" Type="http://schemas.openxmlformats.org/officeDocument/2006/relationships/customXml" Target="ink/ink486.xml"/><Relationship Id="rId1057" Type="http://schemas.openxmlformats.org/officeDocument/2006/relationships/customXml" Target="ink/ink524.xml"/><Relationship Id="rId427" Type="http://schemas.openxmlformats.org/officeDocument/2006/relationships/customXml" Target="ink/ink209.xml"/><Relationship Id="rId634" Type="http://schemas.openxmlformats.org/officeDocument/2006/relationships/image" Target="media/image256.emf"/><Relationship Id="rId841" Type="http://schemas.openxmlformats.org/officeDocument/2006/relationships/customXml" Target="ink/ink416.xml"/><Relationship Id="rId273" Type="http://schemas.openxmlformats.org/officeDocument/2006/relationships/customXml" Target="ink/ink132.xml"/><Relationship Id="rId480" Type="http://schemas.openxmlformats.org/officeDocument/2006/relationships/image" Target="media/image2080.emf"/><Relationship Id="rId701" Type="http://schemas.openxmlformats.org/officeDocument/2006/relationships/customXml" Target="ink/ink346.xml"/><Relationship Id="rId939" Type="http://schemas.openxmlformats.org/officeDocument/2006/relationships/customXml" Target="ink/ink465.xml"/><Relationship Id="rId1124" Type="http://schemas.openxmlformats.org/officeDocument/2006/relationships/image" Target="media/image501.emf"/><Relationship Id="rId68" Type="http://schemas.openxmlformats.org/officeDocument/2006/relationships/image" Target="media/image30.emf"/><Relationship Id="rId133" Type="http://schemas.openxmlformats.org/officeDocument/2006/relationships/customXml" Target="ink/ink62.xml"/><Relationship Id="rId340" Type="http://schemas.openxmlformats.org/officeDocument/2006/relationships/image" Target="media/image166.emf"/><Relationship Id="rId578" Type="http://schemas.openxmlformats.org/officeDocument/2006/relationships/image" Target="media/image2280.emf"/><Relationship Id="rId785" Type="http://schemas.openxmlformats.org/officeDocument/2006/relationships/customXml" Target="ink/ink388.xml"/><Relationship Id="rId992" Type="http://schemas.openxmlformats.org/officeDocument/2006/relationships/image" Target="media/image435.emf"/><Relationship Id="rId200" Type="http://schemas.openxmlformats.org/officeDocument/2006/relationships/image" Target="media/image96.emf"/><Relationship Id="rId438" Type="http://schemas.openxmlformats.org/officeDocument/2006/relationships/image" Target="media/image215.emf"/><Relationship Id="rId645" Type="http://schemas.openxmlformats.org/officeDocument/2006/relationships/customXml" Target="ink/ink318.xml"/><Relationship Id="rId852" Type="http://schemas.openxmlformats.org/officeDocument/2006/relationships/image" Target="media/image365.emf"/><Relationship Id="rId1068" Type="http://schemas.openxmlformats.org/officeDocument/2006/relationships/image" Target="media/image473.emf"/><Relationship Id="rId284" Type="http://schemas.openxmlformats.org/officeDocument/2006/relationships/image" Target="media/image138.emf"/><Relationship Id="rId491" Type="http://schemas.openxmlformats.org/officeDocument/2006/relationships/customXml" Target="ink/ink241.xml"/><Relationship Id="rId505" Type="http://schemas.openxmlformats.org/officeDocument/2006/relationships/customXml" Target="ink/ink248.xml"/><Relationship Id="rId712" Type="http://schemas.openxmlformats.org/officeDocument/2006/relationships/image" Target="media/image295.emf"/><Relationship Id="rId1135" Type="http://schemas.openxmlformats.org/officeDocument/2006/relationships/customXml" Target="ink/ink563.xml"/><Relationship Id="rId79" Type="http://schemas.openxmlformats.org/officeDocument/2006/relationships/customXml" Target="ink/ink35.xml"/><Relationship Id="rId144" Type="http://schemas.openxmlformats.org/officeDocument/2006/relationships/image" Target="media/image68.emf"/><Relationship Id="rId589" Type="http://schemas.openxmlformats.org/officeDocument/2006/relationships/customXml" Target="ink/ink290.xml"/><Relationship Id="rId796" Type="http://schemas.openxmlformats.org/officeDocument/2006/relationships/image" Target="media/image337.emf"/><Relationship Id="rId351" Type="http://schemas.openxmlformats.org/officeDocument/2006/relationships/customXml" Target="ink/ink171.xml"/><Relationship Id="rId449" Type="http://schemas.openxmlformats.org/officeDocument/2006/relationships/customXml" Target="ink/ink220.xml"/><Relationship Id="rId656" Type="http://schemas.openxmlformats.org/officeDocument/2006/relationships/image" Target="media/image267.emf"/><Relationship Id="rId863" Type="http://schemas.openxmlformats.org/officeDocument/2006/relationships/customXml" Target="ink/ink427.xml"/><Relationship Id="rId1079" Type="http://schemas.openxmlformats.org/officeDocument/2006/relationships/customXml" Target="ink/ink535.xml"/><Relationship Id="rId211" Type="http://schemas.openxmlformats.org/officeDocument/2006/relationships/customXml" Target="ink/ink101.xml"/><Relationship Id="rId295" Type="http://schemas.openxmlformats.org/officeDocument/2006/relationships/customXml" Target="ink/ink143.xml"/><Relationship Id="rId309" Type="http://schemas.openxmlformats.org/officeDocument/2006/relationships/customXml" Target="ink/ink150.xml"/><Relationship Id="rId516" Type="http://schemas.openxmlformats.org/officeDocument/2006/relationships/image" Target="media/image234.emf"/><Relationship Id="rId1146" Type="http://schemas.openxmlformats.org/officeDocument/2006/relationships/image" Target="media/image512.emf"/><Relationship Id="rId723" Type="http://schemas.openxmlformats.org/officeDocument/2006/relationships/customXml" Target="ink/ink357.xml"/><Relationship Id="rId930" Type="http://schemas.openxmlformats.org/officeDocument/2006/relationships/image" Target="media/image404.emf"/><Relationship Id="rId1006" Type="http://schemas.openxmlformats.org/officeDocument/2006/relationships/image" Target="media/image442.emf"/><Relationship Id="rId155" Type="http://schemas.openxmlformats.org/officeDocument/2006/relationships/customXml" Target="ink/ink73.xml"/><Relationship Id="rId362" Type="http://schemas.openxmlformats.org/officeDocument/2006/relationships/image" Target="media/image177.emf"/><Relationship Id="rId222" Type="http://schemas.openxmlformats.org/officeDocument/2006/relationships/image" Target="media/image107.emf"/><Relationship Id="rId667" Type="http://schemas.openxmlformats.org/officeDocument/2006/relationships/customXml" Target="ink/ink329.xml"/><Relationship Id="rId874" Type="http://schemas.openxmlformats.org/officeDocument/2006/relationships/image" Target="media/image376.emf"/><Relationship Id="rId17" Type="http://schemas.openxmlformats.org/officeDocument/2006/relationships/customXml" Target="ink/ink4.xml"/><Relationship Id="rId527" Type="http://schemas.openxmlformats.org/officeDocument/2006/relationships/customXml" Target="ink/ink259.xml"/><Relationship Id="rId734" Type="http://schemas.openxmlformats.org/officeDocument/2006/relationships/image" Target="media/image306.emf"/><Relationship Id="rId941" Type="http://schemas.openxmlformats.org/officeDocument/2006/relationships/customXml" Target="ink/ink466.xml"/><Relationship Id="rId70" Type="http://schemas.openxmlformats.org/officeDocument/2006/relationships/image" Target="media/image31.emf"/><Relationship Id="rId166" Type="http://schemas.openxmlformats.org/officeDocument/2006/relationships/image" Target="media/image79.emf"/><Relationship Id="rId373" Type="http://schemas.openxmlformats.org/officeDocument/2006/relationships/customXml" Target="ink/ink182.xml"/><Relationship Id="rId580" Type="http://schemas.openxmlformats.org/officeDocument/2006/relationships/image" Target="media/image2290.emf"/><Relationship Id="rId801" Type="http://schemas.openxmlformats.org/officeDocument/2006/relationships/customXml" Target="ink/ink396.xml"/><Relationship Id="rId1017" Type="http://schemas.openxmlformats.org/officeDocument/2006/relationships/customXml" Target="ink/ink504.xml"/><Relationship Id="rId1" Type="http://schemas.openxmlformats.org/officeDocument/2006/relationships/customXml" Target="../customXml/item1.xml"/><Relationship Id="rId233" Type="http://schemas.openxmlformats.org/officeDocument/2006/relationships/customXml" Target="ink/ink112.xml"/><Relationship Id="rId440" Type="http://schemas.openxmlformats.org/officeDocument/2006/relationships/image" Target="media/image216.emf"/><Relationship Id="rId678" Type="http://schemas.openxmlformats.org/officeDocument/2006/relationships/image" Target="media/image278.emf"/><Relationship Id="rId885" Type="http://schemas.openxmlformats.org/officeDocument/2006/relationships/customXml" Target="ink/ink438.xml"/><Relationship Id="rId1070" Type="http://schemas.openxmlformats.org/officeDocument/2006/relationships/image" Target="media/image474.emf"/><Relationship Id="rId28" Type="http://schemas.openxmlformats.org/officeDocument/2006/relationships/image" Target="media/image10.emf"/><Relationship Id="rId300" Type="http://schemas.openxmlformats.org/officeDocument/2006/relationships/image" Target="media/image146.emf"/><Relationship Id="rId538" Type="http://schemas.openxmlformats.org/officeDocument/2006/relationships/image" Target="media/image245.emf"/><Relationship Id="rId745" Type="http://schemas.openxmlformats.org/officeDocument/2006/relationships/customXml" Target="ink/ink368.xml"/><Relationship Id="rId952" Type="http://schemas.openxmlformats.org/officeDocument/2006/relationships/image" Target="media/image415.emf"/><Relationship Id="rId81" Type="http://schemas.openxmlformats.org/officeDocument/2006/relationships/customXml" Target="ink/ink36.xml"/><Relationship Id="rId177" Type="http://schemas.openxmlformats.org/officeDocument/2006/relationships/customXml" Target="ink/ink84.xml"/><Relationship Id="rId384" Type="http://schemas.openxmlformats.org/officeDocument/2006/relationships/image" Target="media/image188.emf"/><Relationship Id="rId591" Type="http://schemas.openxmlformats.org/officeDocument/2006/relationships/customXml" Target="ink/ink291.xml"/><Relationship Id="rId605" Type="http://schemas.openxmlformats.org/officeDocument/2006/relationships/customXml" Target="ink/ink298.xml"/><Relationship Id="rId812" Type="http://schemas.openxmlformats.org/officeDocument/2006/relationships/image" Target="media/image345.emf"/><Relationship Id="rId1028" Type="http://schemas.openxmlformats.org/officeDocument/2006/relationships/image" Target="media/image453.emf"/><Relationship Id="rId244" Type="http://schemas.openxmlformats.org/officeDocument/2006/relationships/image" Target="media/image118.emf"/><Relationship Id="rId689" Type="http://schemas.openxmlformats.org/officeDocument/2006/relationships/customXml" Target="ink/ink340.xml"/><Relationship Id="rId896" Type="http://schemas.openxmlformats.org/officeDocument/2006/relationships/image" Target="media/image387.emf"/><Relationship Id="rId1081" Type="http://schemas.openxmlformats.org/officeDocument/2006/relationships/customXml" Target="ink/ink536.xml"/><Relationship Id="rId39" Type="http://schemas.openxmlformats.org/officeDocument/2006/relationships/customXml" Target="ink/ink15.xml"/><Relationship Id="rId451" Type="http://schemas.openxmlformats.org/officeDocument/2006/relationships/customXml" Target="ink/ink221.xml"/><Relationship Id="rId549" Type="http://schemas.openxmlformats.org/officeDocument/2006/relationships/customXml" Target="ink/ink270.xml"/><Relationship Id="rId756" Type="http://schemas.openxmlformats.org/officeDocument/2006/relationships/image" Target="media/image317.emf"/><Relationship Id="rId104" Type="http://schemas.openxmlformats.org/officeDocument/2006/relationships/image" Target="media/image48.emf"/><Relationship Id="rId188" Type="http://schemas.openxmlformats.org/officeDocument/2006/relationships/image" Target="media/image90.emf"/><Relationship Id="rId311" Type="http://schemas.openxmlformats.org/officeDocument/2006/relationships/customXml" Target="ink/ink151.xml"/><Relationship Id="rId395" Type="http://schemas.openxmlformats.org/officeDocument/2006/relationships/customXml" Target="ink/ink193.xml"/><Relationship Id="rId409" Type="http://schemas.openxmlformats.org/officeDocument/2006/relationships/customXml" Target="ink/ink200.xml"/><Relationship Id="rId963" Type="http://schemas.openxmlformats.org/officeDocument/2006/relationships/customXml" Target="ink/ink477.xml"/><Relationship Id="rId1039" Type="http://schemas.openxmlformats.org/officeDocument/2006/relationships/customXml" Target="ink/ink515.xml"/><Relationship Id="rId92" Type="http://schemas.openxmlformats.org/officeDocument/2006/relationships/image" Target="media/image42.emf"/><Relationship Id="rId616" Type="http://schemas.openxmlformats.org/officeDocument/2006/relationships/image" Target="media/image2470.emf"/><Relationship Id="rId823" Type="http://schemas.openxmlformats.org/officeDocument/2006/relationships/customXml" Target="ink/ink407.xml"/><Relationship Id="rId255" Type="http://schemas.openxmlformats.org/officeDocument/2006/relationships/customXml" Target="ink/ink123.xml"/><Relationship Id="rId462" Type="http://schemas.openxmlformats.org/officeDocument/2006/relationships/image" Target="media/image1990.emf"/><Relationship Id="rId1092" Type="http://schemas.openxmlformats.org/officeDocument/2006/relationships/image" Target="media/image485.emf"/><Relationship Id="rId1106" Type="http://schemas.openxmlformats.org/officeDocument/2006/relationships/image" Target="media/image492.emf"/><Relationship Id="rId115" Type="http://schemas.openxmlformats.org/officeDocument/2006/relationships/customXml" Target="ink/ink53.xml"/><Relationship Id="rId322" Type="http://schemas.openxmlformats.org/officeDocument/2006/relationships/image" Target="media/image157.emf"/><Relationship Id="rId767" Type="http://schemas.openxmlformats.org/officeDocument/2006/relationships/customXml" Target="ink/ink379.xml"/><Relationship Id="rId974" Type="http://schemas.openxmlformats.org/officeDocument/2006/relationships/image" Target="media/image426.emf"/><Relationship Id="rId199" Type="http://schemas.openxmlformats.org/officeDocument/2006/relationships/customXml" Target="ink/ink95.xml"/><Relationship Id="rId627" Type="http://schemas.openxmlformats.org/officeDocument/2006/relationships/customXml" Target="ink/ink309.xml"/><Relationship Id="rId834" Type="http://schemas.openxmlformats.org/officeDocument/2006/relationships/image" Target="media/image356.emf"/><Relationship Id="rId266" Type="http://schemas.openxmlformats.org/officeDocument/2006/relationships/image" Target="media/image129.emf"/><Relationship Id="rId473" Type="http://schemas.openxmlformats.org/officeDocument/2006/relationships/customXml" Target="ink/ink232.xml"/><Relationship Id="rId680" Type="http://schemas.openxmlformats.org/officeDocument/2006/relationships/image" Target="media/image279.emf"/><Relationship Id="rId901" Type="http://schemas.openxmlformats.org/officeDocument/2006/relationships/customXml" Target="ink/ink446.xml"/><Relationship Id="rId1117" Type="http://schemas.openxmlformats.org/officeDocument/2006/relationships/customXml" Target="ink/ink554.xml"/><Relationship Id="rId30" Type="http://schemas.openxmlformats.org/officeDocument/2006/relationships/image" Target="media/image11.emf"/><Relationship Id="rId126" Type="http://schemas.openxmlformats.org/officeDocument/2006/relationships/image" Target="media/image59.emf"/><Relationship Id="rId333" Type="http://schemas.openxmlformats.org/officeDocument/2006/relationships/customXml" Target="ink/ink162.xml"/><Relationship Id="rId540" Type="http://schemas.openxmlformats.org/officeDocument/2006/relationships/image" Target="media/image246.emf"/><Relationship Id="rId778" Type="http://schemas.openxmlformats.org/officeDocument/2006/relationships/image" Target="media/image328.emf"/><Relationship Id="rId985" Type="http://schemas.openxmlformats.org/officeDocument/2006/relationships/customXml" Target="ink/ink488.xml"/><Relationship Id="rId638" Type="http://schemas.openxmlformats.org/officeDocument/2006/relationships/image" Target="media/image258.emf"/><Relationship Id="rId845" Type="http://schemas.openxmlformats.org/officeDocument/2006/relationships/customXml" Target="ink/ink418.xml"/><Relationship Id="rId1030" Type="http://schemas.openxmlformats.org/officeDocument/2006/relationships/image" Target="media/image454.emf"/><Relationship Id="rId277" Type="http://schemas.openxmlformats.org/officeDocument/2006/relationships/customXml" Target="ink/ink134.xml"/><Relationship Id="rId400" Type="http://schemas.openxmlformats.org/officeDocument/2006/relationships/image" Target="media/image196.emf"/><Relationship Id="rId484" Type="http://schemas.openxmlformats.org/officeDocument/2006/relationships/image" Target="media/image2100.emf"/><Relationship Id="rId705" Type="http://schemas.openxmlformats.org/officeDocument/2006/relationships/customXml" Target="ink/ink348.xml"/><Relationship Id="rId1128" Type="http://schemas.openxmlformats.org/officeDocument/2006/relationships/image" Target="media/image503.emf"/><Relationship Id="rId137" Type="http://schemas.openxmlformats.org/officeDocument/2006/relationships/customXml" Target="ink/ink64.xml"/><Relationship Id="rId344" Type="http://schemas.openxmlformats.org/officeDocument/2006/relationships/image" Target="media/image168.emf"/><Relationship Id="rId691" Type="http://schemas.openxmlformats.org/officeDocument/2006/relationships/customXml" Target="ink/ink341.xml"/><Relationship Id="rId789" Type="http://schemas.openxmlformats.org/officeDocument/2006/relationships/customXml" Target="ink/ink390.xml"/><Relationship Id="rId912" Type="http://schemas.openxmlformats.org/officeDocument/2006/relationships/image" Target="media/image395.emf"/><Relationship Id="rId996" Type="http://schemas.openxmlformats.org/officeDocument/2006/relationships/image" Target="media/image437.emf"/><Relationship Id="rId41" Type="http://schemas.openxmlformats.org/officeDocument/2006/relationships/customXml" Target="ink/ink16.xml"/><Relationship Id="rId551" Type="http://schemas.openxmlformats.org/officeDocument/2006/relationships/customXml" Target="ink/ink271.xml"/><Relationship Id="rId649" Type="http://schemas.openxmlformats.org/officeDocument/2006/relationships/customXml" Target="ink/ink320.xml"/><Relationship Id="rId856" Type="http://schemas.openxmlformats.org/officeDocument/2006/relationships/image" Target="media/image367.emf"/><Relationship Id="rId190" Type="http://schemas.openxmlformats.org/officeDocument/2006/relationships/image" Target="media/image91.emf"/><Relationship Id="rId204" Type="http://schemas.openxmlformats.org/officeDocument/2006/relationships/image" Target="media/image98.emf"/><Relationship Id="rId288" Type="http://schemas.openxmlformats.org/officeDocument/2006/relationships/image" Target="media/image140.emf"/><Relationship Id="rId411" Type="http://schemas.openxmlformats.org/officeDocument/2006/relationships/customXml" Target="ink/ink201.xml"/><Relationship Id="rId509" Type="http://schemas.openxmlformats.org/officeDocument/2006/relationships/customXml" Target="ink/ink250.xml"/><Relationship Id="rId1041" Type="http://schemas.openxmlformats.org/officeDocument/2006/relationships/customXml" Target="ink/ink516.xml"/><Relationship Id="rId1139" Type="http://schemas.openxmlformats.org/officeDocument/2006/relationships/customXml" Target="ink/ink565.xml"/><Relationship Id="rId495" Type="http://schemas.openxmlformats.org/officeDocument/2006/relationships/customXml" Target="ink/ink243.xml"/><Relationship Id="rId716" Type="http://schemas.openxmlformats.org/officeDocument/2006/relationships/image" Target="media/image297.emf"/><Relationship Id="rId923" Type="http://schemas.openxmlformats.org/officeDocument/2006/relationships/customXml" Target="ink/ink457.xml"/><Relationship Id="rId52" Type="http://schemas.openxmlformats.org/officeDocument/2006/relationships/image" Target="media/image22.emf"/><Relationship Id="rId148" Type="http://schemas.openxmlformats.org/officeDocument/2006/relationships/image" Target="media/image70.emf"/><Relationship Id="rId355" Type="http://schemas.openxmlformats.org/officeDocument/2006/relationships/customXml" Target="ink/ink173.xml"/><Relationship Id="rId562" Type="http://schemas.openxmlformats.org/officeDocument/2006/relationships/image" Target="media/image2200.emf"/><Relationship Id="rId215" Type="http://schemas.openxmlformats.org/officeDocument/2006/relationships/customXml" Target="ink/ink103.xml"/><Relationship Id="rId422" Type="http://schemas.openxmlformats.org/officeDocument/2006/relationships/image" Target="media/image207.emf"/><Relationship Id="rId867" Type="http://schemas.openxmlformats.org/officeDocument/2006/relationships/customXml" Target="ink/ink429.xml"/><Relationship Id="rId1052" Type="http://schemas.openxmlformats.org/officeDocument/2006/relationships/image" Target="media/image465.emf"/><Relationship Id="rId299" Type="http://schemas.openxmlformats.org/officeDocument/2006/relationships/customXml" Target="ink/ink145.xml"/><Relationship Id="rId727" Type="http://schemas.openxmlformats.org/officeDocument/2006/relationships/customXml" Target="ink/ink359.xml"/><Relationship Id="rId934" Type="http://schemas.openxmlformats.org/officeDocument/2006/relationships/image" Target="media/image406.emf"/><Relationship Id="rId63" Type="http://schemas.openxmlformats.org/officeDocument/2006/relationships/customXml" Target="ink/ink27.xml"/><Relationship Id="rId159" Type="http://schemas.openxmlformats.org/officeDocument/2006/relationships/customXml" Target="ink/ink75.xml"/><Relationship Id="rId366" Type="http://schemas.openxmlformats.org/officeDocument/2006/relationships/image" Target="media/image179.emf"/><Relationship Id="rId573" Type="http://schemas.openxmlformats.org/officeDocument/2006/relationships/customXml" Target="ink/ink282.xml"/><Relationship Id="rId780" Type="http://schemas.openxmlformats.org/officeDocument/2006/relationships/image" Target="media/image329.emf"/><Relationship Id="rId226" Type="http://schemas.openxmlformats.org/officeDocument/2006/relationships/image" Target="media/image109.emf"/><Relationship Id="rId433" Type="http://schemas.openxmlformats.org/officeDocument/2006/relationships/customXml" Target="ink/ink212.xml"/><Relationship Id="rId878" Type="http://schemas.openxmlformats.org/officeDocument/2006/relationships/image" Target="media/image378.emf"/><Relationship Id="rId1063" Type="http://schemas.openxmlformats.org/officeDocument/2006/relationships/customXml" Target="ink/ink527.xml"/><Relationship Id="rId640" Type="http://schemas.openxmlformats.org/officeDocument/2006/relationships/image" Target="media/image259.emf"/><Relationship Id="rId738" Type="http://schemas.openxmlformats.org/officeDocument/2006/relationships/image" Target="media/image308.emf"/><Relationship Id="rId945" Type="http://schemas.openxmlformats.org/officeDocument/2006/relationships/customXml" Target="ink/ink468.xml"/><Relationship Id="rId74" Type="http://schemas.openxmlformats.org/officeDocument/2006/relationships/image" Target="media/image33.emf"/><Relationship Id="rId377" Type="http://schemas.openxmlformats.org/officeDocument/2006/relationships/customXml" Target="ink/ink184.xml"/><Relationship Id="rId500" Type="http://schemas.openxmlformats.org/officeDocument/2006/relationships/image" Target="media/image226.emf"/><Relationship Id="rId584" Type="http://schemas.openxmlformats.org/officeDocument/2006/relationships/image" Target="media/image2310.emf"/><Relationship Id="rId805" Type="http://schemas.openxmlformats.org/officeDocument/2006/relationships/customXml" Target="ink/ink398.xml"/><Relationship Id="rId1130" Type="http://schemas.openxmlformats.org/officeDocument/2006/relationships/image" Target="media/image504.emf"/><Relationship Id="rId5" Type="http://schemas.openxmlformats.org/officeDocument/2006/relationships/styles" Target="styles.xml"/><Relationship Id="rId237" Type="http://schemas.openxmlformats.org/officeDocument/2006/relationships/customXml" Target="ink/ink114.xml"/><Relationship Id="rId791" Type="http://schemas.openxmlformats.org/officeDocument/2006/relationships/customXml" Target="ink/ink391.xml"/><Relationship Id="rId889" Type="http://schemas.openxmlformats.org/officeDocument/2006/relationships/customXml" Target="ink/ink440.xml"/><Relationship Id="rId1074" Type="http://schemas.openxmlformats.org/officeDocument/2006/relationships/image" Target="media/image476.emf"/><Relationship Id="rId444" Type="http://schemas.openxmlformats.org/officeDocument/2006/relationships/image" Target="media/image218.emf"/><Relationship Id="rId651" Type="http://schemas.openxmlformats.org/officeDocument/2006/relationships/customXml" Target="ink/ink321.xml"/><Relationship Id="rId749" Type="http://schemas.openxmlformats.org/officeDocument/2006/relationships/customXml" Target="ink/ink370.xml"/><Relationship Id="rId290" Type="http://schemas.openxmlformats.org/officeDocument/2006/relationships/image" Target="media/image141.emf"/><Relationship Id="rId304" Type="http://schemas.openxmlformats.org/officeDocument/2006/relationships/image" Target="media/image148.emf"/><Relationship Id="rId388" Type="http://schemas.openxmlformats.org/officeDocument/2006/relationships/image" Target="media/image190.emf"/><Relationship Id="rId511" Type="http://schemas.openxmlformats.org/officeDocument/2006/relationships/customXml" Target="ink/ink251.xml"/><Relationship Id="rId609" Type="http://schemas.openxmlformats.org/officeDocument/2006/relationships/customXml" Target="ink/ink300.xml"/><Relationship Id="rId956" Type="http://schemas.openxmlformats.org/officeDocument/2006/relationships/image" Target="media/image417.emf"/><Relationship Id="rId1141" Type="http://schemas.openxmlformats.org/officeDocument/2006/relationships/customXml" Target="ink/ink566.xml"/><Relationship Id="rId85" Type="http://schemas.openxmlformats.org/officeDocument/2006/relationships/customXml" Target="ink/ink38.xml"/><Relationship Id="rId150" Type="http://schemas.openxmlformats.org/officeDocument/2006/relationships/image" Target="media/image71.emf"/><Relationship Id="rId595" Type="http://schemas.openxmlformats.org/officeDocument/2006/relationships/customXml" Target="ink/ink293.xml"/><Relationship Id="rId816" Type="http://schemas.openxmlformats.org/officeDocument/2006/relationships/image" Target="media/image347.emf"/><Relationship Id="rId1001" Type="http://schemas.openxmlformats.org/officeDocument/2006/relationships/customXml" Target="ink/ink496.xml"/><Relationship Id="rId248" Type="http://schemas.openxmlformats.org/officeDocument/2006/relationships/image" Target="media/image120.emf"/><Relationship Id="rId455" Type="http://schemas.openxmlformats.org/officeDocument/2006/relationships/customXml" Target="ink/ink223.xml"/><Relationship Id="rId662" Type="http://schemas.openxmlformats.org/officeDocument/2006/relationships/image" Target="media/image270.emf"/><Relationship Id="rId1085" Type="http://schemas.openxmlformats.org/officeDocument/2006/relationships/customXml" Target="ink/ink538.xml"/><Relationship Id="rId12" Type="http://schemas.openxmlformats.org/officeDocument/2006/relationships/image" Target="media/image2.emf"/><Relationship Id="rId108" Type="http://schemas.openxmlformats.org/officeDocument/2006/relationships/image" Target="media/image50.emf"/><Relationship Id="rId315" Type="http://schemas.openxmlformats.org/officeDocument/2006/relationships/customXml" Target="ink/ink153.xml"/><Relationship Id="rId522" Type="http://schemas.openxmlformats.org/officeDocument/2006/relationships/image" Target="media/image237.emf"/><Relationship Id="rId967" Type="http://schemas.openxmlformats.org/officeDocument/2006/relationships/customXml" Target="ink/ink479.xml"/><Relationship Id="rId1152" Type="http://schemas.openxmlformats.org/officeDocument/2006/relationships/footer" Target="footer1.xml"/><Relationship Id="rId96" Type="http://schemas.openxmlformats.org/officeDocument/2006/relationships/image" Target="media/image44.emf"/><Relationship Id="rId161" Type="http://schemas.openxmlformats.org/officeDocument/2006/relationships/customXml" Target="ink/ink76.xml"/><Relationship Id="rId399" Type="http://schemas.openxmlformats.org/officeDocument/2006/relationships/customXml" Target="ink/ink195.xml"/><Relationship Id="rId827" Type="http://schemas.openxmlformats.org/officeDocument/2006/relationships/customXml" Target="ink/ink409.xml"/><Relationship Id="rId1012" Type="http://schemas.openxmlformats.org/officeDocument/2006/relationships/image" Target="media/image445.emf"/><Relationship Id="rId259" Type="http://schemas.openxmlformats.org/officeDocument/2006/relationships/customXml" Target="ink/ink125.xml"/><Relationship Id="rId466" Type="http://schemas.openxmlformats.org/officeDocument/2006/relationships/image" Target="media/image2010.emf"/><Relationship Id="rId673" Type="http://schemas.openxmlformats.org/officeDocument/2006/relationships/customXml" Target="ink/ink332.xml"/><Relationship Id="rId880" Type="http://schemas.openxmlformats.org/officeDocument/2006/relationships/image" Target="media/image379.emf"/><Relationship Id="rId1096" Type="http://schemas.openxmlformats.org/officeDocument/2006/relationships/image" Target="media/image487.emf"/><Relationship Id="rId23" Type="http://schemas.openxmlformats.org/officeDocument/2006/relationships/customXml" Target="ink/ink7.xml"/><Relationship Id="rId119" Type="http://schemas.openxmlformats.org/officeDocument/2006/relationships/customXml" Target="ink/ink55.xml"/><Relationship Id="rId326" Type="http://schemas.openxmlformats.org/officeDocument/2006/relationships/image" Target="media/image159.emf"/><Relationship Id="rId533" Type="http://schemas.openxmlformats.org/officeDocument/2006/relationships/customXml" Target="ink/ink262.xml"/><Relationship Id="rId978" Type="http://schemas.openxmlformats.org/officeDocument/2006/relationships/image" Target="media/image428.emf"/><Relationship Id="rId740" Type="http://schemas.openxmlformats.org/officeDocument/2006/relationships/image" Target="media/image309.emf"/><Relationship Id="rId838" Type="http://schemas.openxmlformats.org/officeDocument/2006/relationships/image" Target="media/image358.emf"/><Relationship Id="rId1023" Type="http://schemas.openxmlformats.org/officeDocument/2006/relationships/customXml" Target="ink/ink507.xml"/><Relationship Id="rId172" Type="http://schemas.openxmlformats.org/officeDocument/2006/relationships/image" Target="media/image82.emf"/><Relationship Id="rId477" Type="http://schemas.openxmlformats.org/officeDocument/2006/relationships/customXml" Target="ink/ink234.xml"/><Relationship Id="rId600" Type="http://schemas.openxmlformats.org/officeDocument/2006/relationships/image" Target="media/image2390.emf"/><Relationship Id="rId684" Type="http://schemas.openxmlformats.org/officeDocument/2006/relationships/image" Target="media/image281.emf"/><Relationship Id="rId337" Type="http://schemas.openxmlformats.org/officeDocument/2006/relationships/customXml" Target="ink/ink164.xml"/><Relationship Id="rId891" Type="http://schemas.openxmlformats.org/officeDocument/2006/relationships/customXml" Target="ink/ink441.xml"/><Relationship Id="rId905" Type="http://schemas.openxmlformats.org/officeDocument/2006/relationships/customXml" Target="ink/ink448.xml"/><Relationship Id="rId989" Type="http://schemas.openxmlformats.org/officeDocument/2006/relationships/customXml" Target="ink/ink490.xml"/><Relationship Id="rId34" Type="http://schemas.openxmlformats.org/officeDocument/2006/relationships/image" Target="media/image13.emf"/><Relationship Id="rId544" Type="http://schemas.openxmlformats.org/officeDocument/2006/relationships/image" Target="media/image248.emf"/><Relationship Id="rId751" Type="http://schemas.openxmlformats.org/officeDocument/2006/relationships/customXml" Target="ink/ink371.xml"/><Relationship Id="rId849" Type="http://schemas.openxmlformats.org/officeDocument/2006/relationships/customXml" Target="ink/ink420.xml"/><Relationship Id="rId183" Type="http://schemas.openxmlformats.org/officeDocument/2006/relationships/customXml" Target="ink/ink87.xml"/><Relationship Id="rId390" Type="http://schemas.openxmlformats.org/officeDocument/2006/relationships/image" Target="media/image191.emf"/><Relationship Id="rId404" Type="http://schemas.openxmlformats.org/officeDocument/2006/relationships/image" Target="media/image198.emf"/><Relationship Id="rId611" Type="http://schemas.openxmlformats.org/officeDocument/2006/relationships/customXml" Target="ink/ink301.xml"/><Relationship Id="rId1034" Type="http://schemas.openxmlformats.org/officeDocument/2006/relationships/image" Target="media/image456.emf"/><Relationship Id="rId250" Type="http://schemas.openxmlformats.org/officeDocument/2006/relationships/image" Target="media/image121.emf"/><Relationship Id="rId488" Type="http://schemas.openxmlformats.org/officeDocument/2006/relationships/image" Target="media/image2120.emf"/><Relationship Id="rId695" Type="http://schemas.openxmlformats.org/officeDocument/2006/relationships/customXml" Target="ink/ink343.xml"/><Relationship Id="rId709" Type="http://schemas.openxmlformats.org/officeDocument/2006/relationships/customXml" Target="ink/ink350.xml"/><Relationship Id="rId916" Type="http://schemas.openxmlformats.org/officeDocument/2006/relationships/image" Target="media/image397.emf"/><Relationship Id="rId1101" Type="http://schemas.openxmlformats.org/officeDocument/2006/relationships/customXml" Target="ink/ink546.xml"/><Relationship Id="rId45" Type="http://schemas.openxmlformats.org/officeDocument/2006/relationships/customXml" Target="ink/ink18.xml"/><Relationship Id="rId110" Type="http://schemas.openxmlformats.org/officeDocument/2006/relationships/image" Target="media/image51.emf"/><Relationship Id="rId348" Type="http://schemas.openxmlformats.org/officeDocument/2006/relationships/image" Target="media/image170.emf"/><Relationship Id="rId555" Type="http://schemas.openxmlformats.org/officeDocument/2006/relationships/customXml" Target="ink/ink273.xml"/><Relationship Id="rId762" Type="http://schemas.openxmlformats.org/officeDocument/2006/relationships/image" Target="media/image320.emf"/><Relationship Id="rId194" Type="http://schemas.openxmlformats.org/officeDocument/2006/relationships/image" Target="media/image93.emf"/><Relationship Id="rId208" Type="http://schemas.openxmlformats.org/officeDocument/2006/relationships/image" Target="media/image100.emf"/><Relationship Id="rId415" Type="http://schemas.openxmlformats.org/officeDocument/2006/relationships/customXml" Target="ink/ink203.xml"/><Relationship Id="rId622" Type="http://schemas.openxmlformats.org/officeDocument/2006/relationships/image" Target="media/image2500.emf"/><Relationship Id="rId1045" Type="http://schemas.openxmlformats.org/officeDocument/2006/relationships/customXml" Target="ink/ink518.xml"/><Relationship Id="rId261" Type="http://schemas.openxmlformats.org/officeDocument/2006/relationships/customXml" Target="ink/ink126.xml"/><Relationship Id="rId499" Type="http://schemas.openxmlformats.org/officeDocument/2006/relationships/customXml" Target="ink/ink245.xml"/><Relationship Id="rId927" Type="http://schemas.openxmlformats.org/officeDocument/2006/relationships/customXml" Target="ink/ink459.xml"/><Relationship Id="rId1112" Type="http://schemas.openxmlformats.org/officeDocument/2006/relationships/image" Target="media/image495.emf"/><Relationship Id="rId56" Type="http://schemas.openxmlformats.org/officeDocument/2006/relationships/image" Target="media/image24.emf"/><Relationship Id="rId359" Type="http://schemas.openxmlformats.org/officeDocument/2006/relationships/customXml" Target="ink/ink175.xml"/><Relationship Id="rId566" Type="http://schemas.openxmlformats.org/officeDocument/2006/relationships/image" Target="media/image2220.emf"/><Relationship Id="rId773" Type="http://schemas.openxmlformats.org/officeDocument/2006/relationships/customXml" Target="ink/ink382.xml"/><Relationship Id="rId121" Type="http://schemas.openxmlformats.org/officeDocument/2006/relationships/customXml" Target="ink/ink56.xml"/><Relationship Id="rId219" Type="http://schemas.openxmlformats.org/officeDocument/2006/relationships/customXml" Target="ink/ink105.xml"/><Relationship Id="rId426" Type="http://schemas.openxmlformats.org/officeDocument/2006/relationships/image" Target="media/image209.emf"/><Relationship Id="rId633" Type="http://schemas.openxmlformats.org/officeDocument/2006/relationships/customXml" Target="ink/ink312.xml"/><Relationship Id="rId980" Type="http://schemas.openxmlformats.org/officeDocument/2006/relationships/image" Target="media/image429.emf"/><Relationship Id="rId1056" Type="http://schemas.openxmlformats.org/officeDocument/2006/relationships/image" Target="media/image467.emf"/><Relationship Id="rId840" Type="http://schemas.openxmlformats.org/officeDocument/2006/relationships/image" Target="media/image359.emf"/><Relationship Id="rId938" Type="http://schemas.openxmlformats.org/officeDocument/2006/relationships/image" Target="media/image408.emf"/><Relationship Id="rId67" Type="http://schemas.openxmlformats.org/officeDocument/2006/relationships/customXml" Target="ink/ink29.xml"/><Relationship Id="rId272" Type="http://schemas.openxmlformats.org/officeDocument/2006/relationships/image" Target="media/image132.emf"/><Relationship Id="rId577" Type="http://schemas.openxmlformats.org/officeDocument/2006/relationships/customXml" Target="ink/ink284.xml"/><Relationship Id="rId700" Type="http://schemas.openxmlformats.org/officeDocument/2006/relationships/image" Target="media/image289.emf"/><Relationship Id="rId1123" Type="http://schemas.openxmlformats.org/officeDocument/2006/relationships/customXml" Target="ink/ink557.xml"/><Relationship Id="rId132" Type="http://schemas.openxmlformats.org/officeDocument/2006/relationships/image" Target="media/image62.emf"/><Relationship Id="rId784" Type="http://schemas.openxmlformats.org/officeDocument/2006/relationships/image" Target="media/image331.emf"/><Relationship Id="rId991" Type="http://schemas.openxmlformats.org/officeDocument/2006/relationships/customXml" Target="ink/ink491.xml"/><Relationship Id="rId1067" Type="http://schemas.openxmlformats.org/officeDocument/2006/relationships/customXml" Target="ink/ink529.xml"/><Relationship Id="rId437" Type="http://schemas.openxmlformats.org/officeDocument/2006/relationships/customXml" Target="ink/ink214.xml"/><Relationship Id="rId644" Type="http://schemas.openxmlformats.org/officeDocument/2006/relationships/image" Target="media/image261.emf"/><Relationship Id="rId851" Type="http://schemas.openxmlformats.org/officeDocument/2006/relationships/customXml" Target="ink/ink421.xml"/><Relationship Id="rId283" Type="http://schemas.openxmlformats.org/officeDocument/2006/relationships/customXml" Target="ink/ink137.xml"/><Relationship Id="rId490" Type="http://schemas.openxmlformats.org/officeDocument/2006/relationships/image" Target="media/image2130.emf"/><Relationship Id="rId504" Type="http://schemas.openxmlformats.org/officeDocument/2006/relationships/image" Target="media/image228.emf"/><Relationship Id="rId711" Type="http://schemas.openxmlformats.org/officeDocument/2006/relationships/customXml" Target="ink/ink351.xml"/><Relationship Id="rId949" Type="http://schemas.openxmlformats.org/officeDocument/2006/relationships/customXml" Target="ink/ink470.xml"/><Relationship Id="rId1134" Type="http://schemas.openxmlformats.org/officeDocument/2006/relationships/image" Target="media/image506.emf"/><Relationship Id="rId78" Type="http://schemas.openxmlformats.org/officeDocument/2006/relationships/image" Target="media/image35.emf"/><Relationship Id="rId143" Type="http://schemas.openxmlformats.org/officeDocument/2006/relationships/customXml" Target="ink/ink67.xml"/><Relationship Id="rId350" Type="http://schemas.openxmlformats.org/officeDocument/2006/relationships/image" Target="media/image171.emf"/><Relationship Id="rId588" Type="http://schemas.openxmlformats.org/officeDocument/2006/relationships/image" Target="media/image2330.emf"/><Relationship Id="rId795" Type="http://schemas.openxmlformats.org/officeDocument/2006/relationships/customXml" Target="ink/ink393.xml"/><Relationship Id="rId809" Type="http://schemas.openxmlformats.org/officeDocument/2006/relationships/customXml" Target="ink/ink400.xml"/><Relationship Id="rId9" Type="http://schemas.openxmlformats.org/officeDocument/2006/relationships/endnotes" Target="endnotes.xml"/><Relationship Id="rId210" Type="http://schemas.openxmlformats.org/officeDocument/2006/relationships/image" Target="media/image101.emf"/><Relationship Id="rId448" Type="http://schemas.openxmlformats.org/officeDocument/2006/relationships/image" Target="media/image220.emf"/><Relationship Id="rId655" Type="http://schemas.openxmlformats.org/officeDocument/2006/relationships/customXml" Target="ink/ink323.xml"/><Relationship Id="rId862" Type="http://schemas.openxmlformats.org/officeDocument/2006/relationships/image" Target="media/image370.emf"/><Relationship Id="rId1078" Type="http://schemas.openxmlformats.org/officeDocument/2006/relationships/image" Target="media/image478.emf"/><Relationship Id="rId294" Type="http://schemas.openxmlformats.org/officeDocument/2006/relationships/image" Target="media/image143.emf"/><Relationship Id="rId308" Type="http://schemas.openxmlformats.org/officeDocument/2006/relationships/image" Target="media/image150.emf"/><Relationship Id="rId515" Type="http://schemas.openxmlformats.org/officeDocument/2006/relationships/customXml" Target="ink/ink253.xml"/><Relationship Id="rId722" Type="http://schemas.openxmlformats.org/officeDocument/2006/relationships/image" Target="media/image300.emf"/><Relationship Id="rId1145" Type="http://schemas.openxmlformats.org/officeDocument/2006/relationships/customXml" Target="ink/ink568.xml"/><Relationship Id="rId89" Type="http://schemas.openxmlformats.org/officeDocument/2006/relationships/customXml" Target="ink/ink40.xml"/><Relationship Id="rId154" Type="http://schemas.openxmlformats.org/officeDocument/2006/relationships/image" Target="media/image73.emf"/><Relationship Id="rId361" Type="http://schemas.openxmlformats.org/officeDocument/2006/relationships/customXml" Target="ink/ink176.xml"/><Relationship Id="rId599" Type="http://schemas.openxmlformats.org/officeDocument/2006/relationships/customXml" Target="ink/ink295.xml"/><Relationship Id="rId1005" Type="http://schemas.openxmlformats.org/officeDocument/2006/relationships/customXml" Target="ink/ink498.xml"/><Relationship Id="rId459" Type="http://schemas.openxmlformats.org/officeDocument/2006/relationships/customXml" Target="ink/ink225.xml"/><Relationship Id="rId666" Type="http://schemas.openxmlformats.org/officeDocument/2006/relationships/image" Target="media/image272.emf"/><Relationship Id="rId873" Type="http://schemas.openxmlformats.org/officeDocument/2006/relationships/customXml" Target="ink/ink432.xml"/><Relationship Id="rId1089" Type="http://schemas.openxmlformats.org/officeDocument/2006/relationships/customXml" Target="ink/ink540.xml"/><Relationship Id="rId16" Type="http://schemas.openxmlformats.org/officeDocument/2006/relationships/image" Target="media/image4.emf"/><Relationship Id="rId221" Type="http://schemas.openxmlformats.org/officeDocument/2006/relationships/customXml" Target="ink/ink106.xml"/><Relationship Id="rId319" Type="http://schemas.openxmlformats.org/officeDocument/2006/relationships/customXml" Target="ink/ink155.xml"/><Relationship Id="rId526" Type="http://schemas.openxmlformats.org/officeDocument/2006/relationships/image" Target="media/image239.emf"/><Relationship Id="rId733" Type="http://schemas.openxmlformats.org/officeDocument/2006/relationships/customXml" Target="ink/ink362.xml"/><Relationship Id="rId940" Type="http://schemas.openxmlformats.org/officeDocument/2006/relationships/image" Target="media/image409.emf"/><Relationship Id="rId1016" Type="http://schemas.openxmlformats.org/officeDocument/2006/relationships/image" Target="media/image447.emf"/><Relationship Id="rId165" Type="http://schemas.openxmlformats.org/officeDocument/2006/relationships/customXml" Target="ink/ink78.xml"/><Relationship Id="rId372" Type="http://schemas.openxmlformats.org/officeDocument/2006/relationships/image" Target="media/image182.emf"/><Relationship Id="rId677" Type="http://schemas.openxmlformats.org/officeDocument/2006/relationships/customXml" Target="ink/ink334.xml"/><Relationship Id="rId800" Type="http://schemas.openxmlformats.org/officeDocument/2006/relationships/image" Target="media/image339.emf"/><Relationship Id="rId232" Type="http://schemas.openxmlformats.org/officeDocument/2006/relationships/image" Target="media/image112.emf"/><Relationship Id="rId884" Type="http://schemas.openxmlformats.org/officeDocument/2006/relationships/image" Target="media/image381.emf"/><Relationship Id="rId27" Type="http://schemas.openxmlformats.org/officeDocument/2006/relationships/customXml" Target="ink/ink9.xml"/><Relationship Id="rId537" Type="http://schemas.openxmlformats.org/officeDocument/2006/relationships/customXml" Target="ink/ink264.xml"/><Relationship Id="rId744" Type="http://schemas.openxmlformats.org/officeDocument/2006/relationships/image" Target="media/image311.emf"/><Relationship Id="rId951" Type="http://schemas.openxmlformats.org/officeDocument/2006/relationships/customXml" Target="ink/ink471.xml"/><Relationship Id="rId80" Type="http://schemas.openxmlformats.org/officeDocument/2006/relationships/image" Target="media/image36.emf"/><Relationship Id="rId176" Type="http://schemas.openxmlformats.org/officeDocument/2006/relationships/image" Target="media/image84.emf"/><Relationship Id="rId383" Type="http://schemas.openxmlformats.org/officeDocument/2006/relationships/customXml" Target="ink/ink187.xml"/><Relationship Id="rId590" Type="http://schemas.openxmlformats.org/officeDocument/2006/relationships/image" Target="media/image2340.emf"/><Relationship Id="rId604" Type="http://schemas.openxmlformats.org/officeDocument/2006/relationships/image" Target="media/image2410.emf"/><Relationship Id="rId811" Type="http://schemas.openxmlformats.org/officeDocument/2006/relationships/customXml" Target="ink/ink401.xml"/><Relationship Id="rId1027" Type="http://schemas.openxmlformats.org/officeDocument/2006/relationships/customXml" Target="ink/ink509.xml"/><Relationship Id="rId243" Type="http://schemas.openxmlformats.org/officeDocument/2006/relationships/customXml" Target="ink/ink117.xml"/><Relationship Id="rId450" Type="http://schemas.openxmlformats.org/officeDocument/2006/relationships/image" Target="media/image221.emf"/><Relationship Id="rId688" Type="http://schemas.openxmlformats.org/officeDocument/2006/relationships/image" Target="media/image283.emf"/><Relationship Id="rId895" Type="http://schemas.openxmlformats.org/officeDocument/2006/relationships/customXml" Target="ink/ink443.xml"/><Relationship Id="rId909" Type="http://schemas.openxmlformats.org/officeDocument/2006/relationships/customXml" Target="ink/ink450.xml"/><Relationship Id="rId1080" Type="http://schemas.openxmlformats.org/officeDocument/2006/relationships/image" Target="media/image479.emf"/><Relationship Id="rId38" Type="http://schemas.openxmlformats.org/officeDocument/2006/relationships/image" Target="media/image15.emf"/><Relationship Id="rId103" Type="http://schemas.openxmlformats.org/officeDocument/2006/relationships/customXml" Target="ink/ink47.xml"/><Relationship Id="rId310" Type="http://schemas.openxmlformats.org/officeDocument/2006/relationships/image" Target="media/image151.emf"/><Relationship Id="rId548" Type="http://schemas.openxmlformats.org/officeDocument/2006/relationships/image" Target="media/image250.emf"/><Relationship Id="rId755" Type="http://schemas.openxmlformats.org/officeDocument/2006/relationships/customXml" Target="ink/ink373.xml"/><Relationship Id="rId962" Type="http://schemas.openxmlformats.org/officeDocument/2006/relationships/image" Target="media/image420.emf"/><Relationship Id="rId91" Type="http://schemas.openxmlformats.org/officeDocument/2006/relationships/customXml" Target="ink/ink41.xml"/><Relationship Id="rId187" Type="http://schemas.openxmlformats.org/officeDocument/2006/relationships/customXml" Target="ink/ink89.xml"/><Relationship Id="rId394" Type="http://schemas.openxmlformats.org/officeDocument/2006/relationships/image" Target="media/image193.emf"/><Relationship Id="rId408" Type="http://schemas.openxmlformats.org/officeDocument/2006/relationships/image" Target="media/image200.emf"/><Relationship Id="rId615" Type="http://schemas.openxmlformats.org/officeDocument/2006/relationships/customXml" Target="ink/ink303.xml"/><Relationship Id="rId822" Type="http://schemas.openxmlformats.org/officeDocument/2006/relationships/image" Target="media/image350.emf"/><Relationship Id="rId1038" Type="http://schemas.openxmlformats.org/officeDocument/2006/relationships/image" Target="media/image458.emf"/><Relationship Id="rId254" Type="http://schemas.openxmlformats.org/officeDocument/2006/relationships/image" Target="media/image123.emf"/><Relationship Id="rId699" Type="http://schemas.openxmlformats.org/officeDocument/2006/relationships/customXml" Target="ink/ink345.xml"/><Relationship Id="rId1091" Type="http://schemas.openxmlformats.org/officeDocument/2006/relationships/customXml" Target="ink/ink541.xml"/><Relationship Id="rId1105" Type="http://schemas.openxmlformats.org/officeDocument/2006/relationships/customXml" Target="ink/ink548.xml"/><Relationship Id="rId49" Type="http://schemas.openxmlformats.org/officeDocument/2006/relationships/customXml" Target="ink/ink20.xml"/><Relationship Id="rId114" Type="http://schemas.openxmlformats.org/officeDocument/2006/relationships/image" Target="media/image53.emf"/><Relationship Id="rId461" Type="http://schemas.openxmlformats.org/officeDocument/2006/relationships/customXml" Target="ink/ink226.xml"/><Relationship Id="rId559" Type="http://schemas.openxmlformats.org/officeDocument/2006/relationships/customXml" Target="ink/ink275.xml"/><Relationship Id="rId766" Type="http://schemas.openxmlformats.org/officeDocument/2006/relationships/image" Target="media/image322.emf"/><Relationship Id="rId198" Type="http://schemas.openxmlformats.org/officeDocument/2006/relationships/image" Target="media/image95.emf"/><Relationship Id="rId321" Type="http://schemas.openxmlformats.org/officeDocument/2006/relationships/customXml" Target="ink/ink156.xml"/><Relationship Id="rId419" Type="http://schemas.openxmlformats.org/officeDocument/2006/relationships/customXml" Target="ink/ink205.xml"/><Relationship Id="rId626" Type="http://schemas.openxmlformats.org/officeDocument/2006/relationships/image" Target="media/image252.emf"/><Relationship Id="rId973" Type="http://schemas.openxmlformats.org/officeDocument/2006/relationships/customXml" Target="ink/ink482.xml"/><Relationship Id="rId1049" Type="http://schemas.openxmlformats.org/officeDocument/2006/relationships/customXml" Target="ink/ink520.xml"/><Relationship Id="rId833" Type="http://schemas.openxmlformats.org/officeDocument/2006/relationships/customXml" Target="ink/ink412.xml"/><Relationship Id="rId1116" Type="http://schemas.openxmlformats.org/officeDocument/2006/relationships/image" Target="media/image497.emf"/><Relationship Id="rId265" Type="http://schemas.openxmlformats.org/officeDocument/2006/relationships/customXml" Target="ink/ink128.xml"/><Relationship Id="rId472" Type="http://schemas.openxmlformats.org/officeDocument/2006/relationships/image" Target="media/image2040.emf"/><Relationship Id="rId900" Type="http://schemas.openxmlformats.org/officeDocument/2006/relationships/image" Target="media/image389.emf"/><Relationship Id="rId125" Type="http://schemas.openxmlformats.org/officeDocument/2006/relationships/customXml" Target="ink/ink58.xml"/><Relationship Id="rId332" Type="http://schemas.openxmlformats.org/officeDocument/2006/relationships/image" Target="media/image162.emf"/><Relationship Id="rId777" Type="http://schemas.openxmlformats.org/officeDocument/2006/relationships/customXml" Target="ink/ink384.xml"/><Relationship Id="rId984" Type="http://schemas.openxmlformats.org/officeDocument/2006/relationships/image" Target="media/image431.emf"/><Relationship Id="rId637" Type="http://schemas.openxmlformats.org/officeDocument/2006/relationships/customXml" Target="ink/ink314.xml"/><Relationship Id="rId844" Type="http://schemas.openxmlformats.org/officeDocument/2006/relationships/image" Target="media/image361.emf"/><Relationship Id="rId276" Type="http://schemas.openxmlformats.org/officeDocument/2006/relationships/image" Target="media/image134.emf"/><Relationship Id="rId483" Type="http://schemas.openxmlformats.org/officeDocument/2006/relationships/customXml" Target="ink/ink237.xml"/><Relationship Id="rId690" Type="http://schemas.openxmlformats.org/officeDocument/2006/relationships/image" Target="media/image284.emf"/><Relationship Id="rId704" Type="http://schemas.openxmlformats.org/officeDocument/2006/relationships/image" Target="media/image291.emf"/><Relationship Id="rId911" Type="http://schemas.openxmlformats.org/officeDocument/2006/relationships/customXml" Target="ink/ink451.xml"/><Relationship Id="rId1127" Type="http://schemas.openxmlformats.org/officeDocument/2006/relationships/customXml" Target="ink/ink559.xml"/><Relationship Id="rId40" Type="http://schemas.openxmlformats.org/officeDocument/2006/relationships/image" Target="media/image16.emf"/><Relationship Id="rId136" Type="http://schemas.openxmlformats.org/officeDocument/2006/relationships/image" Target="media/image64.emf"/><Relationship Id="rId343" Type="http://schemas.openxmlformats.org/officeDocument/2006/relationships/customXml" Target="ink/ink167.xml"/><Relationship Id="rId550" Type="http://schemas.openxmlformats.org/officeDocument/2006/relationships/image" Target="media/image2140.emf"/><Relationship Id="rId788" Type="http://schemas.openxmlformats.org/officeDocument/2006/relationships/image" Target="media/image333.emf"/><Relationship Id="rId995" Type="http://schemas.openxmlformats.org/officeDocument/2006/relationships/customXml" Target="ink/ink493.xml"/><Relationship Id="rId203" Type="http://schemas.openxmlformats.org/officeDocument/2006/relationships/customXml" Target="ink/ink97.xml"/><Relationship Id="rId648" Type="http://schemas.openxmlformats.org/officeDocument/2006/relationships/image" Target="media/image263.emf"/><Relationship Id="rId855" Type="http://schemas.openxmlformats.org/officeDocument/2006/relationships/customXml" Target="ink/ink423.xml"/><Relationship Id="rId1040" Type="http://schemas.openxmlformats.org/officeDocument/2006/relationships/image" Target="media/image459.emf"/><Relationship Id="rId287" Type="http://schemas.openxmlformats.org/officeDocument/2006/relationships/customXml" Target="ink/ink139.xml"/><Relationship Id="rId410" Type="http://schemas.openxmlformats.org/officeDocument/2006/relationships/image" Target="media/image201.emf"/><Relationship Id="rId494" Type="http://schemas.openxmlformats.org/officeDocument/2006/relationships/image" Target="media/image223.emf"/><Relationship Id="rId508" Type="http://schemas.openxmlformats.org/officeDocument/2006/relationships/image" Target="media/image230.emf"/><Relationship Id="rId715" Type="http://schemas.openxmlformats.org/officeDocument/2006/relationships/customXml" Target="ink/ink353.xml"/><Relationship Id="rId922" Type="http://schemas.openxmlformats.org/officeDocument/2006/relationships/image" Target="media/image400.emf"/><Relationship Id="rId1138" Type="http://schemas.openxmlformats.org/officeDocument/2006/relationships/image" Target="media/image508.emf"/><Relationship Id="rId147" Type="http://schemas.openxmlformats.org/officeDocument/2006/relationships/customXml" Target="ink/ink69.xml"/><Relationship Id="rId354" Type="http://schemas.openxmlformats.org/officeDocument/2006/relationships/image" Target="media/image173.emf"/><Relationship Id="rId799" Type="http://schemas.openxmlformats.org/officeDocument/2006/relationships/customXml" Target="ink/ink395.xml"/><Relationship Id="rId51" Type="http://schemas.openxmlformats.org/officeDocument/2006/relationships/customXml" Target="ink/ink21.xml"/><Relationship Id="rId561" Type="http://schemas.openxmlformats.org/officeDocument/2006/relationships/customXml" Target="ink/ink276.xml"/><Relationship Id="rId659" Type="http://schemas.openxmlformats.org/officeDocument/2006/relationships/customXml" Target="ink/ink325.xml"/><Relationship Id="rId866" Type="http://schemas.openxmlformats.org/officeDocument/2006/relationships/image" Target="media/image372.emf"/><Relationship Id="rId214" Type="http://schemas.openxmlformats.org/officeDocument/2006/relationships/image" Target="media/image103.emf"/><Relationship Id="rId298" Type="http://schemas.openxmlformats.org/officeDocument/2006/relationships/image" Target="media/image145.emf"/><Relationship Id="rId421" Type="http://schemas.openxmlformats.org/officeDocument/2006/relationships/customXml" Target="ink/ink206.xml"/><Relationship Id="rId519" Type="http://schemas.openxmlformats.org/officeDocument/2006/relationships/customXml" Target="ink/ink255.xml"/><Relationship Id="rId1051" Type="http://schemas.openxmlformats.org/officeDocument/2006/relationships/customXml" Target="ink/ink521.xml"/><Relationship Id="rId1149" Type="http://schemas.openxmlformats.org/officeDocument/2006/relationships/customXml" Target="ink/ink570.xml"/><Relationship Id="rId158" Type="http://schemas.openxmlformats.org/officeDocument/2006/relationships/image" Target="media/image75.emf"/><Relationship Id="rId726" Type="http://schemas.openxmlformats.org/officeDocument/2006/relationships/image" Target="media/image302.emf"/><Relationship Id="rId933" Type="http://schemas.openxmlformats.org/officeDocument/2006/relationships/customXml" Target="ink/ink462.xml"/><Relationship Id="rId1009" Type="http://schemas.openxmlformats.org/officeDocument/2006/relationships/customXml" Target="ink/ink500.xml"/><Relationship Id="rId62" Type="http://schemas.openxmlformats.org/officeDocument/2006/relationships/image" Target="media/image27.emf"/><Relationship Id="rId365" Type="http://schemas.openxmlformats.org/officeDocument/2006/relationships/customXml" Target="ink/ink178.xml"/><Relationship Id="rId572" Type="http://schemas.openxmlformats.org/officeDocument/2006/relationships/image" Target="media/image2250.emf"/><Relationship Id="rId225" Type="http://schemas.openxmlformats.org/officeDocument/2006/relationships/customXml" Target="ink/ink108.xml"/><Relationship Id="rId432" Type="http://schemas.openxmlformats.org/officeDocument/2006/relationships/image" Target="media/image212.emf"/><Relationship Id="rId877" Type="http://schemas.openxmlformats.org/officeDocument/2006/relationships/customXml" Target="ink/ink434.xml"/><Relationship Id="rId1062" Type="http://schemas.openxmlformats.org/officeDocument/2006/relationships/image" Target="media/image470.emf"/><Relationship Id="rId737" Type="http://schemas.openxmlformats.org/officeDocument/2006/relationships/customXml" Target="ink/ink364.xml"/><Relationship Id="rId944" Type="http://schemas.openxmlformats.org/officeDocument/2006/relationships/image" Target="media/image411.emf"/><Relationship Id="rId73" Type="http://schemas.openxmlformats.org/officeDocument/2006/relationships/customXml" Target="ink/ink32.xml"/><Relationship Id="rId169" Type="http://schemas.openxmlformats.org/officeDocument/2006/relationships/customXml" Target="ink/ink80.xml"/><Relationship Id="rId376" Type="http://schemas.openxmlformats.org/officeDocument/2006/relationships/image" Target="media/image184.emf"/><Relationship Id="rId583" Type="http://schemas.openxmlformats.org/officeDocument/2006/relationships/customXml" Target="ink/ink287.xml"/><Relationship Id="rId790" Type="http://schemas.openxmlformats.org/officeDocument/2006/relationships/image" Target="media/image334.emf"/><Relationship Id="rId804" Type="http://schemas.openxmlformats.org/officeDocument/2006/relationships/image" Target="media/image341.emf"/><Relationship Id="rId4" Type="http://schemas.openxmlformats.org/officeDocument/2006/relationships/numbering" Target="numbering.xml"/><Relationship Id="rId236" Type="http://schemas.openxmlformats.org/officeDocument/2006/relationships/image" Target="media/image114.emf"/><Relationship Id="rId443" Type="http://schemas.openxmlformats.org/officeDocument/2006/relationships/customXml" Target="ink/ink217.xml"/><Relationship Id="rId650" Type="http://schemas.openxmlformats.org/officeDocument/2006/relationships/image" Target="media/image264.emf"/><Relationship Id="rId888" Type="http://schemas.openxmlformats.org/officeDocument/2006/relationships/image" Target="media/image383.emf"/><Relationship Id="rId1073" Type="http://schemas.openxmlformats.org/officeDocument/2006/relationships/customXml" Target="ink/ink532.xml"/><Relationship Id="rId303" Type="http://schemas.openxmlformats.org/officeDocument/2006/relationships/customXml" Target="ink/ink147.xml"/><Relationship Id="rId748" Type="http://schemas.openxmlformats.org/officeDocument/2006/relationships/image" Target="media/image313.emf"/><Relationship Id="rId955" Type="http://schemas.openxmlformats.org/officeDocument/2006/relationships/customXml" Target="ink/ink473.xml"/><Relationship Id="rId1140" Type="http://schemas.openxmlformats.org/officeDocument/2006/relationships/image" Target="media/image509.emf"/><Relationship Id="rId84" Type="http://schemas.openxmlformats.org/officeDocument/2006/relationships/image" Target="media/image38.emf"/><Relationship Id="rId387" Type="http://schemas.openxmlformats.org/officeDocument/2006/relationships/customXml" Target="ink/ink189.xml"/><Relationship Id="rId510" Type="http://schemas.openxmlformats.org/officeDocument/2006/relationships/image" Target="media/image231.emf"/><Relationship Id="rId594" Type="http://schemas.openxmlformats.org/officeDocument/2006/relationships/image" Target="media/image2360.emf"/><Relationship Id="rId608" Type="http://schemas.openxmlformats.org/officeDocument/2006/relationships/image" Target="media/image2430.emf"/><Relationship Id="rId815" Type="http://schemas.openxmlformats.org/officeDocument/2006/relationships/customXml" Target="ink/ink403.xml"/><Relationship Id="rId247" Type="http://schemas.openxmlformats.org/officeDocument/2006/relationships/customXml" Target="ink/ink119.xml"/><Relationship Id="rId899" Type="http://schemas.openxmlformats.org/officeDocument/2006/relationships/customXml" Target="ink/ink445.xml"/><Relationship Id="rId1000" Type="http://schemas.openxmlformats.org/officeDocument/2006/relationships/image" Target="media/image439.emf"/><Relationship Id="rId1084" Type="http://schemas.openxmlformats.org/officeDocument/2006/relationships/image" Target="media/image481.emf"/><Relationship Id="rId107" Type="http://schemas.openxmlformats.org/officeDocument/2006/relationships/customXml" Target="ink/ink49.xml"/><Relationship Id="rId454" Type="http://schemas.openxmlformats.org/officeDocument/2006/relationships/image" Target="media/image1950.emf"/><Relationship Id="rId661" Type="http://schemas.openxmlformats.org/officeDocument/2006/relationships/customXml" Target="ink/ink326.xml"/><Relationship Id="rId759" Type="http://schemas.openxmlformats.org/officeDocument/2006/relationships/customXml" Target="ink/ink375.xml"/><Relationship Id="rId966" Type="http://schemas.openxmlformats.org/officeDocument/2006/relationships/image" Target="media/image422.emf"/><Relationship Id="rId11" Type="http://schemas.openxmlformats.org/officeDocument/2006/relationships/customXml" Target="ink/ink1.xml"/><Relationship Id="rId314" Type="http://schemas.openxmlformats.org/officeDocument/2006/relationships/image" Target="media/image153.emf"/><Relationship Id="rId398" Type="http://schemas.openxmlformats.org/officeDocument/2006/relationships/image" Target="media/image195.emf"/><Relationship Id="rId521" Type="http://schemas.openxmlformats.org/officeDocument/2006/relationships/customXml" Target="ink/ink256.xml"/><Relationship Id="rId619" Type="http://schemas.openxmlformats.org/officeDocument/2006/relationships/customXml" Target="ink/ink305.xml"/><Relationship Id="rId1151" Type="http://schemas.openxmlformats.org/officeDocument/2006/relationships/image" Target="media/image251.png"/><Relationship Id="rId95" Type="http://schemas.openxmlformats.org/officeDocument/2006/relationships/customXml" Target="ink/ink43.xml"/><Relationship Id="rId160" Type="http://schemas.openxmlformats.org/officeDocument/2006/relationships/image" Target="media/image76.emf"/><Relationship Id="rId826" Type="http://schemas.openxmlformats.org/officeDocument/2006/relationships/image" Target="media/image352.emf"/><Relationship Id="rId1011" Type="http://schemas.openxmlformats.org/officeDocument/2006/relationships/customXml" Target="ink/ink501.xml"/><Relationship Id="rId1109" Type="http://schemas.openxmlformats.org/officeDocument/2006/relationships/customXml" Target="ink/ink550.xml"/><Relationship Id="rId258" Type="http://schemas.openxmlformats.org/officeDocument/2006/relationships/image" Target="media/image125.emf"/><Relationship Id="rId465" Type="http://schemas.openxmlformats.org/officeDocument/2006/relationships/customXml" Target="ink/ink228.xml"/><Relationship Id="rId672" Type="http://schemas.openxmlformats.org/officeDocument/2006/relationships/image" Target="media/image275.emf"/><Relationship Id="rId1095" Type="http://schemas.openxmlformats.org/officeDocument/2006/relationships/customXml" Target="ink/ink543.xml"/><Relationship Id="rId22" Type="http://schemas.openxmlformats.org/officeDocument/2006/relationships/image" Target="media/image7.emf"/><Relationship Id="rId118" Type="http://schemas.openxmlformats.org/officeDocument/2006/relationships/image" Target="media/image55.emf"/><Relationship Id="rId325" Type="http://schemas.openxmlformats.org/officeDocument/2006/relationships/customXml" Target="ink/ink158.xml"/><Relationship Id="rId532" Type="http://schemas.openxmlformats.org/officeDocument/2006/relationships/image" Target="media/image242.emf"/><Relationship Id="rId977" Type="http://schemas.openxmlformats.org/officeDocument/2006/relationships/customXml" Target="ink/ink484.xml"/><Relationship Id="rId171" Type="http://schemas.openxmlformats.org/officeDocument/2006/relationships/customXml" Target="ink/ink81.xml"/><Relationship Id="rId837" Type="http://schemas.openxmlformats.org/officeDocument/2006/relationships/customXml" Target="ink/ink414.xml"/><Relationship Id="rId1022" Type="http://schemas.openxmlformats.org/officeDocument/2006/relationships/image" Target="media/image450.emf"/><Relationship Id="rId269" Type="http://schemas.openxmlformats.org/officeDocument/2006/relationships/customXml" Target="ink/ink130.xml"/><Relationship Id="rId476" Type="http://schemas.openxmlformats.org/officeDocument/2006/relationships/image" Target="media/image2060.emf"/><Relationship Id="rId683" Type="http://schemas.openxmlformats.org/officeDocument/2006/relationships/customXml" Target="ink/ink337.xml"/><Relationship Id="rId890" Type="http://schemas.openxmlformats.org/officeDocument/2006/relationships/image" Target="media/image384.emf"/><Relationship Id="rId904" Type="http://schemas.openxmlformats.org/officeDocument/2006/relationships/image" Target="media/image391.emf"/><Relationship Id="rId33" Type="http://schemas.openxmlformats.org/officeDocument/2006/relationships/customXml" Target="ink/ink12.xml"/><Relationship Id="rId129" Type="http://schemas.openxmlformats.org/officeDocument/2006/relationships/customXml" Target="ink/ink60.xml"/><Relationship Id="rId336" Type="http://schemas.openxmlformats.org/officeDocument/2006/relationships/image" Target="media/image164.emf"/><Relationship Id="rId543" Type="http://schemas.openxmlformats.org/officeDocument/2006/relationships/customXml" Target="ink/ink267.xml"/><Relationship Id="rId988" Type="http://schemas.openxmlformats.org/officeDocument/2006/relationships/image" Target="media/image433.emf"/><Relationship Id="rId182" Type="http://schemas.openxmlformats.org/officeDocument/2006/relationships/image" Target="media/image87.emf"/><Relationship Id="rId403" Type="http://schemas.openxmlformats.org/officeDocument/2006/relationships/customXml" Target="ink/ink197.xml"/><Relationship Id="rId750" Type="http://schemas.openxmlformats.org/officeDocument/2006/relationships/image" Target="media/image314.emf"/><Relationship Id="rId848" Type="http://schemas.openxmlformats.org/officeDocument/2006/relationships/image" Target="media/image363.emf"/><Relationship Id="rId1033" Type="http://schemas.openxmlformats.org/officeDocument/2006/relationships/customXml" Target="ink/ink512.xml"/><Relationship Id="rId487" Type="http://schemas.openxmlformats.org/officeDocument/2006/relationships/customXml" Target="ink/ink239.xml"/><Relationship Id="rId610" Type="http://schemas.openxmlformats.org/officeDocument/2006/relationships/image" Target="media/image2440.emf"/><Relationship Id="rId694" Type="http://schemas.openxmlformats.org/officeDocument/2006/relationships/image" Target="media/image286.emf"/><Relationship Id="rId708" Type="http://schemas.openxmlformats.org/officeDocument/2006/relationships/image" Target="media/image293.emf"/><Relationship Id="rId915" Type="http://schemas.openxmlformats.org/officeDocument/2006/relationships/customXml" Target="ink/ink453.xml"/><Relationship Id="rId347" Type="http://schemas.openxmlformats.org/officeDocument/2006/relationships/customXml" Target="ink/ink169.xml"/><Relationship Id="rId999" Type="http://schemas.openxmlformats.org/officeDocument/2006/relationships/customXml" Target="ink/ink495.xml"/><Relationship Id="rId1100" Type="http://schemas.openxmlformats.org/officeDocument/2006/relationships/image" Target="media/image489.emf"/><Relationship Id="rId44" Type="http://schemas.openxmlformats.org/officeDocument/2006/relationships/image" Target="media/image18.emf"/><Relationship Id="rId554" Type="http://schemas.openxmlformats.org/officeDocument/2006/relationships/image" Target="media/image2160.emf"/><Relationship Id="rId761" Type="http://schemas.openxmlformats.org/officeDocument/2006/relationships/customXml" Target="ink/ink376.xml"/><Relationship Id="rId859" Type="http://schemas.openxmlformats.org/officeDocument/2006/relationships/customXml" Target="ink/ink425.xml"/><Relationship Id="rId193" Type="http://schemas.openxmlformats.org/officeDocument/2006/relationships/customXml" Target="ink/ink92.xml"/><Relationship Id="rId207" Type="http://schemas.openxmlformats.org/officeDocument/2006/relationships/customXml" Target="ink/ink99.xml"/><Relationship Id="rId414" Type="http://schemas.openxmlformats.org/officeDocument/2006/relationships/image" Target="media/image203.emf"/><Relationship Id="rId498" Type="http://schemas.openxmlformats.org/officeDocument/2006/relationships/image" Target="media/image225.emf"/><Relationship Id="rId621" Type="http://schemas.openxmlformats.org/officeDocument/2006/relationships/customXml" Target="ink/ink306.xml"/><Relationship Id="rId1044" Type="http://schemas.openxmlformats.org/officeDocument/2006/relationships/image" Target="media/image461.emf"/><Relationship Id="rId260" Type="http://schemas.openxmlformats.org/officeDocument/2006/relationships/image" Target="media/image126.emf"/><Relationship Id="rId719" Type="http://schemas.openxmlformats.org/officeDocument/2006/relationships/customXml" Target="ink/ink355.xml"/><Relationship Id="rId926" Type="http://schemas.openxmlformats.org/officeDocument/2006/relationships/image" Target="media/image402.emf"/><Relationship Id="rId1111" Type="http://schemas.openxmlformats.org/officeDocument/2006/relationships/customXml" Target="ink/ink551.xml"/><Relationship Id="rId55" Type="http://schemas.openxmlformats.org/officeDocument/2006/relationships/customXml" Target="ink/ink23.xml"/><Relationship Id="rId120" Type="http://schemas.openxmlformats.org/officeDocument/2006/relationships/image" Target="media/image56.emf"/><Relationship Id="rId358" Type="http://schemas.openxmlformats.org/officeDocument/2006/relationships/image" Target="media/image175.emf"/><Relationship Id="rId565" Type="http://schemas.openxmlformats.org/officeDocument/2006/relationships/customXml" Target="ink/ink278.xml"/><Relationship Id="rId772" Type="http://schemas.openxmlformats.org/officeDocument/2006/relationships/image" Target="media/image325.emf"/><Relationship Id="rId218" Type="http://schemas.openxmlformats.org/officeDocument/2006/relationships/image" Target="media/image105.emf"/><Relationship Id="rId425" Type="http://schemas.openxmlformats.org/officeDocument/2006/relationships/customXml" Target="ink/ink208.xml"/><Relationship Id="rId632" Type="http://schemas.openxmlformats.org/officeDocument/2006/relationships/image" Target="media/image255.emf"/><Relationship Id="rId1055" Type="http://schemas.openxmlformats.org/officeDocument/2006/relationships/customXml" Target="ink/ink523.xml"/><Relationship Id="rId271" Type="http://schemas.openxmlformats.org/officeDocument/2006/relationships/customXml" Target="ink/ink131.xml"/><Relationship Id="rId937" Type="http://schemas.openxmlformats.org/officeDocument/2006/relationships/customXml" Target="ink/ink464.xml"/><Relationship Id="rId1122" Type="http://schemas.openxmlformats.org/officeDocument/2006/relationships/image" Target="media/image500.emf"/><Relationship Id="rId66" Type="http://schemas.openxmlformats.org/officeDocument/2006/relationships/image" Target="media/image29.emf"/><Relationship Id="rId131" Type="http://schemas.openxmlformats.org/officeDocument/2006/relationships/customXml" Target="ink/ink61.xml"/><Relationship Id="rId369" Type="http://schemas.openxmlformats.org/officeDocument/2006/relationships/customXml" Target="ink/ink180.xml"/><Relationship Id="rId576" Type="http://schemas.openxmlformats.org/officeDocument/2006/relationships/image" Target="media/image2270.emf"/><Relationship Id="rId783" Type="http://schemas.openxmlformats.org/officeDocument/2006/relationships/customXml" Target="ink/ink387.xml"/><Relationship Id="rId990" Type="http://schemas.openxmlformats.org/officeDocument/2006/relationships/image" Target="media/image434.emf"/><Relationship Id="rId229" Type="http://schemas.openxmlformats.org/officeDocument/2006/relationships/customXml" Target="ink/ink110.xml"/><Relationship Id="rId436" Type="http://schemas.openxmlformats.org/officeDocument/2006/relationships/image" Target="media/image214.emf"/><Relationship Id="rId643" Type="http://schemas.openxmlformats.org/officeDocument/2006/relationships/customXml" Target="ink/ink317.xml"/><Relationship Id="rId1066" Type="http://schemas.openxmlformats.org/officeDocument/2006/relationships/image" Target="media/image472.emf"/><Relationship Id="rId850" Type="http://schemas.openxmlformats.org/officeDocument/2006/relationships/image" Target="media/image364.emf"/><Relationship Id="rId948" Type="http://schemas.openxmlformats.org/officeDocument/2006/relationships/image" Target="media/image413.emf"/><Relationship Id="rId1133" Type="http://schemas.openxmlformats.org/officeDocument/2006/relationships/customXml" Target="ink/ink562.xml"/><Relationship Id="rId77" Type="http://schemas.openxmlformats.org/officeDocument/2006/relationships/customXml" Target="ink/ink34.xml"/><Relationship Id="rId282" Type="http://schemas.openxmlformats.org/officeDocument/2006/relationships/image" Target="media/image137.emf"/><Relationship Id="rId503" Type="http://schemas.openxmlformats.org/officeDocument/2006/relationships/customXml" Target="ink/ink247.xml"/><Relationship Id="rId587" Type="http://schemas.openxmlformats.org/officeDocument/2006/relationships/customXml" Target="ink/ink289.xml"/><Relationship Id="rId710" Type="http://schemas.openxmlformats.org/officeDocument/2006/relationships/image" Target="media/image294.emf"/><Relationship Id="rId808" Type="http://schemas.openxmlformats.org/officeDocument/2006/relationships/image" Target="media/image343.emf"/><Relationship Id="rId8" Type="http://schemas.openxmlformats.org/officeDocument/2006/relationships/footnotes" Target="footnotes.xml"/><Relationship Id="rId142" Type="http://schemas.openxmlformats.org/officeDocument/2006/relationships/image" Target="media/image67.emf"/><Relationship Id="rId447" Type="http://schemas.openxmlformats.org/officeDocument/2006/relationships/customXml" Target="ink/ink219.xml"/><Relationship Id="rId794" Type="http://schemas.openxmlformats.org/officeDocument/2006/relationships/image" Target="media/image336.emf"/><Relationship Id="rId1077" Type="http://schemas.openxmlformats.org/officeDocument/2006/relationships/customXml" Target="ink/ink534.xml"/><Relationship Id="rId654" Type="http://schemas.openxmlformats.org/officeDocument/2006/relationships/image" Target="media/image266.emf"/><Relationship Id="rId861" Type="http://schemas.openxmlformats.org/officeDocument/2006/relationships/customXml" Target="ink/ink426.xml"/><Relationship Id="rId959" Type="http://schemas.openxmlformats.org/officeDocument/2006/relationships/customXml" Target="ink/ink475.xml"/><Relationship Id="rId293" Type="http://schemas.openxmlformats.org/officeDocument/2006/relationships/customXml" Target="ink/ink142.xml"/><Relationship Id="rId307" Type="http://schemas.openxmlformats.org/officeDocument/2006/relationships/customXml" Target="ink/ink149.xml"/><Relationship Id="rId514" Type="http://schemas.openxmlformats.org/officeDocument/2006/relationships/image" Target="media/image233.emf"/><Relationship Id="rId721" Type="http://schemas.openxmlformats.org/officeDocument/2006/relationships/customXml" Target="ink/ink356.xml"/><Relationship Id="rId1144" Type="http://schemas.openxmlformats.org/officeDocument/2006/relationships/image" Target="media/image511.emf"/><Relationship Id="rId88" Type="http://schemas.openxmlformats.org/officeDocument/2006/relationships/image" Target="media/image40.emf"/><Relationship Id="rId153" Type="http://schemas.openxmlformats.org/officeDocument/2006/relationships/customXml" Target="ink/ink72.xml"/><Relationship Id="rId360" Type="http://schemas.openxmlformats.org/officeDocument/2006/relationships/image" Target="media/image176.emf"/><Relationship Id="rId598" Type="http://schemas.openxmlformats.org/officeDocument/2006/relationships/image" Target="media/image2380.emf"/><Relationship Id="rId819" Type="http://schemas.openxmlformats.org/officeDocument/2006/relationships/customXml" Target="ink/ink405.xml"/><Relationship Id="rId1004" Type="http://schemas.openxmlformats.org/officeDocument/2006/relationships/image" Target="media/image441.emf"/><Relationship Id="rId220" Type="http://schemas.openxmlformats.org/officeDocument/2006/relationships/image" Target="media/image106.emf"/><Relationship Id="rId458" Type="http://schemas.openxmlformats.org/officeDocument/2006/relationships/image" Target="media/image1970.emf"/><Relationship Id="rId665" Type="http://schemas.openxmlformats.org/officeDocument/2006/relationships/customXml" Target="ink/ink328.xml"/><Relationship Id="rId872" Type="http://schemas.openxmlformats.org/officeDocument/2006/relationships/image" Target="media/image375.emf"/><Relationship Id="rId1088" Type="http://schemas.openxmlformats.org/officeDocument/2006/relationships/image" Target="media/image483.emf"/><Relationship Id="rId15" Type="http://schemas.openxmlformats.org/officeDocument/2006/relationships/customXml" Target="ink/ink3.xml"/><Relationship Id="rId318" Type="http://schemas.openxmlformats.org/officeDocument/2006/relationships/image" Target="media/image155.emf"/><Relationship Id="rId525" Type="http://schemas.openxmlformats.org/officeDocument/2006/relationships/customXml" Target="ink/ink258.xml"/><Relationship Id="rId732" Type="http://schemas.openxmlformats.org/officeDocument/2006/relationships/image" Target="media/image305.emf"/><Relationship Id="rId1155" Type="http://schemas.openxmlformats.org/officeDocument/2006/relationships/theme" Target="theme/theme1.xml"/><Relationship Id="rId99" Type="http://schemas.openxmlformats.org/officeDocument/2006/relationships/customXml" Target="ink/ink45.xml"/><Relationship Id="rId164" Type="http://schemas.openxmlformats.org/officeDocument/2006/relationships/image" Target="media/image78.emf"/><Relationship Id="rId371" Type="http://schemas.openxmlformats.org/officeDocument/2006/relationships/customXml" Target="ink/ink181.xml"/><Relationship Id="rId1015" Type="http://schemas.openxmlformats.org/officeDocument/2006/relationships/customXml" Target="ink/ink503.xml"/><Relationship Id="rId469" Type="http://schemas.openxmlformats.org/officeDocument/2006/relationships/customXml" Target="ink/ink230.xml"/><Relationship Id="rId676" Type="http://schemas.openxmlformats.org/officeDocument/2006/relationships/image" Target="media/image277.emf"/><Relationship Id="rId883" Type="http://schemas.openxmlformats.org/officeDocument/2006/relationships/customXml" Target="ink/ink437.xml"/><Relationship Id="rId1099" Type="http://schemas.openxmlformats.org/officeDocument/2006/relationships/customXml" Target="ink/ink545.xml"/><Relationship Id="rId26" Type="http://schemas.openxmlformats.org/officeDocument/2006/relationships/image" Target="media/image9.emf"/><Relationship Id="rId231" Type="http://schemas.openxmlformats.org/officeDocument/2006/relationships/customXml" Target="ink/ink111.xml"/><Relationship Id="rId329" Type="http://schemas.openxmlformats.org/officeDocument/2006/relationships/customXml" Target="ink/ink160.xml"/><Relationship Id="rId536" Type="http://schemas.openxmlformats.org/officeDocument/2006/relationships/image" Target="media/image244.emf"/><Relationship Id="rId175" Type="http://schemas.openxmlformats.org/officeDocument/2006/relationships/customXml" Target="ink/ink83.xml"/><Relationship Id="rId743" Type="http://schemas.openxmlformats.org/officeDocument/2006/relationships/customXml" Target="ink/ink367.xml"/><Relationship Id="rId950" Type="http://schemas.openxmlformats.org/officeDocument/2006/relationships/image" Target="media/image414.emf"/><Relationship Id="rId1026" Type="http://schemas.openxmlformats.org/officeDocument/2006/relationships/image" Target="media/image452.emf"/><Relationship Id="rId382" Type="http://schemas.openxmlformats.org/officeDocument/2006/relationships/image" Target="media/image187.emf"/><Relationship Id="rId603" Type="http://schemas.openxmlformats.org/officeDocument/2006/relationships/customXml" Target="ink/ink297.xml"/><Relationship Id="rId687" Type="http://schemas.openxmlformats.org/officeDocument/2006/relationships/customXml" Target="ink/ink339.xml"/><Relationship Id="rId810" Type="http://schemas.openxmlformats.org/officeDocument/2006/relationships/image" Target="media/image344.emf"/><Relationship Id="rId908" Type="http://schemas.openxmlformats.org/officeDocument/2006/relationships/image" Target="media/image393.emf"/><Relationship Id="rId242" Type="http://schemas.openxmlformats.org/officeDocument/2006/relationships/image" Target="media/image117.emf"/><Relationship Id="rId894" Type="http://schemas.openxmlformats.org/officeDocument/2006/relationships/image" Target="media/image386.emf"/><Relationship Id="rId37" Type="http://schemas.openxmlformats.org/officeDocument/2006/relationships/customXml" Target="ink/ink14.xml"/><Relationship Id="rId102" Type="http://schemas.openxmlformats.org/officeDocument/2006/relationships/image" Target="media/image47.emf"/><Relationship Id="rId547" Type="http://schemas.openxmlformats.org/officeDocument/2006/relationships/customXml" Target="ink/ink269.xml"/><Relationship Id="rId754" Type="http://schemas.openxmlformats.org/officeDocument/2006/relationships/image" Target="media/image316.emf"/><Relationship Id="rId961" Type="http://schemas.openxmlformats.org/officeDocument/2006/relationships/customXml" Target="ink/ink476.xml"/><Relationship Id="rId90" Type="http://schemas.openxmlformats.org/officeDocument/2006/relationships/image" Target="media/image41.emf"/><Relationship Id="rId186" Type="http://schemas.openxmlformats.org/officeDocument/2006/relationships/image" Target="media/image89.emf"/><Relationship Id="rId393" Type="http://schemas.openxmlformats.org/officeDocument/2006/relationships/customXml" Target="ink/ink192.xml"/><Relationship Id="rId407" Type="http://schemas.openxmlformats.org/officeDocument/2006/relationships/customXml" Target="ink/ink199.xml"/><Relationship Id="rId614" Type="http://schemas.openxmlformats.org/officeDocument/2006/relationships/image" Target="media/image2460.emf"/><Relationship Id="rId821" Type="http://schemas.openxmlformats.org/officeDocument/2006/relationships/customXml" Target="ink/ink406.xml"/><Relationship Id="rId1037" Type="http://schemas.openxmlformats.org/officeDocument/2006/relationships/customXml" Target="ink/ink514.xml"/><Relationship Id="rId253" Type="http://schemas.openxmlformats.org/officeDocument/2006/relationships/customXml" Target="ink/ink122.xml"/><Relationship Id="rId460" Type="http://schemas.openxmlformats.org/officeDocument/2006/relationships/image" Target="media/image1980.emf"/><Relationship Id="rId698" Type="http://schemas.openxmlformats.org/officeDocument/2006/relationships/image" Target="media/image288.emf"/><Relationship Id="rId919" Type="http://schemas.openxmlformats.org/officeDocument/2006/relationships/customXml" Target="ink/ink455.xml"/><Relationship Id="rId1090" Type="http://schemas.openxmlformats.org/officeDocument/2006/relationships/image" Target="media/image484.emf"/><Relationship Id="rId1104" Type="http://schemas.openxmlformats.org/officeDocument/2006/relationships/image" Target="media/image491.emf"/><Relationship Id="rId48" Type="http://schemas.openxmlformats.org/officeDocument/2006/relationships/image" Target="media/image20.emf"/><Relationship Id="rId113" Type="http://schemas.openxmlformats.org/officeDocument/2006/relationships/customXml" Target="ink/ink52.xml"/><Relationship Id="rId320" Type="http://schemas.openxmlformats.org/officeDocument/2006/relationships/image" Target="media/image156.emf"/><Relationship Id="rId558" Type="http://schemas.openxmlformats.org/officeDocument/2006/relationships/image" Target="media/image2180.emf"/><Relationship Id="rId765" Type="http://schemas.openxmlformats.org/officeDocument/2006/relationships/customXml" Target="ink/ink378.xml"/><Relationship Id="rId972" Type="http://schemas.openxmlformats.org/officeDocument/2006/relationships/image" Target="media/image425.emf"/><Relationship Id="rId197" Type="http://schemas.openxmlformats.org/officeDocument/2006/relationships/customXml" Target="ink/ink94.xml"/><Relationship Id="rId418" Type="http://schemas.openxmlformats.org/officeDocument/2006/relationships/image" Target="media/image205.emf"/><Relationship Id="rId625" Type="http://schemas.openxmlformats.org/officeDocument/2006/relationships/customXml" Target="ink/ink308.xml"/><Relationship Id="rId832" Type="http://schemas.openxmlformats.org/officeDocument/2006/relationships/image" Target="media/image355.emf"/><Relationship Id="rId1048" Type="http://schemas.openxmlformats.org/officeDocument/2006/relationships/image" Target="media/image463.emf"/><Relationship Id="rId264" Type="http://schemas.openxmlformats.org/officeDocument/2006/relationships/image" Target="media/image128.emf"/><Relationship Id="rId471" Type="http://schemas.openxmlformats.org/officeDocument/2006/relationships/customXml" Target="ink/ink231.xml"/><Relationship Id="rId1115" Type="http://schemas.openxmlformats.org/officeDocument/2006/relationships/customXml" Target="ink/ink553.xml"/><Relationship Id="rId59" Type="http://schemas.openxmlformats.org/officeDocument/2006/relationships/customXml" Target="ink/ink25.xml"/><Relationship Id="rId124" Type="http://schemas.openxmlformats.org/officeDocument/2006/relationships/image" Target="media/image58.emf"/><Relationship Id="rId569" Type="http://schemas.openxmlformats.org/officeDocument/2006/relationships/customXml" Target="ink/ink280.xml"/><Relationship Id="rId776" Type="http://schemas.openxmlformats.org/officeDocument/2006/relationships/image" Target="media/image327.emf"/><Relationship Id="rId983" Type="http://schemas.openxmlformats.org/officeDocument/2006/relationships/customXml" Target="ink/ink487.xml"/><Relationship Id="rId331" Type="http://schemas.openxmlformats.org/officeDocument/2006/relationships/customXml" Target="ink/ink161.xml"/><Relationship Id="rId429" Type="http://schemas.openxmlformats.org/officeDocument/2006/relationships/customXml" Target="ink/ink210.xml"/><Relationship Id="rId636" Type="http://schemas.openxmlformats.org/officeDocument/2006/relationships/image" Target="media/image257.emf"/><Relationship Id="rId1059" Type="http://schemas.openxmlformats.org/officeDocument/2006/relationships/customXml" Target="ink/ink525.xml"/><Relationship Id="rId843" Type="http://schemas.openxmlformats.org/officeDocument/2006/relationships/customXml" Target="ink/ink417.xml"/><Relationship Id="rId1126" Type="http://schemas.openxmlformats.org/officeDocument/2006/relationships/image" Target="media/image502.emf"/><Relationship Id="rId275" Type="http://schemas.openxmlformats.org/officeDocument/2006/relationships/customXml" Target="ink/ink133.xml"/><Relationship Id="rId482" Type="http://schemas.openxmlformats.org/officeDocument/2006/relationships/image" Target="media/image2090.emf"/><Relationship Id="rId703" Type="http://schemas.openxmlformats.org/officeDocument/2006/relationships/customXml" Target="ink/ink347.xml"/><Relationship Id="rId910" Type="http://schemas.openxmlformats.org/officeDocument/2006/relationships/image" Target="media/image394.emf"/><Relationship Id="rId135" Type="http://schemas.openxmlformats.org/officeDocument/2006/relationships/customXml" Target="ink/ink63.xml"/><Relationship Id="rId342" Type="http://schemas.openxmlformats.org/officeDocument/2006/relationships/image" Target="media/image167.emf"/><Relationship Id="rId787" Type="http://schemas.openxmlformats.org/officeDocument/2006/relationships/customXml" Target="ink/ink389.xml"/><Relationship Id="rId994" Type="http://schemas.openxmlformats.org/officeDocument/2006/relationships/image" Target="media/image436.emf"/><Relationship Id="rId202" Type="http://schemas.openxmlformats.org/officeDocument/2006/relationships/image" Target="media/image97.emf"/><Relationship Id="rId647" Type="http://schemas.openxmlformats.org/officeDocument/2006/relationships/customXml" Target="ink/ink319.xml"/><Relationship Id="rId854" Type="http://schemas.openxmlformats.org/officeDocument/2006/relationships/image" Target="media/image366.emf"/><Relationship Id="rId286" Type="http://schemas.openxmlformats.org/officeDocument/2006/relationships/image" Target="media/image139.emf"/><Relationship Id="rId493" Type="http://schemas.openxmlformats.org/officeDocument/2006/relationships/customXml" Target="ink/ink242.xml"/><Relationship Id="rId507" Type="http://schemas.openxmlformats.org/officeDocument/2006/relationships/customXml" Target="ink/ink249.xml"/><Relationship Id="rId714" Type="http://schemas.openxmlformats.org/officeDocument/2006/relationships/image" Target="media/image296.emf"/><Relationship Id="rId921" Type="http://schemas.openxmlformats.org/officeDocument/2006/relationships/customXml" Target="ink/ink456.xml"/><Relationship Id="rId1137" Type="http://schemas.openxmlformats.org/officeDocument/2006/relationships/customXml" Target="ink/ink564.xml"/><Relationship Id="rId50" Type="http://schemas.openxmlformats.org/officeDocument/2006/relationships/image" Target="media/image21.emf"/><Relationship Id="rId146" Type="http://schemas.openxmlformats.org/officeDocument/2006/relationships/image" Target="media/image69.emf"/><Relationship Id="rId353" Type="http://schemas.openxmlformats.org/officeDocument/2006/relationships/customXml" Target="ink/ink172.xml"/><Relationship Id="rId560" Type="http://schemas.openxmlformats.org/officeDocument/2006/relationships/image" Target="media/image2190.emf"/><Relationship Id="rId798" Type="http://schemas.openxmlformats.org/officeDocument/2006/relationships/image" Target="media/image338.emf"/><Relationship Id="rId213" Type="http://schemas.openxmlformats.org/officeDocument/2006/relationships/customXml" Target="ink/ink102.xml"/><Relationship Id="rId420" Type="http://schemas.openxmlformats.org/officeDocument/2006/relationships/image" Target="media/image206.emf"/><Relationship Id="rId658" Type="http://schemas.openxmlformats.org/officeDocument/2006/relationships/image" Target="media/image268.emf"/><Relationship Id="rId865" Type="http://schemas.openxmlformats.org/officeDocument/2006/relationships/customXml" Target="ink/ink428.xml"/><Relationship Id="rId1050" Type="http://schemas.openxmlformats.org/officeDocument/2006/relationships/image" Target="media/image464.emf"/><Relationship Id="rId297" Type="http://schemas.openxmlformats.org/officeDocument/2006/relationships/customXml" Target="ink/ink144.xml"/><Relationship Id="rId518" Type="http://schemas.openxmlformats.org/officeDocument/2006/relationships/image" Target="media/image235.emf"/><Relationship Id="rId725" Type="http://schemas.openxmlformats.org/officeDocument/2006/relationships/customXml" Target="ink/ink358.xml"/><Relationship Id="rId932" Type="http://schemas.openxmlformats.org/officeDocument/2006/relationships/image" Target="media/image405.emf"/><Relationship Id="rId1148" Type="http://schemas.openxmlformats.org/officeDocument/2006/relationships/image" Target="media/image513.emf"/><Relationship Id="rId157" Type="http://schemas.openxmlformats.org/officeDocument/2006/relationships/customXml" Target="ink/ink74.xml"/><Relationship Id="rId364" Type="http://schemas.openxmlformats.org/officeDocument/2006/relationships/image" Target="media/image178.emf"/><Relationship Id="rId1008" Type="http://schemas.openxmlformats.org/officeDocument/2006/relationships/image" Target="media/image443.emf"/><Relationship Id="rId61" Type="http://schemas.openxmlformats.org/officeDocument/2006/relationships/customXml" Target="ink/ink26.xml"/><Relationship Id="rId571" Type="http://schemas.openxmlformats.org/officeDocument/2006/relationships/customXml" Target="ink/ink281.xml"/><Relationship Id="rId669" Type="http://schemas.openxmlformats.org/officeDocument/2006/relationships/customXml" Target="ink/ink330.xml"/><Relationship Id="rId876" Type="http://schemas.openxmlformats.org/officeDocument/2006/relationships/image" Target="media/image377.emf"/><Relationship Id="rId19" Type="http://schemas.openxmlformats.org/officeDocument/2006/relationships/customXml" Target="ink/ink5.xml"/><Relationship Id="rId224" Type="http://schemas.openxmlformats.org/officeDocument/2006/relationships/image" Target="media/image108.emf"/><Relationship Id="rId431" Type="http://schemas.openxmlformats.org/officeDocument/2006/relationships/customXml" Target="ink/ink211.xml"/><Relationship Id="rId529" Type="http://schemas.openxmlformats.org/officeDocument/2006/relationships/customXml" Target="ink/ink260.xml"/><Relationship Id="rId736" Type="http://schemas.openxmlformats.org/officeDocument/2006/relationships/image" Target="media/image307.emf"/><Relationship Id="rId1061" Type="http://schemas.openxmlformats.org/officeDocument/2006/relationships/customXml" Target="ink/ink526.xml"/><Relationship Id="rId168" Type="http://schemas.openxmlformats.org/officeDocument/2006/relationships/image" Target="media/image80.emf"/><Relationship Id="rId943" Type="http://schemas.openxmlformats.org/officeDocument/2006/relationships/customXml" Target="ink/ink467.xml"/><Relationship Id="rId1019" Type="http://schemas.openxmlformats.org/officeDocument/2006/relationships/customXml" Target="ink/ink505.xml"/><Relationship Id="rId72" Type="http://schemas.openxmlformats.org/officeDocument/2006/relationships/image" Target="media/image32.emf"/><Relationship Id="rId375" Type="http://schemas.openxmlformats.org/officeDocument/2006/relationships/customXml" Target="ink/ink183.xml"/><Relationship Id="rId582" Type="http://schemas.openxmlformats.org/officeDocument/2006/relationships/image" Target="media/image2300.emf"/><Relationship Id="rId803" Type="http://schemas.openxmlformats.org/officeDocument/2006/relationships/customXml" Target="ink/ink397.xml"/><Relationship Id="rId3" Type="http://schemas.openxmlformats.org/officeDocument/2006/relationships/customXml" Target="../customXml/item3.xml"/><Relationship Id="rId235" Type="http://schemas.openxmlformats.org/officeDocument/2006/relationships/customXml" Target="ink/ink113.xml"/><Relationship Id="rId442" Type="http://schemas.openxmlformats.org/officeDocument/2006/relationships/image" Target="media/image217.emf"/><Relationship Id="rId887" Type="http://schemas.openxmlformats.org/officeDocument/2006/relationships/customXml" Target="ink/ink439.xml"/><Relationship Id="rId1072" Type="http://schemas.openxmlformats.org/officeDocument/2006/relationships/image" Target="media/image475.emf"/><Relationship Id="rId302" Type="http://schemas.openxmlformats.org/officeDocument/2006/relationships/image" Target="media/image147.emf"/><Relationship Id="rId747" Type="http://schemas.openxmlformats.org/officeDocument/2006/relationships/customXml" Target="ink/ink369.xml"/><Relationship Id="rId954" Type="http://schemas.openxmlformats.org/officeDocument/2006/relationships/image" Target="media/image416.emf"/><Relationship Id="rId83" Type="http://schemas.openxmlformats.org/officeDocument/2006/relationships/customXml" Target="ink/ink37.xml"/><Relationship Id="rId179" Type="http://schemas.openxmlformats.org/officeDocument/2006/relationships/customXml" Target="ink/ink85.xml"/><Relationship Id="rId386" Type="http://schemas.openxmlformats.org/officeDocument/2006/relationships/image" Target="media/image189.emf"/><Relationship Id="rId593" Type="http://schemas.openxmlformats.org/officeDocument/2006/relationships/customXml" Target="ink/ink292.xml"/><Relationship Id="rId607" Type="http://schemas.openxmlformats.org/officeDocument/2006/relationships/customXml" Target="ink/ink299.xml"/><Relationship Id="rId814" Type="http://schemas.openxmlformats.org/officeDocument/2006/relationships/image" Target="media/image346.emf"/><Relationship Id="rId246" Type="http://schemas.openxmlformats.org/officeDocument/2006/relationships/image" Target="media/image119.emf"/><Relationship Id="rId453" Type="http://schemas.openxmlformats.org/officeDocument/2006/relationships/customXml" Target="ink/ink222.xml"/><Relationship Id="rId660" Type="http://schemas.openxmlformats.org/officeDocument/2006/relationships/image" Target="media/image269.emf"/><Relationship Id="rId898" Type="http://schemas.openxmlformats.org/officeDocument/2006/relationships/image" Target="media/image388.emf"/><Relationship Id="rId1083" Type="http://schemas.openxmlformats.org/officeDocument/2006/relationships/customXml" Target="ink/ink537.xml"/><Relationship Id="rId106" Type="http://schemas.openxmlformats.org/officeDocument/2006/relationships/image" Target="media/image49.emf"/><Relationship Id="rId313" Type="http://schemas.openxmlformats.org/officeDocument/2006/relationships/customXml" Target="ink/ink152.xml"/><Relationship Id="rId758" Type="http://schemas.openxmlformats.org/officeDocument/2006/relationships/image" Target="media/image318.emf"/><Relationship Id="rId965" Type="http://schemas.openxmlformats.org/officeDocument/2006/relationships/customXml" Target="ink/ink478.xml"/><Relationship Id="rId1150" Type="http://schemas.openxmlformats.org/officeDocument/2006/relationships/image" Target="media/image514.emf"/><Relationship Id="rId10" Type="http://schemas.openxmlformats.org/officeDocument/2006/relationships/image" Target="media/image1.jpeg"/><Relationship Id="rId94" Type="http://schemas.openxmlformats.org/officeDocument/2006/relationships/image" Target="media/image43.emf"/><Relationship Id="rId397" Type="http://schemas.openxmlformats.org/officeDocument/2006/relationships/customXml" Target="ink/ink194.xml"/><Relationship Id="rId520" Type="http://schemas.openxmlformats.org/officeDocument/2006/relationships/image" Target="media/image236.emf"/><Relationship Id="rId618" Type="http://schemas.openxmlformats.org/officeDocument/2006/relationships/image" Target="media/image2480.emf"/><Relationship Id="rId825" Type="http://schemas.openxmlformats.org/officeDocument/2006/relationships/customXml" Target="ink/ink408.xml"/><Relationship Id="rId257" Type="http://schemas.openxmlformats.org/officeDocument/2006/relationships/customXml" Target="ink/ink124.xml"/><Relationship Id="rId464" Type="http://schemas.openxmlformats.org/officeDocument/2006/relationships/image" Target="media/image2000.emf"/><Relationship Id="rId1010" Type="http://schemas.openxmlformats.org/officeDocument/2006/relationships/image" Target="media/image444.emf"/><Relationship Id="rId1094" Type="http://schemas.openxmlformats.org/officeDocument/2006/relationships/image" Target="media/image486.emf"/><Relationship Id="rId1108" Type="http://schemas.openxmlformats.org/officeDocument/2006/relationships/image" Target="media/image493.emf"/><Relationship Id="rId117" Type="http://schemas.openxmlformats.org/officeDocument/2006/relationships/customXml" Target="ink/ink54.xml"/><Relationship Id="rId671" Type="http://schemas.openxmlformats.org/officeDocument/2006/relationships/customXml" Target="ink/ink331.xml"/><Relationship Id="rId769" Type="http://schemas.openxmlformats.org/officeDocument/2006/relationships/customXml" Target="ink/ink380.xml"/><Relationship Id="rId976" Type="http://schemas.openxmlformats.org/officeDocument/2006/relationships/image" Target="media/image427.emf"/><Relationship Id="rId324" Type="http://schemas.openxmlformats.org/officeDocument/2006/relationships/image" Target="media/image158.emf"/><Relationship Id="rId531" Type="http://schemas.openxmlformats.org/officeDocument/2006/relationships/customXml" Target="ink/ink261.xml"/><Relationship Id="rId629" Type="http://schemas.openxmlformats.org/officeDocument/2006/relationships/customXml" Target="ink/ink310.xml"/><Relationship Id="rId836" Type="http://schemas.openxmlformats.org/officeDocument/2006/relationships/image" Target="media/image357.emf"/><Relationship Id="rId1021" Type="http://schemas.openxmlformats.org/officeDocument/2006/relationships/customXml" Target="ink/ink506.xml"/><Relationship Id="rId1119" Type="http://schemas.openxmlformats.org/officeDocument/2006/relationships/customXml" Target="ink/ink555.xml"/><Relationship Id="rId903" Type="http://schemas.openxmlformats.org/officeDocument/2006/relationships/customXml" Target="ink/ink447.xml"/><Relationship Id="rId32" Type="http://schemas.openxmlformats.org/officeDocument/2006/relationships/image" Target="media/image12.emf"/><Relationship Id="rId181" Type="http://schemas.openxmlformats.org/officeDocument/2006/relationships/customXml" Target="ink/ink86.xml"/><Relationship Id="rId279" Type="http://schemas.openxmlformats.org/officeDocument/2006/relationships/customXml" Target="ink/ink135.xml"/><Relationship Id="rId486" Type="http://schemas.openxmlformats.org/officeDocument/2006/relationships/image" Target="media/image2110.emf"/><Relationship Id="rId693" Type="http://schemas.openxmlformats.org/officeDocument/2006/relationships/customXml" Target="ink/ink342.xml"/><Relationship Id="rId139" Type="http://schemas.openxmlformats.org/officeDocument/2006/relationships/customXml" Target="ink/ink65.xml"/><Relationship Id="rId346" Type="http://schemas.openxmlformats.org/officeDocument/2006/relationships/image" Target="media/image169.emf"/><Relationship Id="rId553" Type="http://schemas.openxmlformats.org/officeDocument/2006/relationships/customXml" Target="ink/ink272.xml"/><Relationship Id="rId760" Type="http://schemas.openxmlformats.org/officeDocument/2006/relationships/image" Target="media/image319.emf"/><Relationship Id="rId998" Type="http://schemas.openxmlformats.org/officeDocument/2006/relationships/image" Target="media/image438.emf"/><Relationship Id="rId206" Type="http://schemas.openxmlformats.org/officeDocument/2006/relationships/image" Target="media/image99.emf"/><Relationship Id="rId413" Type="http://schemas.openxmlformats.org/officeDocument/2006/relationships/customXml" Target="ink/ink202.xml"/><Relationship Id="rId858" Type="http://schemas.openxmlformats.org/officeDocument/2006/relationships/image" Target="media/image368.emf"/><Relationship Id="rId1043" Type="http://schemas.openxmlformats.org/officeDocument/2006/relationships/customXml" Target="ink/ink517.xml"/><Relationship Id="rId620" Type="http://schemas.openxmlformats.org/officeDocument/2006/relationships/image" Target="media/image2490.emf"/><Relationship Id="rId718" Type="http://schemas.openxmlformats.org/officeDocument/2006/relationships/image" Target="media/image298.emf"/><Relationship Id="rId925" Type="http://schemas.openxmlformats.org/officeDocument/2006/relationships/customXml" Target="ink/ink458.xml"/><Relationship Id="rId1110" Type="http://schemas.openxmlformats.org/officeDocument/2006/relationships/image" Target="media/image494.emf"/><Relationship Id="rId54" Type="http://schemas.openxmlformats.org/officeDocument/2006/relationships/image" Target="media/image23.emf"/><Relationship Id="rId270" Type="http://schemas.openxmlformats.org/officeDocument/2006/relationships/image" Target="media/image131.emf"/><Relationship Id="rId130" Type="http://schemas.openxmlformats.org/officeDocument/2006/relationships/image" Target="media/image61.emf"/><Relationship Id="rId368" Type="http://schemas.openxmlformats.org/officeDocument/2006/relationships/image" Target="media/image180.emf"/><Relationship Id="rId575" Type="http://schemas.openxmlformats.org/officeDocument/2006/relationships/customXml" Target="ink/ink283.xml"/><Relationship Id="rId782" Type="http://schemas.openxmlformats.org/officeDocument/2006/relationships/image" Target="media/image330.emf"/><Relationship Id="rId228" Type="http://schemas.openxmlformats.org/officeDocument/2006/relationships/image" Target="media/image110.emf"/><Relationship Id="rId435" Type="http://schemas.openxmlformats.org/officeDocument/2006/relationships/customXml" Target="ink/ink213.xml"/><Relationship Id="rId642" Type="http://schemas.openxmlformats.org/officeDocument/2006/relationships/image" Target="media/image260.emf"/><Relationship Id="rId1065" Type="http://schemas.openxmlformats.org/officeDocument/2006/relationships/customXml" Target="ink/ink528.xml"/><Relationship Id="rId502" Type="http://schemas.openxmlformats.org/officeDocument/2006/relationships/image" Target="media/image227.emf"/><Relationship Id="rId947" Type="http://schemas.openxmlformats.org/officeDocument/2006/relationships/customXml" Target="ink/ink469.xml"/><Relationship Id="rId1132" Type="http://schemas.openxmlformats.org/officeDocument/2006/relationships/image" Target="media/image505.emf"/><Relationship Id="rId76" Type="http://schemas.openxmlformats.org/officeDocument/2006/relationships/image" Target="media/image34.emf"/><Relationship Id="rId807" Type="http://schemas.openxmlformats.org/officeDocument/2006/relationships/customXml" Target="ink/ink399.xml"/><Relationship Id="rId292" Type="http://schemas.openxmlformats.org/officeDocument/2006/relationships/image" Target="media/image142.emf"/><Relationship Id="rId597" Type="http://schemas.openxmlformats.org/officeDocument/2006/relationships/customXml" Target="ink/ink294.xml"/><Relationship Id="rId152" Type="http://schemas.openxmlformats.org/officeDocument/2006/relationships/image" Target="media/image72.emf"/><Relationship Id="rId457" Type="http://schemas.openxmlformats.org/officeDocument/2006/relationships/customXml" Target="ink/ink224.xml"/><Relationship Id="rId1087" Type="http://schemas.openxmlformats.org/officeDocument/2006/relationships/customXml" Target="ink/ink539.xml"/><Relationship Id="rId664" Type="http://schemas.openxmlformats.org/officeDocument/2006/relationships/image" Target="media/image271.emf"/><Relationship Id="rId871" Type="http://schemas.openxmlformats.org/officeDocument/2006/relationships/customXml" Target="ink/ink431.xml"/><Relationship Id="rId969" Type="http://schemas.openxmlformats.org/officeDocument/2006/relationships/customXml" Target="ink/ink480.xml"/><Relationship Id="rId317" Type="http://schemas.openxmlformats.org/officeDocument/2006/relationships/customXml" Target="ink/ink154.xml"/><Relationship Id="rId524" Type="http://schemas.openxmlformats.org/officeDocument/2006/relationships/image" Target="media/image238.emf"/><Relationship Id="rId731" Type="http://schemas.openxmlformats.org/officeDocument/2006/relationships/customXml" Target="ink/ink361.xml"/><Relationship Id="rId1154" Type="http://schemas.openxmlformats.org/officeDocument/2006/relationships/glossaryDocument" Target="glossary/document.xml"/><Relationship Id="rId98" Type="http://schemas.openxmlformats.org/officeDocument/2006/relationships/image" Target="media/image45.emf"/><Relationship Id="rId829" Type="http://schemas.openxmlformats.org/officeDocument/2006/relationships/customXml" Target="ink/ink410.xml"/><Relationship Id="rId1014" Type="http://schemas.openxmlformats.org/officeDocument/2006/relationships/image" Target="media/image446.emf"/><Relationship Id="rId25" Type="http://schemas.openxmlformats.org/officeDocument/2006/relationships/customXml" Target="ink/ink8.xml"/><Relationship Id="rId174" Type="http://schemas.openxmlformats.org/officeDocument/2006/relationships/image" Target="media/image83.emf"/><Relationship Id="rId381" Type="http://schemas.openxmlformats.org/officeDocument/2006/relationships/customXml" Target="ink/ink186.xml"/><Relationship Id="rId241" Type="http://schemas.openxmlformats.org/officeDocument/2006/relationships/customXml" Target="ink/ink116.xml"/><Relationship Id="rId479" Type="http://schemas.openxmlformats.org/officeDocument/2006/relationships/customXml" Target="ink/ink235.xml"/><Relationship Id="rId686" Type="http://schemas.openxmlformats.org/officeDocument/2006/relationships/image" Target="media/image282.emf"/><Relationship Id="rId893" Type="http://schemas.openxmlformats.org/officeDocument/2006/relationships/customXml" Target="ink/ink442.xml"/><Relationship Id="rId339" Type="http://schemas.openxmlformats.org/officeDocument/2006/relationships/customXml" Target="ink/ink165.xml"/><Relationship Id="rId546" Type="http://schemas.openxmlformats.org/officeDocument/2006/relationships/image" Target="media/image249.emf"/><Relationship Id="rId753" Type="http://schemas.openxmlformats.org/officeDocument/2006/relationships/customXml" Target="ink/ink372.xml"/><Relationship Id="rId101" Type="http://schemas.openxmlformats.org/officeDocument/2006/relationships/customXml" Target="ink/ink46.xml"/><Relationship Id="rId406" Type="http://schemas.openxmlformats.org/officeDocument/2006/relationships/image" Target="media/image199.emf"/><Relationship Id="rId960" Type="http://schemas.openxmlformats.org/officeDocument/2006/relationships/image" Target="media/image419.emf"/><Relationship Id="rId1036" Type="http://schemas.openxmlformats.org/officeDocument/2006/relationships/image" Target="media/image457.emf"/><Relationship Id="rId613" Type="http://schemas.openxmlformats.org/officeDocument/2006/relationships/customXml" Target="ink/ink302.xml"/><Relationship Id="rId820" Type="http://schemas.openxmlformats.org/officeDocument/2006/relationships/image" Target="media/image349.emf"/><Relationship Id="rId918" Type="http://schemas.openxmlformats.org/officeDocument/2006/relationships/image" Target="media/image398.emf"/><Relationship Id="rId1103" Type="http://schemas.openxmlformats.org/officeDocument/2006/relationships/customXml" Target="ink/ink54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4102;&#23553;&#38754;&#30340;&#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E5F724787C249E7BCD2D2D595DD404E"/>
        <w:category>
          <w:name w:val="常规"/>
          <w:gallery w:val="placeholder"/>
        </w:category>
        <w:types>
          <w:type w:val="bbPlcHdr"/>
        </w:types>
        <w:behaviors>
          <w:behavior w:val="content"/>
        </w:behaviors>
        <w:guid w:val="{426E3ABE-5B3A-4083-8646-8FCCA0129DD0}"/>
      </w:docPartPr>
      <w:docPartBody>
        <w:p w:rsidR="00B2625B" w:rsidRDefault="002960DD">
          <w:pPr>
            <w:pStyle w:val="CE5F724787C249E7BCD2D2D595DD404E"/>
          </w:pPr>
          <w:r w:rsidRPr="00D75AA9">
            <w:rPr>
              <w:rFonts w:ascii="Microsoft YaHei UI" w:eastAsia="Microsoft YaHei UI" w:hAnsi="Microsoft YaHei UI"/>
              <w:lang w:val="zh-CN"/>
            </w:rPr>
            <w:t>[姓名]</w:t>
          </w:r>
        </w:p>
      </w:docPartBody>
    </w:docPart>
    <w:docPart>
      <w:docPartPr>
        <w:name w:val="30568D1F79D94BD693DA1CDF3D6F5FFC"/>
        <w:category>
          <w:name w:val="常规"/>
          <w:gallery w:val="placeholder"/>
        </w:category>
        <w:types>
          <w:type w:val="bbPlcHdr"/>
        </w:types>
        <w:behaviors>
          <w:behavior w:val="content"/>
        </w:behaviors>
        <w:guid w:val="{28B03276-075D-4F97-B0A6-56A640002EC5}"/>
      </w:docPartPr>
      <w:docPartBody>
        <w:p w:rsidR="00B2625B" w:rsidRDefault="002960DD">
          <w:pPr>
            <w:pStyle w:val="30568D1F79D94BD693DA1CDF3D6F5FFC"/>
          </w:pPr>
          <w:r w:rsidRPr="00D75AA9">
            <w:rPr>
              <w:rFonts w:ascii="Microsoft YaHei UI" w:eastAsia="Microsoft YaHei UI" w:hAnsi="Microsoft YaHei UI"/>
              <w:lang w:val="zh-CN"/>
            </w:rPr>
            <w:t>[课程标题]</w:t>
          </w:r>
        </w:p>
      </w:docPartBody>
    </w:docPart>
    <w:docPart>
      <w:docPartPr>
        <w:name w:val="94334B369B5846B3855EAFEE94FDE3B0"/>
        <w:category>
          <w:name w:val="常规"/>
          <w:gallery w:val="placeholder"/>
        </w:category>
        <w:types>
          <w:type w:val="bbPlcHdr"/>
        </w:types>
        <w:behaviors>
          <w:behavior w:val="content"/>
        </w:behaviors>
        <w:guid w:val="{7427EF03-7ECA-44DB-81D7-A8FED3581D26}"/>
      </w:docPartPr>
      <w:docPartBody>
        <w:p w:rsidR="00B2625B" w:rsidRDefault="002960DD">
          <w:pPr>
            <w:pStyle w:val="94334B369B5846B3855EAFEE94FDE3B0"/>
          </w:pPr>
          <w:r w:rsidRPr="00D75AA9">
            <w:rPr>
              <w:rFonts w:ascii="Microsoft YaHei UI" w:eastAsia="Microsoft YaHei UI" w:hAnsi="Microsoft YaHei UI"/>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0DD"/>
    <w:rsid w:val="002960DD"/>
    <w:rsid w:val="002A02E2"/>
    <w:rsid w:val="003B0C85"/>
    <w:rsid w:val="005102F1"/>
    <w:rsid w:val="007644D9"/>
    <w:rsid w:val="00997DCF"/>
    <w:rsid w:val="00B26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0"/>
    <w:uiPriority w:val="1"/>
    <w:qFormat/>
    <w:pPr>
      <w:keepNext/>
      <w:keepLines/>
      <w:widowControl/>
      <w:spacing w:before="600" w:after="60" w:line="264" w:lineRule="auto"/>
      <w:jc w:val="left"/>
      <w:outlineLvl w:val="0"/>
    </w:pPr>
    <w:rPr>
      <w:rFonts w:asciiTheme="majorHAnsi" w:eastAsiaTheme="majorEastAsia" w:hAnsiTheme="majorHAnsi" w:cstheme="majorBidi"/>
      <w:color w:val="5B9BD5" w:themeColor="accent1"/>
      <w:kern w:val="0"/>
      <w:sz w:val="30"/>
      <w:szCs w:val="20"/>
    </w:rPr>
  </w:style>
  <w:style w:type="paragraph" w:styleId="2">
    <w:name w:val="heading 2"/>
    <w:basedOn w:val="a0"/>
    <w:next w:val="a0"/>
    <w:link w:val="20"/>
    <w:uiPriority w:val="1"/>
    <w:unhideWhenUsed/>
    <w:qFormat/>
    <w:pPr>
      <w:keepNext/>
      <w:keepLines/>
      <w:widowControl/>
      <w:spacing w:before="240" w:line="264" w:lineRule="auto"/>
      <w:jc w:val="left"/>
      <w:outlineLvl w:val="1"/>
    </w:pPr>
    <w:rPr>
      <w:rFonts w:asciiTheme="majorHAnsi" w:eastAsiaTheme="majorEastAsia" w:hAnsiTheme="majorHAnsi" w:cstheme="majorBidi"/>
      <w:caps/>
      <w:color w:val="5B9BD5" w:themeColor="accent1"/>
      <w:kern w:val="0"/>
      <w:sz w:val="2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1"/>
    <w:rPr>
      <w:rFonts w:asciiTheme="majorHAnsi" w:eastAsiaTheme="majorEastAsia" w:hAnsiTheme="majorHAnsi" w:cstheme="majorBidi"/>
      <w:color w:val="5B9BD5" w:themeColor="accent1"/>
      <w:kern w:val="0"/>
      <w:sz w:val="30"/>
      <w:szCs w:val="20"/>
    </w:rPr>
  </w:style>
  <w:style w:type="character" w:customStyle="1" w:styleId="20">
    <w:name w:val="标题 2 字符"/>
    <w:basedOn w:val="a1"/>
    <w:link w:val="2"/>
    <w:uiPriority w:val="1"/>
    <w:rPr>
      <w:rFonts w:asciiTheme="majorHAnsi" w:eastAsiaTheme="majorEastAsia" w:hAnsiTheme="majorHAnsi" w:cstheme="majorBidi"/>
      <w:caps/>
      <w:color w:val="5B9BD5" w:themeColor="accent1"/>
      <w:kern w:val="0"/>
      <w:sz w:val="22"/>
      <w:szCs w:val="20"/>
    </w:rPr>
  </w:style>
  <w:style w:type="paragraph" w:styleId="a">
    <w:name w:val="List Bullet"/>
    <w:basedOn w:val="a0"/>
    <w:uiPriority w:val="1"/>
    <w:unhideWhenUsed/>
    <w:qFormat/>
    <w:pPr>
      <w:widowControl/>
      <w:numPr>
        <w:numId w:val="1"/>
      </w:numPr>
      <w:spacing w:before="120" w:after="200" w:line="264" w:lineRule="auto"/>
      <w:jc w:val="left"/>
    </w:pPr>
    <w:rPr>
      <w:color w:val="595959" w:themeColor="text1" w:themeTint="A6"/>
      <w:kern w:val="0"/>
      <w:sz w:val="20"/>
      <w:szCs w:val="20"/>
    </w:rPr>
  </w:style>
  <w:style w:type="paragraph" w:customStyle="1" w:styleId="EB38E351E0FD49E781B29AC4B0846E1B">
    <w:name w:val="EB38E351E0FD49E781B29AC4B0846E1B"/>
    <w:pPr>
      <w:widowControl w:val="0"/>
      <w:jc w:val="both"/>
    </w:pPr>
  </w:style>
  <w:style w:type="paragraph" w:customStyle="1" w:styleId="CE5F724787C249E7BCD2D2D595DD404E">
    <w:name w:val="CE5F724787C249E7BCD2D2D595DD404E"/>
    <w:pPr>
      <w:widowControl w:val="0"/>
      <w:jc w:val="both"/>
    </w:pPr>
  </w:style>
  <w:style w:type="paragraph" w:customStyle="1" w:styleId="30568D1F79D94BD693DA1CDF3D6F5FFC">
    <w:name w:val="30568D1F79D94BD693DA1CDF3D6F5FFC"/>
    <w:pPr>
      <w:widowControl w:val="0"/>
      <w:jc w:val="both"/>
    </w:pPr>
  </w:style>
  <w:style w:type="paragraph" w:customStyle="1" w:styleId="94334B369B5846B3855EAFEE94FDE3B0">
    <w:name w:val="94334B369B5846B3855EAFEE94FDE3B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47.6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 23 0,'-12'0'0,"1"0"16,0 0 15,11-23-15</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0.3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0 154 0,'0'0'0,"0"-11"46,0-13-30,12 12-16,0 0 0,-12 0 16,35-71-1</inkml:trace>
</inkml:ink>
</file>

<file path=word/ink/ink1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4.2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0,'12'12'16,"-12"0"-16,0 0 15,0 0-15,12 0 16,-12 12-16,12 0 15,-12-13-15,12 13 0,0 0 16,-12-12-16,24 24 31</inkml:trace>
</inkml:ink>
</file>

<file path=word/ink/ink1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0.9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13 144 0,'0'0'0,"-12"0"0,12-12 31,0 1-31,12-13 16,0 12-16,12 0 16,-13-12-16,25 13 0,-12-1 15,0 0-15,11 12 16,-11-12-16,0 12 0,0 0 16,-1 0-16,25 36 31</inkml:trace>
</inkml:ink>
</file>

<file path=word/ink/ink1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49.3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0,'12'-12'16,"-12"0"-16,0 0 15,12 0-15,-12 1 16,12-1-16,0 0 0,-1 0 16,13 0-16,-12 12 15,0 0-15,-1 0 16,13 0-16,-12 12 0,0-12 16,23 0 30,-59-24-30</inkml:trace>
</inkml:ink>
</file>

<file path=word/ink/ink1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1.5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71 0,'0'0'0,"0"12"0,0 0 0,12 0 16,0 0-16,12 0 16,0-12-16,12 0 15,0 0-15,-1-12 0,1 0 16,0 0-16,95-83 31</inkml:trace>
</inkml:ink>
</file>

<file path=word/ink/ink1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8.5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70 0,'0'12'16,"12"0"-16,0-12 0,-1-12 15,13 12-15,0-12 16,-12 1-16,12-1 16,36-35-1</inkml:trace>
</inkml:ink>
</file>

<file path=word/ink/ink1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8.3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12 0,'0'0'0,"12"-12"15,-12 24 32,0 0-31,0-1-16,-12 13 16,12 0-1,-12 0-15,12-1 0,-12 1 16,0 12-16,12-12 15,-11 11-15,11-11 16,-12 12-16,12-13 16,-12 1-16,12 0 0,0 0 15,-12-12-15,12 11 16,-12-11-16,12 0 0,0 0 16,-12-12-16,12-24 46,12 0-30,-12 13-16,12-13 16,0 0-16,0-12 0,11 13 0,-11-1 15,12 0-15,-12 0 16,60-35 31,-60 71-16,0 0-31,-12 0 16,0 0-16,0-1 0,0 1 15,0 12-15,-12 12 16,12-13 0,-12 1-16,12-12 15,-12 12-15,12-12 0,-12 11 16,12-11-16,-12 0 0,12 0 15,0 0-15,0 0 16,12 0-16,0 0 16,0-12-16,0 0 15,0-12-15,-1 12 16,1-12-16,12 12 0,-12-12 31,0 0-31,0 0 0,0 12 16,-12-12-16,12 0 15,-36-23 17</inkml:trace>
</inkml:ink>
</file>

<file path=word/ink/ink1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7.5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6 274 0,'-12'0'0,"24"-12"62,-12 0-46,12 0-16,0 0 15,0-12 1,0 1-16,-1-1 0,84-131 31</inkml:trace>
</inkml:ink>
</file>

<file path=word/ink/ink1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7.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0 179 0,'0'-12'32,"0"0"-32,12 0 0,12 0 15,-12 0-15,12-12 16,0 1-16,0 11 16,-12 0-16,11-12 0,-11 24 15,0-12-15,-12 0 16,-12 12-1,0 0 1,0 0-16,1 0 16,-1 0-16,0 0 15,0 0 1,12 12 0,0 0-1,0 12-15,0 0 16,0 11-16,0 13 15,0-13-15,0 13 0,24 35 16,-24-47 0,12-1-16,-1 25 31</inkml:trace>
</inkml:ink>
</file>

<file path=word/ink/ink1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6.7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49 132 0,'0'0'0,"0"-12"16,0 0-16,0 0 16,0-12-16,12 12 15,-12 0-15,12 0 16,0 0-16,0 1 0,0-1 15,0 12-15,0 0 16,-12 23 0,-36 97 15,24-73-15,0-23-1,12-12-15,-12 0 16,24-12 15,0-12-31,0 0 0,0 0 16,0 0-16,0 0 15,0 1-15,-1-1 16,-11 24-16,-11 11 16,-1 1-16,0 12 15,-12 0-15,0 12 16,0-1-16,0-11 0,12-12 15,0 0-15,12 0 0,12-24 16,0 0-16,0-12 16,12-12-16,12 0 15,-12-12-15,0 12 16,-1-11-16,-11 11 0,12-12 16,24-48-1</inkml:trace>
</inkml:ink>
</file>

<file path=word/ink/ink1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5.8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0,'0'12'16,"0"0"-16,0 12 15,-12-12-15,12 12 16,0-12-16,-12 12 15,12-1 1,0-11-16,0 0 16,0 0-16,12 0 15,-12 0-15,12 0 16,-12 0 0,0 12-1,0-13 1,0 13-16,11-12 0,-11 12 0,0 12 15,0-1-15,0 13 16,0 0-16,0 11 16,12-11-16,-12 11 15,0-23-15,12 12 16,-12-24-16,0-1 0,11-11 16,1-12-16,-12-12 15,12-119 16</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0.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0 0,'0'0'0,"-12"0"15,0 0 1,0 12 0,12 0-1,-12 0-15,12 0 0,0 0 16,0 0-16,0 0 0,0 12 15,0 0-15,0-12 16,12 11-16,-12 1 0,12 0 16,-12 0-16,12 0 15,-12-12-15,12 12 16,-12-13-16,12 1 16,0 0-1,0 0-15,-12 0 31,0 0-15,-12 12 0,12-12-16,-12 0 0,0 0 15,-48 23 1</inkml:trace>
</inkml:ink>
</file>

<file path=word/ink/ink1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5.4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0 272 0,'0'0'0,"0"12"32,12-24-1,-12 0-31,11 1 0,-11-13 16,12-12-16,0 13 15,11-143 1</inkml:trace>
</inkml:ink>
</file>

<file path=word/ink/ink1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8.8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96 0,'0'0'0,"-12"11"15,24-11 1,0-11 0,11-1-16,1 0 15,0-12-15,23-24 47</inkml:trace>
</inkml:ink>
</file>

<file path=word/ink/ink1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8.7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0,'12'12'15,"-1"-12"32,1 0-47,0 0 0,0 0 16,0 0-1,-48 35 17</inkml:trace>
</inkml:ink>
</file>

<file path=word/ink/ink1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8.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0 155 0,'0'0'0,"0"-23"16,12 11-16,-12 0 15,12 0-15,0 0 16,-12-12-16,12 12 0,-1 0 31,1 0-31,0 0 16,0 0-1,24 72 48,-36-48-48,0 0 1,0 0 0,0 0 15,0 0 31,0 0-46,0-1 0,0 1-16,0 0 15,0 12-15,0-12 16,0 12-16,12 12 0,-12-12 0,11 11 16,-11 1-16,12 0 15,0 0-15,-12-1 16,12 1-16,-12-12 15,12 0-15,-12-12 0,0 12 16,0-12-16,0 0 16,-12-1-1,0-11 1,0-11 0,0-13-1,1 12-15,-61-72 47</inkml:trace>
</inkml:ink>
</file>

<file path=word/ink/ink1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7.4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83 83 0,'0'0'0,"0"-12"47,12 1-47,0 11 16,12-12-16,0 0 15,-1 0-15,1 0 16,0 12-16,0-12 0,-12 12 16,0 0-16,-12 24 15,-12-12-15,0 12 16,-12-1-16,0 13 16,-11 0-16,11 0 0,-12-1 15,0 1-15,12 0 16,0-12-16,13-12 15,-1 12 1,35-36 0,1-12-1,12 0-15,0-12 0,238-131 94,-286 179-94,0 12 0,0 0 16,-11 0-16,-1 0 15,12 11-15,-12 1 16,12 0-16,-12 12 16,12-13-16,0 13 0,12-12 15,-12 0-15,12-1 0,12-11 16,-12-12-16,36 12 31</inkml:trace>
</inkml:ink>
</file>

<file path=word/ink/ink1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6.5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24 332 0,'0'0'0,"-12"0"16,0-12-16,12 0 16,0-11-16,0 11 15,12-12-15,0 12 16,-1 0-16,1 1 16,0 11-16,0 0 0,0 11 15,-12 1-15,0 12 0,0 0 16,0-1-16,0 1 15,0 0-15,0 0 16,0-12-16,0-1 16,0 1-16,12-12 31,12-12-31,-12 1 0,11-13 16,1-12-16,0-11 15,12 11-15,83-213 31</inkml:trace>
</inkml:ink>
</file>

<file path=word/ink/ink1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4.5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9 119 0,'0'0'0,"-12"0"0,24 12 16,0-12-16,0-12 16,12 0-16,0 0 15,0-12-15,11 12 0,-11 0 16,0 0-16,-12 0 15,0 0-15,24 1 32</inkml:trace>
</inkml:ink>
</file>

<file path=word/ink/ink1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4.0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1 0,'0'0'0,"0"12"16,0 12-16,0 0 0,-12-12 16,12 12-16,0-12 15,12 0-15,0-12 32,0 0-32,0-12 15,-1 0-15,1 0 0,0-12 16,0 12-1,-12 0-15,0 0 0,-107 12 47,96 12-31,58-48 15</inkml:trace>
</inkml:ink>
</file>

<file path=word/ink/ink1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3.7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0 0,'-23'48'63,"46"-96"-63,-58 131 0,35-47 0,-12 0 16,0 11-16,12-11 0,0 12 15,-12-13-15,12 1 16,12 12-1,-12-36-15,0 0 0,12-12 16,47-48 0</inkml:trace>
</inkml:ink>
</file>

<file path=word/ink/ink1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3.4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74 0,'12'-12'32,"0"0"-32,0 0 15,11 12-15,-11-12 0,12 1 16,0-1-16,-1 12 15,1 0-15,0 0 0,0 0 16,-12 12-16,0 11 16,-1 1-16,1 12 15,-12 23 17,0-23-32,0-12 0,0 11 0,0-11 15,0 0-15,0-12 16,-12 0-16,12 0 15,0-1-15,-11-22 32,-13-96-1</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9.1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0 0,'0'0'0,"0"24"15,-11-12 1,11 0-16,0 12 0,0-12 31,0 11-31,0 1 0,11 0 16,-11 0-16,12-12 15,-12 11-15,0-11 0,0 0 16,0 0-16,0 0 16,0 0-1,-12 0-15,1-12 0,-1 0 16,0 12-16,0-12 0,0-12 15,12-12 1,0 12 0,12 0-16,0 0 15,0-11-15,0 11 16,-1 0-16,1 0 0,0 0 31,0 12-31,0 24 16,-24 0-16,12-1 15,-12 1-15,0 12 0,0-12 16,1 11-16,-1-11 16,0 0-16,12-12 15,12 0-15,0-12 0,-1-12 16,13 0-16,12 0 0,-12-12 16,-1-12-16,37-47 31</inkml:trace>
</inkml:ink>
</file>

<file path=word/ink/ink1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2.6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274 0 0,'0'0'16,"-12"0"-16,24 0 15,-12 23 1,12 1-16,-12 0 16,12 12-16,0 0 0,0-1 15,-1 1-15,-11-12 31,12 0-31,-12 24 16,0-37-16,0 1 0,-12 0 16,1-12-1,-1 0-15,0-12 16,0 0-16,0 1 16,0-1-16,12-12 15,-12 0-15,24 0 0,-12 12 0,12-12 16,0 120 93,-72-25-93,24-47-16,1 0 15,-1 0-15,12 0 0,0-12 16,0 0-16,0-1 16,12-11-16,1 0 15,22-11-15,1-1 16,0 0-16,12 0 16,12 0-16,0-12 15,11 0-15,13 0 0,0 0 16,11 1-16,1-1 15,-1 0-15,1-12 16,-1 0-16,1 12 31,202-83-31</inkml:trace>
</inkml:ink>
</file>

<file path=word/ink/ink1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1.9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0 160 0,'35'-95'47,"-70"190"-47,82-202 0,-35 95 16,12 0-16,0 0 15,0 12-15,11-11 16,-11 11-1,12 0-15,-12 0 16,11 0-16,-11 0 0,0 0 16,0 0-16,0 0 15,-13 0-15,1 0 16,12 0-16,-12 0 0,0 11 16,0-11-1,0 12-15,-12 0 16,0 0-1,0 0-15,0 12 16,0 0-16,0-1 16,0 13-16,0 12 0,0-1 15,12 108 17,-12-108-32,12 1 15,-1-13-15,-11 1 0,12-12 16,-12 0-16,12-12 15,-12-1-15,-12-11 16,0-11 0,-83-96-1</inkml:trace>
</inkml:ink>
</file>

<file path=word/ink/ink1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1.5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9 0,'0'0'0,"0"-12"0,12 24 62,-12 0-62,0 11 0,0 13 16,0 0-16,-12 12 0,12-13 16,0 13-16,-12-12 15,12 0-15,0-1 16,0-11-16,0 0 0,0-12 15,0 0-15,0-24 47,12 0-47,-12-12 16,12-95 0</inkml:trace>
</inkml:ink>
</file>

<file path=word/ink/ink1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49.5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0 0,'-12'0'16,"24"23"15,-12 1-15,0 12-16,12 12 15,-12-1-15,12 1 16,-12 0-16,12-12 0,-12 11 16,11-11-16,-11 0 15,12-12-15,0 23 31</inkml:trace>
</inkml:ink>
</file>

<file path=word/ink/ink1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8.7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0 0,'0'12'32,"-12"0"-32,12 11 0,-12 1 15,0 0-15,0-1 16,0 1-16,0 0 0,1-1 16,-1 1-16,12 0 15,-12-13-15,12 1 16,0 0-16,12-12 31,0 0-15,-12-12-1,11 0-15,13 1 16,-12-1-16,0 0 0,0 0 16,0 0-16,11 0 15,-11 1-15,0-1 16,0 0-1,-36 36 17</inkml:trace>
</inkml:ink>
</file>

<file path=word/ink/ink1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8.3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0 0,'-11'12'16,"11"11"-16,0-11 15,11-1 1,12-46 31</inkml:trace>
</inkml:ink>
</file>

<file path=word/ink/ink1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8.1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0,'0'12'16,"12"0"-16,-12-1 16,11 1-16,1-12 15,0 0 16</inkml:trace>
</inkml:ink>
</file>

<file path=word/ink/ink1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7.9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0,'11'-12'16,"1"0"0,0 0-16,0-11 15,12 11-15,-13-12 0,13 0 16,-12 12-16,0 0 0,0 0 15,0 0 1,-12 36 0,-12-12-16,12 12 15,-12 0-15,0 0 0,0 11 16,0-11 0,-35 119 15,35-119-16,12-13-15,0 1 16,-12 0-16,12 0 16,0 0-16,-12 0 31</inkml:trace>
</inkml:ink>
</file>

<file path=word/ink/ink1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7.6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0,'0'0'0,"0"-12"31,0 47 31</inkml:trace>
</inkml:ink>
</file>

<file path=word/ink/ink1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7.6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0,'0'0'0,"0"12"16,0 11-16,0 1 16,11-12-16,-11 12 0,-11-13 15,11 1-15,-24 12 32</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8.7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0 393 0,'12'0'16,"0"-12"-16,12-12 0,-12 1 0,24-1 15,0-12-15,-1 0 16,1 0-16,0 1 16,0-1-16,-1 0 0,-11 12 15,12 0-15,-24 12 16,12-11-16,-12 11 15,0 12 1,-24 24 15,0-13-15,12 1-16,-12 0 0,0 12 16,0-12-16,12 0 15,-12 0-15,0 12 16,0-12-16,0 12 0,-11-1 15,11 1-15,-12 0 0,12 0 16,0 0-16,-12 0 16,12 0-16,0-1 0,0-11 15,12 0-15,0 0 16,12 0 0,0-36-1,12 12-15,-12 0 16,0 0-16,12-11 15,0-1-15,-13 12 16,13-12-16,-12 0 0,0 12 16,0 0-16,0 12 15,0-12 1,-12 36-16,0-12 16,-12 12-16,0 0 0,12 0 15,-12 0-15,0-1 16,0 1-16,0-12 0,12 12 15,-12-12-15,1 0 32</inkml:trace>
</inkml:ink>
</file>

<file path=word/ink/ink1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7.4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47 0,'0'12'0,"12"-12"32,12-12-17,-13 0-15,1 0 0,12 0 0,-12 1 16,0 11-16,0 0 16,-1 11-1,-22 13-15,11 0 0,-12 0 16,0 0-1,0 11-15,0-11 16,0 12 0,0-12-16,1-13 0,11 13 0,11-24 31,1-12-15,12 0-16,-12-11 15,12 11-15,-1-12 0,1 12 16,-12 0-16,0 0 15,0 12-15,-12 12 16,0 0-16,-12 12 0,0 0 16,-12-1-16,12 13 15,-11-12-15,-1 12 16,0-1-16,0-11 16,13 12-16,-1-24 0,12-1 31,23-11-16,-11-23-15,12-1 16,0 0-16,11 0 16,1-11-16,-12 11 15,11 0-15,-11 0 0,0 12 16,-12 1-16,-1 11 16,-11 23-1,-11-11-15,-1 12 0,0 0 16,0 11-16,-12 1 15,12 0-15,1 11 16,-1-11-16,12 0 0,-12-1 16,12 1-16,0-12 15,0 0 1,0-12-16,12-1 16,0-11-1,-12-11-15,11-1 0,1 0 16,0 0-16,0 0 15,0 0-15,-12 0 16,12 0-16,-12 24 16,0 0-16,0 12 15,0-12-15,0 12 16,0-13-16,12 1 16,-12 0-16,11 0 0,1-24 15,0 12-15,0-12 16,12-11-16,23-96 31</inkml:trace>
</inkml:ink>
</file>

<file path=word/ink/ink1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6.5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0,'0'0'0,"11"0"0,1 0 0,0 0 15,0 12-15,-1-1 0,1-11 16,0 12-16,-1-12 15,1 12-15,-24 35 32</inkml:trace>
</inkml:ink>
</file>

<file path=word/ink/ink1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6.3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0 0,'-12'0'0,"12"24"16,0-12-1,12 24-15,-12-12 0,12 11 16,0 1-16,0 0 15,0-12-15,0 0 16,0-1 0,0-23-16,-1 0 0,13-12 15,12-35 1,83-144 15</inkml:trace>
</inkml:ink>
</file>

<file path=word/ink/ink1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6.1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0 206 0,'0'0'0,"12"-12"31,12 0-31,-12 0 15,12 0-15,0-12 0,12 12 16,-13-12-16,1 0 16,12 12-16,-12-11 15,0 11-15,-12 0 0,12 0 16,-13 12-16,1 0 16,0 0-16,0 12 15,-12 0-15,12 0 0,-12 11 16,12 13-16,-12 0 0,0 0 15,0 11-15,0-11 16,0 0-16,0 0 16,0 0-16,0-24 0,0 11 15,-12-23 17,12-23-17,-71-97 1</inkml:trace>
</inkml:ink>
</file>

<file path=word/ink/ink1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5.8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49 0 0,'0'0'0,"-12"0"16,0 12-16,12 0 16,-12 0-16,0 0 15,12 0-15,0 0 0,12 12 16,0-12 0,0 0-1,0 0-15</inkml:trace>
</inkml:ink>
</file>

<file path=word/ink/ink1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5.23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0,'0'0'0,"12"-12"16,0 12-16,-1-12 15,1 24 17,-12 0-32,12 35 31</inkml:trace>
</inkml:ink>
</file>

<file path=word/ink/ink1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5.1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0 0,'0'0'0,"-12"0"0,12 12 15,-12 0 1,1 0-16,11 0 16,-12 11-16,0-11 15,12 12-15,0-12 0,-12 12 16,0 0-16,12 0 16,-12 0-16,12-1 15,-12-11-15,12 0 16,0 0-16,24-36 15,-12 12 1,0 0-16,0 1 16,0 11-16,-1-12 0,-11 35 31,0-11-15,-11 12-1,11-12-15,-12 12 0,12 0 16,0-12-16,0 12 15,12-12-15,-1-24 16,1 12-16,0-12 16,12 12-16,-12 0 0,0-12 15,12 24-15,-12 12 32,-12-13-32,0 13 0,0 0 15,0 12-15,-12-12 16,12-12-16,-12 12 15,12-12-15,-12-1 0,24-142 47</inkml:trace>
</inkml:ink>
</file>

<file path=word/ink/ink1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4.5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0,'0'0'0,"0"12"93,0 0-77,0 0-16,0 12 16,0 0-16,0 11 0,0 13 15,12-12-15,-12 11 0,0 1 16,12-12-16,-12-1 15,11-11-15,-11 0 16,12-12-16,0-24 16,-12-95 31</inkml:trace>
</inkml:ink>
</file>

<file path=word/ink/ink1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4.1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164 12 0,'0'0'0,"0"-12"0,12 12 15,-24 12 1,12 0-16,-12 11 15,0 1-15,-11 12 0,11-12 16,0 12-16,-12 11 16,12-11-16,0 0 15,0 12-15,0-25 16,0 37-16,0-48 16,36-24-1</inkml:trace>
</inkml:ink>
</file>

<file path=word/ink/ink1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3.8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12 0,'-12'-12'16,"12"24"0,0 12 15,0-12-31,0 11 0,12 13 15,-12-12-15,12-1 0,0 1 16,0 11-16,0-23 16,-1 12-16,25-24 31</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8.1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 83 0,'0'0'0,"0"-12"0,12 0 16,0 0-16,-12 0 15,12 1-15,-1-1 0,1 12 16,0-12-16,0 12 16,0 0-1,0 0-15,-12 24 16,-12-13-16,0 13 0,0-12 15,0 12-15,0-1 16,-11-11-16,11 12 0,0-13 16,0-11-16,0 12 15,24-24 17,0 1-32,0-13 0,12 12 0,-13 0 15,13 1-15,-12-1 16,0 0-16,0 0 0,-1 12 15,-22 12 1,-1 12 0,-83 82 15</inkml:trace>
</inkml:ink>
</file>

<file path=word/ink/ink1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3.7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0 214 0,'12'0'16,"-12"-24"-16,24 0 15,-12 0-15,0-11 16,12 11-16,-12 0 15,12 0-15,-13 1 0,1 11 16,0 12 0,0 12-16,-12 11 0,0-11 15,0 12-15,0 12 16,0-13-16,0 1 0,0 0 16,0 0-16,-12-1 15,12 1-15,0-12 16,0 0-16,-12-12 0,-11-36 31</inkml:trace>
</inkml:ink>
</file>

<file path=word/ink/ink1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2.6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0 335 0,'0'0'0,"0"-12"31,12-12-31,0 12 16,0-12-16,0 12 15,0 0-15,-12 1 16,12 11-16,-12 11 16,0 13-16,-12 0 15,0 36 1,0-37-16,0 1 0,12 12 16,0-24-16,0 0 0,0 0 15,12-12 1,-12-12-16,12 0 15,0-12-15,-12 0 16,12 0-16,-12 1 0,0-1 31,-12 12-31,12-12 0,-12 12 16,0 12-16,0 0 16,0 12-1,12 12-15,0-12 16,12 12-16,-12-1 15,12-11-15,0 0 16,0 0-16,0 0 0,0-12 16,0-12-16,11 0 0,-11-12 15,0-11-15,12 11 16,0-24-16,0 13 16,-1-13-16,1 0 15,0 13-15,0-1 0,0 12 31,-1 0-31,-11 12 0,0 12 16,0 0-16,0 12 16,-12 12-16,12 0 0,-24 0 15,12 11-15,-12-11 16,12 12-16,-12-12 16,0 0-16,0-13 0,12 1 15,-12 0-15,1-24 0,-1 12 16,12-23-1,-12 11-15,12 0 0,0 0 16,0 0 0,-12 24-1,12 0-15,0 12 16,0 11-16,12-11 0,-12 12 0,0-1 16,12 1-16,0 0 15,-1 0-15,1-13 16,24 25-1</inkml:trace>
</inkml:ink>
</file>

<file path=word/ink/ink1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1.8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0 143 0,'0'-24'15,"12"12"1,0 0-1,12 0-15,-12 0 0,12-12 16,-12 12-16,12 0 16,-12 12-16,0-11 15,0 11-15,-1-12 16,-11 24 0,0 11-16,0 1 15,12 0-15,-12 12 0,0 0 16,12 11-16,-12-11 15,12 12-15,0-12 0,0-1 16,-12 1-16,12-12 16,0 0-16,-24 0 31</inkml:trace>
</inkml:ink>
</file>

<file path=word/ink/ink1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0.3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0,'0'0'0,"12"0"16,0 0-16,0-24 15,11 12-15,1-12 16,-12 0-16,35-59 31</inkml:trace>
</inkml:ink>
</file>

<file path=word/ink/ink1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0.2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45 0,'12'0'31,"0"-11"-15,12-1-16,-12 12 15,0-12-15,0 0 0,-12 36 47</inkml:trace>
</inkml:ink>
</file>

<file path=word/ink/ink1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9.9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0 122 0,'0'-12'16,"0"0"0,0 0-1,12 0-15,0 0 0,0 0 16,0-11-16,0 23 16,0-12-16,-1 0 15,1 12 1,0 0-1,0 12-15,0-12 0,0 24 16,-12-13-16,12 1 16,-12 0-16,11 12 15,-11-12-15,0 24 0,0-12 16,0 12-16,0-1 16,0 1-16,0 0 15,0 0-15,0-13 0,12 1 16,-12 0-16,0-12 0,-35-48 47</inkml:trace>
</inkml:ink>
</file>

<file path=word/ink/ink1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9.5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0 0,'0'0'0,"0"12"0,0 12 0,0 11 0,0-11 15,0 11-15,0 1 16,0-12-16,12 11 16,0-23-16,-12 12 15,12-13-15,0-11 0,-1 0 16,1-71 15</inkml:trace>
</inkml:ink>
</file>

<file path=word/ink/ink1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9.3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6 155 0,'0'-12'15,"12"0"1,0 0-16,0 0 0,12 0 16,0-11-16,0 11 15,0 0-15,-1-12 16,1 12-16,0 12 16,-12-12-16,0 12 15,0 0-15,-24 12 31,0-12-15,0 0-16,0 0 16,0 0-16,0 0 15,0 0 1,1 0-16,-1 0 16,0 12-1,0 12-15,0 0 0,0-1 16,-12 13-16,12 12 15,0 0-15,0-1 16,0 1-16,0-12 0,12 11 16,-11-23-16,11 0 15,11 0-15,-11-12 0,36-60 32</inkml:trace>
</inkml:ink>
</file>

<file path=word/ink/ink1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8.5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0,'0'0'0,"11"0"15,1 0-15,12 12 16,-12-1-16,0-11 16,0 12-16,0 0 0,0 0 31,0 0-31,-12 0 15,0 0-15</inkml:trace>
</inkml:ink>
</file>

<file path=word/ink/ink1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8.4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74 0 0,'0'24'0,"0"-12"16,0 0-16,0 12 16,0 0-16,-12 0 0,12 0 15,-12-1-15,0 1 0,12 0 16,-12 0-16,0-12 16,12 0-16,-12 0 15,36-60 16</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7.7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0 0,'0'0'0,"-11"23"0,-1-11 15,12 12-15,0-12 16,0 11-16,12-11 0,-12 0 16,11 12-16,1-24 0,-12 12 15,12 0-15,0-12 16,-1-36 0</inkml:trace>
</inkml:ink>
</file>

<file path=word/ink/ink1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8.2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0,'-12'12'32,"1"0"-32,11 12 0,-12-13 31,12 13-31,-12 0 0,12 0 15,0-1-15,0 1 16,0-12-16,0 0 16,12 0-16,0 0 15,-1-12-15,1-12 16,0 0-16,0 0 16,0 0-16,12 0 15,-12 0-15,0 1 0,0-1 16,0 12-16,0-12 15,-24 12 17,-24 59-1</inkml:trace>
</inkml:ink>
</file>

<file path=word/ink/ink1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7.8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0,'0'11'0,"0"1"32,0 0-32,0 0 15,0 12-15,0-12 16,0 12-16,0-12 0,-12 12 15,12-12-15,0-1 0,0 1 0,0 0 32,12-12-17,0-59 1</inkml:trace>
</inkml:ink>
</file>

<file path=word/ink/ink1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7.6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0 239 0,'0'-12'32,"12"0"-32,-12 0 15,12 0 1,-12 0-16,12-12 0,0 12 15,12-11-15,-12-1 16,11 12-16,-11-12 16,0 0-16,12 12 0,-12 0 15,-12 0-15,12 12 16,-12 12 0,0 0-16,-12 0 15,0 0-15,-24 36 31</inkml:trace>
</inkml:ink>
</file>

<file path=word/ink/ink1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0.9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142 0 0,'0'0'0,"-12"0"16,0 12-1,0 0-15,0 12 0,-11 0 16,11 0-16,-12 11 0,12-11 15,0 0 1,1 0-16,11-12 0,0 0 16,0 0-16,11 0 15,1-12 1,0 0 0,0 0-1,0 0-15,-12 23 16,12-11-16,-12 0 15,0 0-15,11 0 16,-11 0-16,0 0 16,0 0-16,12 0 15,-12 12-15,0-12 16,12 0 0,-12-1-1,0 1-15,0 0 16,0 0-1,0 12 17,0-12-32,0 0 15,0 0-15,0 0 16,0 12-16,0-12 16,0-36 30</inkml:trace>
</inkml:ink>
</file>

<file path=word/ink/ink1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0.2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0,'12'12'0,"-12"12"16,0 11-16,0 1 16,12 12-16,-12-1 15,0 13-15,0 0 0,0 11 16,0-11-16,0 23 0</inkml:trace>
</inkml:ink>
</file>

<file path=word/ink/ink1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0.0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0 0,'0'12'0,"0"-24"0,10 36 16</inkml:trace>
</inkml:ink>
</file>

<file path=word/ink/ink1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50.0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0,'0'0'0,"-12"72"32</inkml:trace>
</inkml:ink>
</file>

<file path=word/ink/ink1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49.9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95 0,'12'0'0,"0"12"16,-1-12-16,1 0 15,0 0-15,0 0 16,12 0-16,-12-12 0,11 0 16,37-71 30</inkml:trace>
</inkml:ink>
</file>

<file path=word/ink/ink1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49.7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0 124 0,'0'0'0,"0"12"16,12-24 15,0 0-31,0 0 15,0-12-15,12 12 0,-13-12 16,13 12-16,-12 0 16,0 0-16,0 12 15,0 0-15,-12 12 0,12 12 32,-24 0-32,12 0 0,-12 12 15,0-1-15,0 1 16,0 0-16,0 12 0,0-24 15,1 11-15,-1-11 16,12 0-16,0-12 16,-24-36-1</inkml:trace>
</inkml:ink>
</file>

<file path=word/ink/ink1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49.4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47 0,'0'0'0,"-11"-12"0,11 0 31,0 1-15,0-1-16,11 12 31,0 0-15,1 12 0,-12-1-16,0 1 15,-23 35 16</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7.4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108 0 0,'0'0'0,"-12"0"15,0 12-15,0 0 0,0 0 16,0-1-16,-12 13 15,12 0-15,12 0 0,-12 0 16,12-1-16,0 1 16,0-12-16,0 12 0,12-12 15,0-12-15,0 12 16,0-12-16,0 0 0,12 0 16,0-12-16,-12 12 15,11 0-15,-11-12 16,0 12-16,0 12 0,-24-12 31,12 12-31,-12 11 0,-12-11 16,13 12-16,-13 0 15,0 0-15,12 0 0,-12-13 16,12 13-16,12-12 16,0 0-1,12 0-15,0-24 0,12 12 16,0-12-16,0 0 0,-1-12 15,1 13-15,0-1 16,24-24 0</inkml:trace>
</inkml:ink>
</file>

<file path=word/ink/ink1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47.5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0 190 0,'0'-12'78,"12"0"-46,0 12-17,0 0 1,0 0-1,0 0-15,0 0 0,0 0 16,11 0-16,-11 0 0,12 0 16,0 0-16,0 0 15,12 0-15,-13-11 0,13 11 16,0-12-16,0 12 16,-1-12-16,1 12 15,0-12-15,0 12 16,11 0-1,-11-12-15,0 12 0,12 0 16,-1 0-16,1-12 16,0 12-16,-1 0 15,1 0-15,0-12 0,-1 12 16,1 0-16,12-11 16,-13 11-16,13-12 15,-12 12-15,11-12 0,-11 12 0,11-12 16,-11 12-16,0 0 15,11-12-15,-23 12 16,12 0-16,-1 0 0,-11 0 16,-12-12-16,12 12 15,-12 0-15,-12 0 16,11 0 0,-11 0-16,0 0 15,-12 12-15,12-12 16,-24 0-1,0 0-15,-59-24 47</inkml:trace>
</inkml:ink>
</file>

<file path=word/ink/ink1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39.9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119 11 0,'-12'0'0,"12"-11"47,-12 11-32,24 11 79,0 1-78,0-12-1,-1 12-15,13-12 16,-12 12-16,12-12 0,-12 12 16,12-12-16,-1 0 0,1 12 15,0-12-15,-12 0 16,12 12-16,-12-12 16,-1 0-16,1 0 15,0 12 1,-24-1-1,0 1 1,1 0 0,-1 0-1,0 0-15,0 0 16,0 0-16,0 0 0,-12-1 31,0 13-31,1 0 0,-1 0 16,0-1-16,0 1 15,1 0-15,-1-12 16,0 0-16,12-1 0,-12 1 16,12 0-16,0-12 15,1 0 17,-1 12 61</inkml:trace>
</inkml:ink>
</file>

<file path=word/ink/ink1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38.7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0,'11'0'141,"1"12"-126,0 0-15,0 0 16,0-12-16,0 12 0,-1 0 31,1-1-31,0 1 16,0 0-16,-12 0 0,12 0 0,0 0 16,0 0-16,-1-1 15,-11 1 16,-11-12 16,-1 0-15,12 12-17,-12 0 1,12 12-16,-12-12 0,0 11 31,12-11-31,-12 12 0,0 0 16,1-12-16,11-1 15,-12 13-15,12-12 16,-12 0-16,12 0 16,0 0-1,12-12 63</inkml:trace>
</inkml:ink>
</file>

<file path=word/ink/ink1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33.6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0,'-12'0'16,"24"0"15,0 0-16,0 0-15,0 0 16,12 0 0,-12 12-16,-1-12 0,1 0 0,0 11 15,0-11-15,12 12 16,-12-12-16,24 12 31,-12 0-31,-12-12 0,-1 0 16,1 0-1,0 12 17,-12 0 61,-12 0-77,12 0-16,0 12 31,-12-12-31,12 0 16,0 11-16,-11-11 16,11 12-16,-12 0 0,0-12 15,12 12-15,-12 0 16,12 0-16,0-12 15,-12 11-15,12-11 16,0 0-16,-12-12 219,-12-12-188</inkml:trace>
</inkml:ink>
</file>

<file path=word/ink/ink1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32.8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11115 96 0,'12'-12'31,"0"0"-31,12 12 16,0-12-16,-1 0 15,1 0-15,0 12 16,0-12-16,0 0 15,0 12-15,-12 0 0,11-12 16,-11 12-16,0 0 16,0 0-1,0 0-15,0 0 16,0 0 0,-12 12-1,-12 0 1,12 0-16,-12 0 15,0 0 1,12 0 0,0 0 15,0 0-15,0 12-16,0-12 15,0 0-15,-12-1 16,12 13-16,0-12 0,0 12 15,0 12-15,0-12 0,0 12 16,0-1-16,0 1 16,0-12-16,0 12 15,0-1-15,0 1 0,0 0 16,-12-12-16,12 0 31,0 0-31,0-13 0,0 1 16,-12 0-16,12 0 15,0 0 1,-12 0 0,1 0-1,-1 0 1,0-12 0,0 12-16,0-12 0,0 12 15,0-12-15,-12 12 16,12 0-16,-12 0 15,-11 0-15,11-1 16,-12 1-16,0 0 0,0 0 16,1 0-1,-13 0-15,12 0 16,-12 12-16,-11-12 0,11 0 0,-11 0 16,-13 11-16,0-11 0,1 12 15,-1 0-15,-11-12 16,-1 12-16,13 0 15,-13-12-15,1 11 0,11 1 16,1-12-16,-13 12 31,13-12-31,-13 0 0,-11 0 16,11 0-16,-11 0 0,0 12 16,-13-12-16,13-1 15,-1 1-15,1 0 0,12 0 16,-13 0-16,13 0 15,-1 0-15,-11 0 16,-1-12-16,1 12 0,0-12 0,-1 0 16,1 0-16,11 0 15,-11 0-15,12 0 16,11 0-16,-11 0 0,11 0 16,0 0-16,13-12 15,-13 12-15,13 0 16,-13 0-1,12-12-15,1 12 16,11 0-16,-12-12 0,1 12 16,-1 0-16,1-12 15,-1 12-15,0 0 0,-11 0 16,11 0-16,1 0 16,-13 0-16,0 12 15,-11 0-15,11-12 0,-11 12 0,0 0 16,-1-12-16,1 12 15,-13 0-15,13 0 16,-13-12-16,1 12 16,-1-1-16,-11-11 0,12 12 15,-1 0-15,-11-12 16,12 12 0,-1 0-16,-11-12 15,12 12-15,-13 0 0,1-12 16,11 12-16,-11-12 15,0 12-15,-1 0 16,-11-12-16,12 12 16,0-12-16,-1 12 0,-11 0 15,12-1-15,-1-11 0,1 12 16,0 0-16,-1 0 16,1 0-16,0 0 0,11-12 15,-11 12-15,12 0 16,-13-12-16,13 12 15,11 0-15,-11-12 0,0 12 16,11 0-16,1-12 0,-13 12 16,13 0-16,-1-1 15,13 1-15,-13 12 0,1-12 16,-1 0-16,13 0 16,-13 0-16,13 0 15,-1 0-15,1 0 0,11-12 31,0 12-31,-11-12 0,23 12 16,-11-12-16,11 0 16,-12 11-16,24-11 0,-11 0 15,11 0-15,12 0 16,-12 0-16,13 0 16,11 0-16,-12-11 0,12 11 15,0 0-15,0 0 16,12-12-1,0 0 1,0 0 0,0 0-1,12 0-15,-12 0 32,12 0-17,-12 0-15,12 0 16,-12 0-16,12 0 15,-12 0-15,12-11 0,0 11 0,-12-12 0,11 0 16,1 0-16,0 0 16,0 0-16,0 1 0,0-1 15,0-12-15,12 12 16,-12 0-16,0 0 16,12-11-16,-13 11 15,1-12 1,12 0-16,-12 0 0,12 1 15,-12 11-15,0-12 16,0 0-16,0 12 16,0 1-16,0-13 0,0 12 15,-1 0-15,-11 12 16,12-12-16,-12 12 16,0-11-16,0 11 15,0 0-15,0 0 16,0 0-16,0 0 15,-12 0-15,12 0 16,-11 0-16,-1 0 16,12 0-16,0-12 15,0 13 1,0-1-16,-12 0 16,12-12-16,0 12 15,0-12-15,0 12 0,0 0 31,0 0-31,0 0 0,0 0 16,0 0-16,0 1 16,0-1-16,0 0 15,0-12-15,0 12 0,0-12 16,0 12-16,0-12 16,0 12-16,0 0 15,-12 1-15,12-1 16,0-12-16,0 12 0,0 0 15,-12 0-15,12-12 16,0 12-16,-12 0 16,12-12-16,0 13 31,0-1 63,12 12-94,0-12 15,0 0-15,0 12 16,0-12-16,-1 12 16,1-12-16,12 0 15,0 12 1,0-12-16,0 0 15,0 0-15,11 0 0,1 0 16,0-12-16,0 13 16,-1 11-16,13-12 0,-12 0 15,0 0-15,0 12 0,-1 0 16,1-12-16,0 12 16,-12 0-16,0 0 15,-1 0-15,-11 0 0,12 0 16,-12 0-16,0 0 15,0 0-15,-24 12 47,0-12-15,0 0-1,0 12-16,0-12 1,-35-12 0</inkml:trace>
</inkml:ink>
</file>

<file path=word/ink/ink1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9.4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309 0 0,'0'0'0,"-12"0"15,12 12 1,-12 0-16,12-1 15,0 1 1,0 0-16,0 0 16,0 0-16,12 12 15,-12-1-15,12-11 16,-12 12-16,12 24 16,-1-25-16,-11-11 15,12 12-15,-12-12 0,0 12 16,0-13-16,0 1 15,-12 12-15,1-12 16,-13 0-16,0 0 0,-11 11 16,-203 37-1</inkml:trace>
</inkml:ink>
</file>

<file path=word/ink/ink1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9.1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95 12 0,'12'-12'15,"0"12"1,0 0 0,-12 12-1,0 12 1,0-13-16,-12 13 15,12 0-15,-12 0 16,-12-1-16,12 1 16,0 0-16,-35 47 15,35-59 1,12-1-16,12 1 31,0-24-31,11 1 0,1-13 16,0 0-16,0 0 15,11 1-15,-11-1 0,0 0 16,0 1-16,-1 11 16,1-12-16,-12 24 0,0-12 15,0 0 1,-48 60 15</inkml:trace>
</inkml:ink>
</file>

<file path=word/ink/ink1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8.6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104 0 0,'0'0'0,"-12"12"16,0 0-1,0 0-15,0-1 0,0 13 16,1 0-16,-1 0 16,0-1-16,12 1 15,-12 0-15,12 0 16,0-12-16,12 11 0,-12-11 0,12 0 15,0 0-15,-1-12 16,1 12-16,0 0 16,0-12-1,-12 12 1,12-1-16,-12 1 16,0 0-1,-12 0-15,12 12 16,0-12-16,-12 0 0,12-1 15,0 1-15,0 0 16,-12 0-16,12 0 16,0-36 15,12 0-31,0-11 16,0-1-16,12 1 0,-12-13 15,0 1-15,59-108 31</inkml:trace>
</inkml:ink>
</file>

<file path=word/ink/ink1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8.0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0,'12'12'16,"12"0"-1,-12-12-15,0-12 0,12 12 16,-12-12-16,71-12 31</inkml:trace>
</inkml:ink>
</file>

<file path=word/ink/ink1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7.8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0 0,'0'11'32,"0"1"-32,0 12 0,0 0 15,0 0-15,0 12 16,0-1-16,0 13 0,0-1 16,-12-11-16,12 12 15,-12-13-15,12 1 0,-11 0 16,11-12-1,0-1-15,-12-11 0,12 0 16,0-24 0,0 0-16,12-11 31,-12-1-31,11-12 0,1 12 16,0-23-16,0 11 15,12-12-15,-12 13 0,12-1 16,-1 0-16,-11 13 15,0-1-15,0 12 0,0 0 16,0 12-16,-12 24 16,0 0-16,0-1 15,0 1-15,-12 12 16,12 0-16,0-1 0,0-11 16,0 12-16,0-12 15,12 11-15,-12-11 0,12-12 16,11 12-16,-11-12 15,12-12 1,0 12-16,-12-12 16,12-12-16,-1 0 15,-11 12-15,0-12 0,-12 0 16,-24-36 15</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7.0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0 130 0,'0'0'0,"11"0"16,1 0-16,0 0 16,0-12-16,12 12 0,-12-12 15,0 0-15,12 1 0,-12-1 16,12 0-16,-13 0 15,25-35 1</inkml:trace>
</inkml:ink>
</file>

<file path=word/ink/ink1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7.4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0 537 0,'0'0'0,"12"-12"16,0 0-1,0-12-15,0 0 16,12 1-16,0-13 16,0 0-16,-1 0 15,1 0-15,0 1 16,0-13-16,-12 12 0,12 0 16,23-107 15</inkml:trace>
</inkml:ink>
</file>

<file path=word/ink/ink1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7.1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0 146 0,'0'0'0,"12"-12"16,0 12-16,0-12 15,12-11-15,-12 11 16,11 0-16,-11-12 0,0 12 16,0 0-16,-12 0 15,-12 0 1,0 12 0,0 0-16,-11 0 15,11 12 16,-12 12-15,24-12-16,-12 0 0,12 12 16,0 11-16,12 1 15,-12 0-15,12 0 0,-12-1 16,12 1-16,0 12 16,-1-12-16,-11-12 15,12 11-15,-12-11 0,0-12 16,0 0-16,-23 12 31</inkml:trace>
</inkml:ink>
</file>

<file path=word/ink/ink1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6.5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75 0,'0'12'16,"12"-24"0,-12 1-16,0-1 15,12 0-15,-12-12 16,12 12-16,0 0 31,-12 24-15,12 12-1,-12-12-15,0 0 16,11 11-16,-11 1 0,0-12 16,0 12-16,0-12 15,0 0-15,0 0 16,0 12-16,-11-24 16,-1 0-1,0-12 1,12 0-1,0 0-15,0 0 0,0-12 16,0 12-16,0 0 16,0 0-16,12-11 0,-12 11 0,12 0 15,-1 0-15,1 12 16,0 0 0,-12 24-16,0-12 15,0 11-15,-12 1 16,12 0-16,-12 12 15,1-12 1,11 0-16,-12-1 0,12 1 16,-12 0-16,12-12 15,0 0-15,0 0 16,12-12 0,0-24-1,11 12-15,-11-12 16,0 12-16,0 0 15,0 0-15,0 1 0,0 11 16,-12 23 0,-12-11-1,0 24-15,0-12 0,0 12 16,-12-12-16,12 11 16,1-11-16,-1 0 0,0-12 15,12 0-15,12 0 16,0-24-1,-1 0-15,1-12 0,12 12 16,0-12-16,0 1 0,-12 11 16,0 0-16,12 12 15,-12-12 1,-1 12-16,-34 24 47</inkml:trace>
</inkml:ink>
</file>

<file path=word/ink/ink1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5.7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36 0,'0'0'0,"0"-12"15,11 0-15,-11 0 31,12 24 1,-12 0-32,-12 71 47</inkml:trace>
</inkml:ink>
</file>

<file path=word/ink/ink1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5.5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49 0 0,'-12'0'32,"12"12"-32,-12 12 0,12-12 15,-12 11-15,12 1 16,-12 12-16,12-12 15,0 0-15,0-12 16,0 11-16,0-11 16,12 0-16,0 0 0,0 0 15,12 0 1,-24 0 0,0 0-16,12 12 0,-12 0 15,0-1-15,0 13 16,0 0-16,0 12 15,0-1 1,12 1-16,-12 0 16,0 0-16,12-13 0,-1 1 15,-11-12-15,12 0 16,-12-12-16,12 0 16,-12-36-1,0 0-15,-24-155 31</inkml:trace>
</inkml:ink>
</file>

<file path=word/ink/ink1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5.1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60 0,'0'0'0,"-12"0"15,0 12-15,0-12 16,24 0 46,-12 24-30,0-12-17,-12 0-15,12 11 0,-11-11 16,11 12-16,0-12 15,0 0-15,0 0 0,11 0 16,1-12 0,0-24-1,0 0-15,0 12 16,0-12-16,0 1 0,12-97 31</inkml:trace>
</inkml:ink>
</file>

<file path=word/ink/ink1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4.5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 95 0,'-12'-12'15,"0"12"-15,24-12 31,0 12-15,0-12-16,12 1 16,0-1-16,-1 0 0,-11 12 15,12-12-15,-12 0 16,12 12 0,-12 0-1,-12 12-15,-12 12 16,0-12-16,0 11 15,-12 1-15,12 0 16,-12 12-16,1-13 16,-1 13-16,12-12 0,0-12 15,0 12-15,12-12 0,12 0 16,0-12 0,12-24-16,0 12 0,11-24 15,1 12-15,0-11 16,-1 11-16,-11 0 15,0 0-15,0 12 16,-13 0-16,1 0 0,-24 24 16,1 0-1,-1 0-15,-12 12 16,12 12-16,-12-1 0,0 1 16,1 12-16,11-1 15,0 1-15,0 0 16,0-1-1,12-11-15,12 0 16,-12-13-16,12 1 0,0-24 16,0 0-16,0 0 15,-1-12-15,1-11 16,0-1-16,0 0 0,-12 0 16,12 0-16,-12-11 15,0 11-15,0 0 0,0 0 16,12 0-16,-12 1 0,0 11 15,12 0-15,0 0 32,-12 24-32,12 0 0,-1 0 15,1 11-15,-12-11 16,12 12 0,0 12-16,-12-12 15,0-1-15,0 1 0,0 0 16,0-12-16,-12 12 15,0-12 1,0-24-16,1 12 16,11-12-16,0 0 15,0-12-15,0 12 16,0 0-16,11 0 16,-11 0-16,12 1 0,0-1 15,0 12 1,-12 12-1</inkml:trace>
</inkml:ink>
</file>

<file path=word/ink/ink1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3.7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36 286 0,'0'12'15,"0"-1"1,0 1 0,12-12-1,0 0 1,0-12-16,0 1 15,-1-1-15,1-12 0,0 0 16,12 0-16,-12 12 16,0-11-1,12-1-15,-12 12 0,-1 0 16,1 12-16,0 24 31,-24-12-31,12 12 16,-12-1-16,1 1 15,-1 0-15,0 12 0,12-25 16,-12 13-16,0-12 16,12 0-16,-12 0 0,0-12 15,12-12 1,0-12-16,0 12 0,0-11 16,0-1-16,0-12 15,0 12-15,0 1 0,0-1 16,0 12-16,-12 0 15,12 0-15,-12 36 32,12 0-32,0 11 0,0 1 31,0 23-31,12-11 0,-12 23 0,0-11 31,12-1-31,-12 1 0,12-13 0,0-11 0,-12 0 31,12-12-31,-12-1 16,12-11-16,-24-24 31,0-11-31,0 11 16,12-12-16,-12 12 0,0-12 16,0 0-16,0 12 15,1 1-15,11-1 16,-12 0-16,0 12 0,0 12 15,0 11 1,0-11-16,0 0 16,12 12-16,-12-12 15,12 0-15,0 12 16,12-24-16,0-12 31,0 12-31,0-24 0,12 0 16,-1 0-16,1-11 0,0-1 15,-12-12-15,12 1 16,0 11-16,-1-11 16,-11-1-16,12 0 15,0 1-15,-12 11 0,12 1 16,-12-1-16,11 12 0,1 0 0,-12 0 16,12 13-16,-12-13 15,12 12-15,-13 0 16,13 0-16,0 12 0,-12 0 15,0-12-15,0 12 16,0 12-16,-12 0 31,0 12-15,-12-24-16,0 12 16,0-12-1,-12 0-15,12 0 16,0-12-16,0 12 0,1-12 15,-1 12-15,0-12 16,0 12-16,0 0 16,12 12-16,-12 0 0,0 12 15,12-1-15,-12 1 16,12 12-16,0-12 16,0 11-16,0-11 15,12 0-15,-12 0 0,0-1 31,0-11-31,0 0 0</inkml:trace>
</inkml:ink>
</file>

<file path=word/ink/ink1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22.2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79 0,'-12'0'47,"24"0"94,12 0-126,-12 0-15,24 0 16,-13 0-16,13 0 15,12-13 1,-13 1-16,13 0 0,0-1 16,-13 1-16,13 12 15,-12-13-15,-1 13 16,-11 0-16,0 0 16,0 13-16,-12-13 0,0 0 15,0 0-15,-24 12 31,0-12-15,0 13-16,0-13 0,0 12 16,0-12-16,-47 25 31</inkml:trace>
</inkml:ink>
</file>

<file path=word/ink/ink1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9.0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0,'0'0'0,"0"23"16,0 1 0,0-12-1,12 0-15,-12 0 16,12 0-16,-12 0 0,0-1 31,11 1-31,-11 0 0,12-12 16,-12 12-16,12 0 15,12-12 1,-12 0 0,0 0-16,0-12 15,0 0-15,0 0 16,11 0-16,-11 1 0,0-13 0,12 12 15,-12 0-15,12 0 16,-12 12-16,0-12 16,11 0-16,-11 12 15,0-12-15,0 12 0,12-11 16,-12 11-16,0-12 16,0 12-1,-1-12-15,1 12 16,0-12-16,0 12 15,0 0-15,0 0 16,-12-12-16,24 12 0,-12-12 16,0 12-16,-1-12 15,1 0-15,0 12 0,0-12 16,-12 0 0,-12 12 15,0 0-16,0 0-15,-95-59 32</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6.8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 0 0,'0'0'0,"-11"12"16,-1 0-16,0 0 0,12 0 16,-12 12-16,12 0 15,-11 11-15,11 1 0,0 0 16,0 11-16,0 13 16,0-12-16,0-1 15,0 1 1,0-13-16,0 1 15,11-12-15,-11 0 16,12 0-16,-12-12 0,0-1 16,12-11-1,-12-11-15,-12-73 32</inkml:trace>
</inkml:ink>
</file>

<file path=word/ink/ink1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8.4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35 0,'0'0'0,"0"-11"15,12-1-15,0 0 16,0 12-1,-12 12 1,-59 70 31</inkml:trace>
</inkml:ink>
</file>

<file path=word/ink/ink1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8.3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0,'0'0'0,"12"-23"31,0 11-31,-12-12 16,12 0-16,0 12 0,0-12 16,-12 12-16,12 0 15,0 0-15,-12 0 16,11 12-1,-11 12 1,0 12 0,0 0-16,12 0 15,-12 12-15,0-12 16,0 23-16,12-11 16,-12 0-16,12-12 0,-12 11 15,0-11-15,12-12 16,-12 0-16,-12-72 47</inkml:trace>
</inkml:ink>
</file>

<file path=word/ink/ink1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7.9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0,'-12'0'15,"1"11"1,-1 1-16,12 0 16,-12 12-16,0-12 0,12 0 15,-12 0-15,12 0 16,12-1-16,0 1 31,0-12-31,0 0 16,-1 0-16,1 12 15,0 0 1,-12 0-16,0 0 0,-12 12 16,0-1-16,1 1 15,-1 0-15,-12 12 16,12-12-16,0-13 0,-12 1 15,12 0-15,0-12 16,12-12-16,12 0 16,-12 1-16,12-1 15,0-12-15,0 0 16,0 12-16,12-12 0,-12 1 16,11 11-16,-11 0 0,0 0 15,0 0-15,0 12 16,0-12-16,-36 60 47</inkml:trace>
</inkml:ink>
</file>

<file path=word/ink/ink1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7.5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0 382 0,'0'0'0,"12"0"16,-12-12 0,12 0-1,0 0-15,12-24 16,0 12-16,-1-11 16,13-13-16,119-155 31</inkml:trace>
</inkml:ink>
</file>

<file path=word/ink/ink1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7.3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 0,'0'0'0,"0"-12"16,13 35 15,-13-11-15,0 12-16,0 0 15,13 12-15,-13 11 0,13-11 16,-13 12-16,13-1 16,0 1-1,-13-12-15,13-1 0,-13 1 0,0 0 16,13-13-16,-52 25 31</inkml:trace>
</inkml:ink>
</file>

<file path=word/ink/ink1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7.0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23 0,'0'0'0,"-12"24"16,1-12-16,11 11 0,-12-11 15,12 12-15,0-13 16,-12 1-16,12 0 16,12-12 15,-12-12-31,12 0 0,-1 1 16,1-1-16,0-12 15,0 12-15,0 1 16,0-13-16,0 12 0,-1 0 15,1 12-15,0-11 16,-12 22-16,-12 13 16,12-12-1,-12 11 1,1 1-16,11-12 16,-12 11-16,0-11 0,0 0 15,0 0 1,0 0-16,0-24 15,1 0 1,-13-82 0</inkml:trace>
</inkml:ink>
</file>

<file path=word/ink/ink1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6.7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0,'24'-12'32,"-13"0"-17,1-11 1,0 23-16,0-12 15,0 12-15,-1 0 32</inkml:trace>
</inkml:ink>
</file>

<file path=word/ink/ink1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5.7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72 0,'0'0'0,"0"12"0,0 0 15,0 12 1,12-13-16,0-11 16,0 12-16,0-12 0,12-12 15,-1 1-15,1-1 16,0-12-16,72-60 47</inkml:trace>
</inkml:ink>
</file>

<file path=word/ink/ink1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5.5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49 48 0,'0'0'0,"-11"12"0,11-1 16,0 1-16,11-12 16,13-12-1,-12 1-15,12-1 16,0 0-16,-12 0 16,0 0-1,0 12-15,0-12 16,-24 36-1,-48 59 17,36-59-32,0 11 0,12-11 15,-11 0-15,11 0 0,0-12 16,12-1-16,0 1 16,59-71 30</inkml:trace>
</inkml:ink>
</file>

<file path=word/ink/ink1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5.2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93 0,'0'0'0,"0"12"0,12-24 47,0 0-47,0 0 0,11 0 16,-11-11-16,0 11 15,12 0-15,-12 0 0,-24 36 47</inkml:trace>
</inkml:ink>
</file>

<file path=word/ink/ink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6.6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47 0,'-12'0'0,"0"0"16,0 0 0,24 0-1,0-12 16,0 12-15,-1-12-16,1 12 0,0-11 16,12 11-16,-12-12 0,0 12 15,-24 12 32</inkml:trace>
</inkml:ink>
</file>

<file path=word/ink/ink1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5.0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72 139 0,'0'0'0,"-12"12"0,0 12 15,0 0-15,0 0 16,12 0-16,-12-12 16,12-1-1,-12 1-15,24-12 31,0-23-15,0 11 0,0-12-16,12 0 15,59-60 1,-47 61-16,-12-1 0,12 0 16,-13 12-16,-11 0 15,12 0-15,-83 84 47</inkml:trace>
</inkml:ink>
</file>

<file path=word/ink/ink1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4.7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 0,'0'-12'0,"12"12"31,-1 12 0,-11 12-15,-23 35 15</inkml:trace>
</inkml:ink>
</file>

<file path=word/ink/ink1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48.3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1908 0,'-12'12'78,"24"-24"31,0 0-93,0-12 0,12 12-16,-12-12 15,11-12-15,13 1 0,-12-1 16,12-12-16,0 0 15,11 1-15,1-13 16,12 1-16,11-13 16,1 0-16,-1 1 0,13-13 15,-1 13-15,13-13 0,-13 1 16,12 11-16,-11-11 16,-1 11-16,1 1 15,-1 11-15,1-11 16,-1 11-16,1 12 0,-1-11 31,1 11-31,-13 0 0,1 1 16,-1 11-16,-11-12 15,-12 24-15,-1 0 16,-11 1-16,0 11 0,-24 0 16,12 0-16,-12 12 15,0 0 1,-24 0 15,0 12 0,-24 0 1</inkml:trace>
</inkml:ink>
</file>

<file path=word/ink/ink1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3.3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24 241 0,'0'0'0,"-12"0"16,0-24 0,12 12-16,0 0 0,0 0 15,12-12-15,0 0 16,0 1-16,0-1 15,11 0-15,1 0 0,-12 0 16,12 12-16,0 12 16,-12 0-16,24 12 15,-25 12-15,1-12 16,0 12-16,0 0 16,-12 11-16,0-11 15,0 0-15,0 12 16,-24 59 15</inkml:trace>
</inkml:ink>
</file>

<file path=word/ink/ink1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1.8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 0,'0'0'0,"11"0"0,-11-12 15,12 12-15,0 0 0,0 0 16,-1 0-16,1 0 15,-12 23 17</inkml:trace>
</inkml:ink>
</file>

<file path=word/ink/ink1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9.1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95 0,'0'0'0,"12"0"16,0-11-16,0 11 15,11-12-15,1-12 16,-12 12-16,12 0 0,-12 0 16,0 0-16,-48 36 31</inkml:trace>
</inkml:ink>
</file>

<file path=word/ink/ink1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8.9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0,'0'0'0,"12"12"16,-12 0-1,-24 23 16</inkml:trace>
</inkml:ink>
</file>

<file path=word/ink/ink1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8.7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0 0,'11'0'16,"-11"12"-1,0 0 1,-11-1-16,11 1 16,0 12-16,-12-12 15,12 0-15,0 0 0,0 0 16,12-1 0,-1-11-1,1-11-15,0-1 0,12 12 16,24-12-1,-36 24-15,-1-12 16,1 12-16,-12 11 16,-12 1-1,12 0-15,-11 11 0,-13-11 16,12 12-16,-12-1 16,0 1-16,0-12 15,13-12-15,-13-1 16,12 1-16,0-24 0,0 1 15,12-1-15,0 0 16,0-12-16,12 12 0,0-12 16,0 13-16,12-1 15,-1 0-15,1 0 16,12 12-16,-12 0 0,11 12 16,1-12-16,-12 12 15,0-12-15,11 12 16,-23-1-16,12-11 0,-12 12 0,-24-24 47</inkml:trace>
</inkml:ink>
</file>

<file path=word/ink/ink1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8.08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0 191 0,'0'0'0,"12"0"15,0 0-15,12-12 16,-12-12-16,12 0 0,-12 1 16,12-1-16,-12 12 15,0-12-15,-1 0 16,-11 12-16,-11 0 15,-1 24 1,0 12 0,0-12-1,-12 36 1,24-25-16,0 1 0,0 0 16,0 0-16,24-12 15,-12 0-15,12 0 16,-13-12-16,13-12 15,0 0-15,0 0 0,0 0 16,47-107 0</inkml:trace>
</inkml:ink>
</file>

<file path=word/ink/ink1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7.7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27 0,'0'0'0,"12"-12"15,-24 12 1,12 12-16,-12 0 16,0 0-16,12 0 31,12-12-31,0 0 15,12-12-15,-12-12 16,12 12-16,0 0 16,0 0-16,-12 24 31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3.7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0,'0'0'0,"0"12"15,0-24 63</inkml:trace>
</inkml:ink>
</file>

<file path=word/ink/ink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5.7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0 202 0,'0'12'16,"12"0"-1,0-12-15,12-12 16,-12 12 0,11-12-16,1 0 15,12 0-15,-12 1 16,-12 11-16,12-12 0,-12 12 15,0 0-15,-1 12 16,-22 11 0,11-11-16,-12 0 0,0 12 15,0 0-15,0-12 0,0 0 16,12 0-16,-12 0 16,24-12-1,-12-12 1,12-12-16,0 12 15,12-12-15,-12 0 16,-1-12-16,13 1 0,0 11 0,-12-12 16,12 12-16,-12 0 15,0 1-15,0 11 0,0 12 16,-12 12 0,0 11-1,0-11-15,0 12 0,-12 0 31,12 0-31,0-12 0,0 0 16,0 12-16,0-13 16,12-11-16,0 12 15,0-24 1,-1 1-16,1-1 16,0 0-16,0 0 0,0 0 15,0 0-15,0 12 16,-12 12-1,0 0-15,0 0 16,0 0-16,0 0 0,12-1 16,0-11-1,0-11-15,0-1 16,12 0 0,35-119-1</inkml:trace>
</inkml:ink>
</file>

<file path=word/ink/ink2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7.5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83 0,'24'0'16,"-24"-12"-16,12 0 0,0 0 16,0 12-16,0-12 15,0 12-15,0 24 16,-12-12-1,12 12-15,-12 0 16,0 0-16,0 0 16,0 0-16,0-1 0,11 1 15,1-24 1,-12-12-16,12-12 16,12 1-16,36-156 31</inkml:trace>
</inkml:ink>
</file>

<file path=word/ink/ink2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7.2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26 0,'0'0'0,"12"0"0,0-12 15,12 12-15,-12 0 16,0-12-16,0 12 16,-12 59 15</inkml:trace>
</inkml:ink>
</file>

<file path=word/ink/ink2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6.4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0,'0'12'47,"11"0"-47,1 11 16,0-11 0,-12 12-1,12-12-15,0 12 0,-1 0 16,1 23-1,0-23-15,-12 0 16,0-13-16,0 1 16,-12-12-16,0 12 0,1-24 15,-1 0 1,0 1-16,0-13 0,0 12 16,12 0-16,0 0 0,0-12 15,0 13-15,12-1 16,0 0-16,12 0 15,-1 0-15,-11 0 16,12 12-16,-1 0 16,-11 0-16,47 24 15</inkml:trace>
</inkml:ink>
</file>

<file path=word/ink/ink2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6.1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0 0,'0'11'0,"0"13"15,-11-12-15,11 12 0,-12-12 16,12 11-16,-12-11 15,12 0-15,-12 12 16,24-24 0,0-24-1,0 12-15,11 0 16,-11-11-16,12 11 16,11-12-1,-11 24-15,-12 0 0,11 0 16,-11 0-16,0 12 15,-12 12 1,12-1 0,-24-11-16,12 12 0,-59 59 31</inkml:trace>
</inkml:ink>
</file>

<file path=word/ink/ink2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5.7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66 0 0,'0'0'0,"0"12"0,-11-1 15,11 13-15,-12 12 16,0-12-16,0-1 15,12 1 1,-12 0-16,12-12 0,-12 0 16,24-1-1,-12-22 1,12-1-16,0 0 16,0 0-16,11-12 15,-11 12 1,12 0-16,-24 24 15,12 0-15,-12 0 16,0 12-16,0-12 16,0 0-16,0-1 15,0 1-15,0 0 16,12 0-16,11-95 47</inkml:trace>
</inkml:ink>
</file>

<file path=word/ink/ink2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5.0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0,'0'12'0,"0"12"16,0 0 46</inkml:trace>
</inkml:ink>
</file>

<file path=word/ink/ink2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4.9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83 0,'0'0'0,"0"-24"15,11 13-15,-11-1 16,12 0-16,0 0 16,0 0-1,0 12-15,0 0 16,-12 12 0,0 0-16,0 12 0,-12-1 0,0-11 15,0 12 1,12 0-16,-12-12 0,0 0 15,1 0-15,-1 0 16,12-36 15,12 24-15,-1-12-16,-11 0 16,12 0-16,0 0 15,0 0 1,-12 24-1,0 12 1,0-12-16,-12 12 0,12-1 16,-12 1-16,12 0 0,-12 0 15,12 0-15,0-12 16,0 11-16,0-11 0,0 0 16,12-12 15,0-12-31,-12-12 0,12 13 31,0-1-31,0 0 0,0 12 16,0-12-16,-1 12 15,-11 24 1,12-12-16,-12-1 16,0 1-16,0 12 15,0-12-15,0 0 16,0 0-16,0 0 0,12 0 15,-12 0-15,0-1 32,-12 1-17,0 0 1,1-12-16,-1 12 0,0 0 16,0 0-16,0 0 0,-12 0 15,12 12-15,1-24 16,-1 12-16,0 11 15,24-11 1,0-12 0,-1 0-16,13 0 0,0 0 31,0 0-31,-1-12 0,-11 12 16,12-12-16,47-23 31</inkml:trace>
</inkml:ink>
</file>

<file path=word/ink/ink2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4.0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0,'-12'0'15,"12"24"1,-12-24 0,12 11-16,0 1 15,0 0-15,0 0 0,0 0 16,0-24 15</inkml:trace>
</inkml:ink>
</file>

<file path=word/ink/ink2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3.4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285 0 0,'-35'24'32,"23"-1"-32,-24 13 15,12-12-15,-11 24 16,11-24-16,-12 11 0,13-11 15,-1 0-15,12-12 32,-12-48-17</inkml:trace>
</inkml:ink>
</file>

<file path=word/ink/ink2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3.3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 0,'12'12'15,"0"-12"-15,0 0 16,0-12-16,11 12 16,1-12-16,-12 12 0,12 0 15,-13 12-15,13-12 16,-12 12-16,-12 0 16,0 0-16,12 12 0,-24-12 0,12 11 15,-24 1 1,12-12-16,12 0 15,-23-24 1,23 0-16,-12-47 31</inkml:trace>
</inkml:ink>
</file>

<file path=word/ink/ink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5.0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237 13 0,'0'0'0,"-11"0"15,-1-12 1,0 12-16,0 0 0,0 0 16,0 12 15,12 0-31,-12 0 0,0 24 15,-11-14-15,11 14 16,-12 12-16,0-12 31,1-1-31,11 1 0,0-12 0,0 0 16,12 0-16,0-13 16,12-11-16,12 12 15,-13-12-15,13 0 16,0 0-16,0 0 0,-1 12 15,-11 0-15,0 12 16,0 0-16,-12 0 0,12 12 16,-12-1-16,0 1 0,-12 0 15,12 0-15,0-13 16,0 1-16,0 0 16,0-12-16,12-36 46</inkml:trace>
</inkml:ink>
</file>

<file path=word/ink/ink2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3.0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95 0 0,'0'24'15,"0"-12"-15,-12 12 16,0-12-16,0 12 16,0-1-16,0 1 15,0 0-15,1 0 0,11-12 16,-12 0-16,12 0 15,0 0 1,23-36 15,-11 12-31,59-36 32,-47 24-32,0 12 15,0 0-15,-12 1 0,-1-1 16,1 12-16,0 0 15,-36 35 1</inkml:trace>
</inkml:ink>
</file>

<file path=word/ink/ink2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2.6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0,'12'12'31,"-12"0"-31,0 0 16,12 12-16,-12 11 15,0 1-15,12-1 0,-12 1 16,0 0-16,12-1 16,-12 1-16,12-12 15,-12-1 1,0-11-16,12 0 15,0-48 1</inkml:trace>
</inkml:ink>
</file>

<file path=word/ink/ink2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2.5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71 226 0,'0'0'0,"-12"11"16,-12 1-16,12-12 0,1 12 15,-1-12-15,47-24 47,-11 13-47,0-1 0,0-12 16,11 12-16,1 0 16,0-12-16,0 12 15,-1-11-15,1 11 0,-12 0 16,0 0-16,0 0 15,-1 0-15,1 0 16,-12 0-16,0 0 0,0 12 16,0 0-16,0-11 15,-12 22 1,-12 1 0,0 0-16,0 0 15,0 12-15,0-12 31,0 12-31,-12-1 0,13 1 0,-1 0 16,0 0-16,0-12 16,0 11-16,12-11 15,-12 12-15,24-12 16,-12 0 0,12-12-16,0 0 15,0 0-15,0-12 0,-1 12 16,1 0-16,-12 12 15,12 0 1,-24 0-16,12 12 0,0-1 16,-12 1-16,12-12 15,-11 12-15,11-12 32,0-24-1,11-12-31,1 0 0,0 0 15,12-11-15,-12 11 16,0-12-16,12 1 16,-1 11-16,-11-12 15,12 12-15,0 12 0,-12 0 0,0 1 16,0 11-16,0 0 16,0 11-16,-12 1 15,0 0-15,0 0 16,0 12-16,-12-12 0,12 12 15,-12-1-15,0-11 32,12 0-32,-12 0 0,0-12 15,0 0-15,0-59 32</inkml:trace>
</inkml:ink>
</file>

<file path=word/ink/ink2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1.6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0,'0'11'47,"11"-11"-31,-22 23 15</inkml:trace>
</inkml:ink>
</file>

<file path=word/ink/ink2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0.8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84 0,'12'0'31,"0"0"-31,0-12 0,0 0 15,0 0-15,11 0 16,-11 0-16,12 12 16,-12-12-16,36 0 31</inkml:trace>
</inkml:ink>
</file>

<file path=word/ink/ink2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0.6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0 0,'-11'11'16,"22"13"-1,-11-12-15,12 0 16,0-1-16,0 1 15,0 0-15,12 0 16,-1 0-16,1-12 0,0 0 16,-1 0-16,1 0 15,0 0 1,59-71 0</inkml:trace>
</inkml:ink>
</file>

<file path=word/ink/ink2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0.4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0,'12'0'47,"0"12"-47,-12 0 16,11 0-16,1 0 16,-12 0-16,12-1 15,-12 1-15,0 0 16,-24 24-1</inkml:trace>
</inkml:ink>
</file>

<file path=word/ink/ink2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30.2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0 0,'0'0'0,"-12"12"16,0 12 0,1-12-1,11 0-15,0 11 31,0-11 1,23-24-32,-11 0 15,0 12-15,0-11 16,0-1-16,-1 0 16,1 0-16,0 12 15,0-12-15,0 12 0,0 12 16,-12 0-1,0 0-15,0 0 16,0 11-16,0-11 16,-12 12-16,12-12 0,-12 0 15,12 11-15,-12-11 16,12 0-16,-12-12 0,-23-24 31</inkml:trace>
</inkml:ink>
</file>

<file path=word/ink/ink2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29.7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0 0,'0'0'0,"0"12"15,0-1-15,0 13 16,0-12-16,0 0 0,0 0 16,0 0-16,12 0 15,0-24 1,0-12-1,0 12-15,11 0 0,-11-12 16,0 13 0,0-1-16,0 12 15,0 0-15,-1 12 16,-11-1-16,0 13 0,0-12 0,0 12 16,0-12-16,0 0 15,12-12 1</inkml:trace>
</inkml:ink>
</file>

<file path=word/ink/ink2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29.4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12 248 0,'0'0'0,"-12"24"16,12-12-16,0 0 0,0 0 16,0 0-16,0 0 15,12-1-15,-12 1 0,11 0 16,1 0-1,0-12-15,0 0 16,0 0 0,0-12-1,-12 0-15,35-35 16,-23 35-16,36-60 31,-24 48-31,-13 1 0,25-1 16,-12 0-16,0 0 15,11-12-15,1 24 0,-12-12 16,-1 13-16,1-1 31,0 0-31,-12 12 0,12 12 16,-13 11 0,-11-11-16,12 12 15,-12 0-15,-12 0 0,12 0 16,-11 0-16,11-1 15,-12 1-15,12-12 16,-12 0-16,0 0 0,0 0 16,-59-48 15</inkml:trace>
</inkml:ink>
</file>

<file path=word/ink/ink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1.4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73 0,'-12'12'16,"24"-24"0,-1 0-16,1 0 0,12 1 15,-12-1-15,12 0 16,-13 0-16,1 12 15,0 0-15,0 0 0,0 0 16,-12 12-16,0 0 16,0 0-16,-12 11 15,0-11-15,0 12 0,0 0 16,12 0-16,-11 0 16,-1 0-16,0-1 15,0-11 1,12 0-16,0 0 0,12-12 31,0 0-15,0-24-16,-1 12 0,1 1 15,0-13-15,12 12 16,-12 0-16,0 0 16,-12 0-16,12 12 0,-12 12 31,0 0-31,-12 0 15,12 0-15,-12 12 0,12-13 16,-12 13-16,12 0 16,-12-12-16,0 12 15,12 0-15,-12-12 0,12 12 0,0-13 16,0 1-16,12-24 31,0 12-15,0-23-16,-12 11 15,12 0-15,0 0 0,0 12 32,-1-12-32,-11 24 31,0 12-31,-11-12 0,11 11 16,-12 1-16,0 12 15,0-12-15,12 0 16,-12 0-16,12-1 0,-12 1 15,12-12-15,0 0 0,12 0 16,0-12 0,-12-12-1,12 0 1,-12 0-16,0 0 16,0 0-16,12 1 15,-12-1 1,0-12-16,12 12 0,-12 0 15,11 0-15,-11 0 16,12 0-16,0 0 16,-12 24-1,0 12 1,0 0-16,0 0 16,0 0-16,0-13 0,12 13 0,-12 0 15,0-12-15,0 0 16,12 0-16,0 0 15,0-24-15,-1 0 16,1 0-16,0-12 16,0 12-16,0-12 15,0 1-15,0-49 16</inkml:trace>
</inkml:ink>
</file>

<file path=word/ink/ink2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29.0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108 95 0,'-12'0'16,"12"-12"31,0-12-31,0 12-16,12 1 15,-1-1-15,1 12 16,0-12-16,0 0 15,0 12-15,0 0 16,-12 12 0,-12 12-1,0-13 1,-12 13-16,-107 107 31</inkml:trace>
</inkml:ink>
</file>

<file path=word/ink/ink2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9.6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12 333 0,'-12'12'15,"12"-24"32,0 0-31,0 0-16,12-11 15,-12 11-15,0-12 0,12 0 16,-12-12 0,12 13-1,-12-1-15,12 0 16,-12 0-16,0 0 0,0 1 15,0 11-15,0 0 16,0 0 0,-12 0-1,12 24 1,0 0-16,0 0 16,12 0-1,-12 11 1,11-11-1,-11 0-15,12 12 0,0 0 16,0 0-16,0 11 31,11 1-31,-11-12 0,12 12 16,0-1-16,-1 1 16,1-12-16,-12 0 0,0-1 15,0 37 16</inkml:trace>
</inkml:ink>
</file>

<file path=word/ink/ink2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5.9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0,'0'0'0,"12"12"0,-12 12 15,12 0-15,-12-1 0,12 13 32,-1-12-32,-11-12 0,12 11 15,-12-11-15,-12-12 31</inkml:trace>
</inkml:ink>
</file>

<file path=word/ink/ink2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5.7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36 250 0,'0'0'0,"-12"-12"0,0 12 16,0-24-1,12 12-15,0 0 16,0 0-16,12-11 0,-12-1 16,12 0-16,0 0 15,0 0-15,12 12 16,-13-12-16,1 13 15,12-1-15,-12 12 0,0 0 16,0 12-16,11-1 16,-11 13-16,-12-12 15,0 12-15,12 0 0,-12 0 16,0 0-16,0-1 16,0 1-16,0 0 15,-12 0-15,12 0 31,0 0-31,0-12 0,0 0 0,0-1 16,-12 13 0,12-12 15,-11-12-15,-13 36-1</inkml:trace>
</inkml:ink>
</file>

<file path=word/ink/ink2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5.0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0 130 0,'0'-12'0,"12"-12"16,0 24-1,0-12-15,0 1 16,12-1-16,-13 0 0,13 0 16,0 12-16,47-35 46</inkml:trace>
</inkml:ink>
</file>

<file path=word/ink/ink2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4.8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98 0,'0'0'0,"12"-24"0,12 0 15,-1 12-15,-11-12 0,0 12 16,11 12-16,-11 12 16,-12 0-16,0 0 15,0 12 1,0 12-16,-12-12 0,1 11 15,11-11-15,-12 0 16,0 0-16,12 0 16,-12-12-16,12-24 31,0 0-31,0 0 16,0-12-16,-12 12 15,12 0-15,0 0 0,-11 12 16,-1 12-1,12 0-15,-12 0 16,12 12-16,0 0 16,0 12-16,0-13 15,0 1-15,0 0 16,0 12-16,12-12 0,-12-12 16,0 12-16,12-12 15,-1-1-15,1-11 16,0-23-1,0 11-15,-12 0 16,12-12-16,-1 12 16,1 0-16,-12 0 15,12 12-15,0 0 0,0 0 16,-1 12 0,-11 0-16,12 12 15,-12 0-15,12 0 0,-12 11 16,0 1-16,0 0 15,0 0-15,-12-1 16,12 1-16,-12 0 0,12-12 16,-11 0-16,-1-1 15,0-11-15,-59-12 32</inkml:trace>
</inkml:ink>
</file>

<file path=word/ink/ink2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4.2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25 131 0,'0'0'0,"-12"12"0,12 12 16,-12-1-16,12 1 15,0 0-15,0 0 0,0-1 32,0 1-32,0-12 0,12 0 15,-12 0-15,12-12 16,-12-12-1,12 0-15,-12-12 16,0 0-16,11 1 0,-11-13 16,12 1-16,0-1 15,0 0-15,0 1 0,0 11 0,0 0 16,-12 1-16,12 23 16,-12 12-1,0 11 1,0 1-16,0 0 0,-12-1 15,12 1-15,0 0 32,0 0-32,0-13 0,0 1 15,12-12 1,0-95 15</inkml:trace>
</inkml:ink>
</file>

<file path=word/ink/ink2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3.0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0,'0'0'0,"12"0"16,12 24 0,0-12-16,12 11 0,-12-11 15,11 11-15,1-11 16,-12 0-16,0 0 15,0-12-15,-12 0 0,0-24 32</inkml:trace>
</inkml:ink>
</file>

<file path=word/ink/ink2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2.9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0,'12'24'16,"-12"-13"0,12 1-16,-1 0 15,1 12-15,-12-12 16,11-1-16,-11 1 0,12-12 16,-35 24-1</inkml:trace>
</inkml:ink>
</file>

<file path=word/ink/ink2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2.7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80 36 0,'0'24'16,"0"-13"-16,0 13 15,-12 12-15,0-12 16,0 12-16,0-12 0,0 11 16,0-23-16,12 12 15,-11-12-15,22-24 47,1 0-47,0 12 16,0-12-16,0 0 15,0 12-15,0 12 16,-12 12-16,12-12 16,-12 12-16,0 0 0,0 11 15,0-11-15,0 0 0,0 0 16,0 0-16,0 0 15,12-12-15,-12 0 16,0 11-16,12-23 16,0-23-1,0 11 17,-12-12-32,12 0 0,-1-12 15,1 0-15,0-11 16,12 11-16,0-12 0,-12 1 15,12-1-15,0 12 16,0 0-16,-1 1 16,-11 11-16,12 0 0,-12 12 15,0 12-15,0 0 16,-12 12-16,0 12 16,0-12-16,0 11 15,0 1-15,-12 0 0,12 0 16,-12 0-16,12-12 15,-12 0-15,0 0 16,0 0 0,-47-60 15</inkml:trace>
</inkml:ink>
</file>

<file path=word/ink/ink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0.5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0,'0'0'0,"11"12"15,1-12-15,0 0 16,0 0-16,-1 0 16,1 0-16,0 0 15,-12 35 17</inkml:trace>
</inkml:ink>
</file>

<file path=word/ink/ink2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2.0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0 145 0,'0'0'0,"12"13"0,0-1 15,-1 0-15,13 12 16,12-12 0,-12 0-16,11 0 15,1-12-15,0 12 0,11-24 16,-11 12-16,0-12 15,-12-12-15,11 0 16,49-158 0</inkml:trace>
</inkml:ink>
</file>

<file path=word/ink/ink2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1.8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0,'0'0'0,"-12"12"0,12 0 16,0 12-16,0-1 16,12 1-16,-12 0 15,12 12-15,-1-1 16,1 13-16,0-12 0,0-1 16,0 13-16,0-24 15,0 0 1,-12-1-16,11-11 15,-11 0-15,-11 0 16,-1-24 0,0 0-16,-12 0 15,12 12-15,0-11 16,-11-1-16,11 0 0,0 0 16,0 0-16,0 12 15,12-12-15,0 0 16,12 0-16,-12 0 15,24 0-15,-12-11 0,0 11 16,11 12-16,-11-12 16,12 0-16,-24 36 31</inkml:trace>
</inkml:ink>
</file>

<file path=word/ink/ink2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1.4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0,'0'0'0,"24"-12"16,-12 12-1,11-12-15,-11 1 16,0-1-16,12 0 15,-12 0-15,-1 12 0,1-12 32,0 0-32,-24-12 31</inkml:trace>
</inkml:ink>
</file>

<file path=word/ink/ink2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1.0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27 0,'0'0'0,"0"12"0,-11 11 16,11-11-16,11-1 15,-11 1-15,12 0 31,0-12-31,0-12 16,-1 0-16,1 1 0,-12-1 16,12-11-16,-12 11 15,0 0-15,-12 0 0,0 12 16,-23 0 0,23 12-1,24 0 16</inkml:trace>
</inkml:ink>
</file>

<file path=word/ink/ink2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0.7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71 0,'0'0'0,"12"-11"16,0-1-16,0 0 15,0 12 1,0-12-16,12 12 0,0-12 16,-12 12-16,12-12 15,-1 12-15,-11 0 16,12 0-16,-12 0 16,0 12-16,0 0 15,-12 0-15,12 12 0,-12-1 16,0 13-16,0 35 15,-12-23 1,12-1-16,0-11 0,-12-1 16,12 1-16,0 0 15,-12-24-15,-24 23 16</inkml:trace>
</inkml:ink>
</file>

<file path=word/ink/ink2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0.4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0 0,'0'0'0,"0"11"16,-12 1-16,12 24 0,0-12 16,-11 12-16,11 0 31,11-1-31,-11 1 0,0 0 16,12-12-16,-12 0 15,12-1-15,0 1 16,-12-12-16,12-12 15,0-47 1</inkml:trace>
</inkml:ink>
</file>

<file path=word/ink/ink2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10.2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 0,'0'-12'0,"11"12"47,1 0-47,-1 12 15,1 0-15,-1 12 16,-34 46 15</inkml:trace>
</inkml:ink>
</file>

<file path=word/ink/ink2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9.7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0 0,'0'12'16,"0"0"-16,0 12 15,12-1-15,0 1 16,0 0-16,0 12 0,0-13 16,0 13-16,-12-12 15,12 0-15,0 11 31,-12-23-31,0 12 0,-12-12 16,0 0 0,0-12-16,0 0 0,-12-12 0,0 0 0,12 0 0,-12-12 15,12 12-15,1 1 16,-1-1-16,12 0 16,0 0-16,12-12 15,-1 12-15,1 0 0,12 0 16,12 1-16,-12-1 31,12 0-31,131-12 16</inkml:trace>
</inkml:ink>
</file>

<file path=word/ink/ink2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9.3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146 0 0,'-12'0'31,"1"23"-31,-1 1 0,0 0 16,-12 12-16,12 0 15,-12-1-15,12 1 16,0 12-16,0-24 15,12 0-15,0-1 16,12-11-16,12-12 16,24-35-16,-24 11 15,11 0-15,1 0 16,0 0-16,-12 12 0,0-12 16,-1 13-16,-11 11 15,0 0-15,-12 11 16,-12 1-16,0 12 15,1 0 1,-1 12-16,-12 0 16,12-1-16,-60 85 15</inkml:trace>
</inkml:ink>
</file>

<file path=word/ink/ink2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9.0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0 0,'0'0'0,"0"12"31,0-1-31,-12 13 16,12 12-16,0-12 0,0 12 15,0-12-15,0 11 16,0-11-16,0 0 16,12 0-16,-12-12 0,12-12 15,35-72 17</inkml:trace>
</inkml:ink>
</file>

<file path=word/ink/ink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0.3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 0 0,'0'0'0,"-12"12"31,12 12-31,0 0 0,12 0 15,-12 12-15,12-13 16,-12 13-16,12-12 16,0 12-16,0-24 0,0 12 15,0-12-15,0-1 16,11-11-16,-11-11 16,0-1-16,0 0 0,12-12 0,-12 0 15,60-131 16</inkml:trace>
</inkml:ink>
</file>

<file path=word/ink/ink2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08.8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0 0,'0'0'0,"-12"24"16,0-12-16,0 12 16,1-1-16,-1 13 15,0 0-15,0 0 16,12-1-16,-12 1 0,12 12 31,-12-24-31,12 12 16,0-13-16,12-11 15,0-12-15,24-83 16</inkml:trace>
</inkml:ink>
</file>

<file path=word/ink/ink2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3.3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89 4 0,'-24'-12'16,"12"24"-16,0 0 15,0 12-15,0 0 16,0-1-16,12 13 0,0-12 16,-12 0-16,24-1 15,-12 1-15,12-12 16,0 0-16,12 0 16,0-12-16,-12 12 0,11-12 0,1 0 15,-12 0-15,12 0 16,-12 0-16,0 12 15,0-12-15,0 11 0,0 1 16,-12 0-16,0 0 16,-12 12-16,0 0 0,0-1 31,0 1-31,-12 0 0,12 12 16,-12-13-16,-35 49 31,35-72-31,12 0 0,0 0 15,12-12-15,-12 0 16,12-12-16,12 12 16,-12-11-16,48-25 31,-24 36-31,-1 12 0,1 0 16,0 0-16,12 12 15,0 0-15,-1 0 0,-11 0 16,12 0-16,-12 11 31,24 1-15,-36-12-16,0 0 0,-1 0 15,-11 0-15,-47-24 32</inkml:trace>
</inkml:ink>
</file>

<file path=word/ink/ink2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2.8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0,'12'12'31,"-12"12"-16,0-13-15,12 13 0,-12 12 16,12 0-16,0-13 16,0 13-16,0 0 15,-1 0-15,-11-13 16,12 1-16,0 0 16,0-12-16,-12-36 15,0 12 1,0 0-16,0-12 15,0 1-15,12-61 32,0 72-32,0 1 31,-1-1-31,1 12 0,0-12 16,12 12-16,-12 12 0,0 0 15,-12-1 1,12 13-16,-24 0 15,12 0-15,-12 12 0,0-1 16,-12 25 0,12-36-16,0-1 0,12-11 15,0 0-15,0-24 16,12 0 0,12 0-16,-12-23 0,12 11 15,-1-12-15,-11 12 0,12-11 16,71-227 31</inkml:trace>
</inkml:ink>
</file>

<file path=word/ink/ink2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2.2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0,'0'0'0,"12"0"0,0-12 15,11 0-15,1 1 16,0-1-16,12 0 15,-12 0-15,0 0 0,11 0 16,-23 0-16,12 0 16,-48 36 15</inkml:trace>
</inkml:ink>
</file>

<file path=word/ink/ink2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0.2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0 225 0,'0'0'0,"0"-12"16,0-12-1,0 13-15,12-13 16,0 0 0,11 0-16,1 1 15,0-1-15,0 0 0,-1 12 16,-11 0-16,36 1 31</inkml:trace>
</inkml:ink>
</file>

<file path=word/ink/ink2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9.2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0,'0'24'32,"0"-12"-32,0 0 0,-12 0 15,12 0-15,0 12 32,-12-1-32,12-11 0,0 0 15,0 0-15,12-12 16,0-12-1,0 0-15,12 0 16,59-47 0,-71 47-1,12 12-15,-12-12 0,0 24 16,0-12-16,-12 12 0,12 12 16,-24-1-16,12 1 15,-12 0-15,0 12 16,0-12-1,0 12-15,0-13 0,0-11 0,12 12 16,-12-12-16,0-12 16,1-60 15</inkml:trace>
</inkml:ink>
</file>

<file path=word/ink/ink2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6.7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27 0,'0'0'0,"12"-12"16,-12 0-1,12 12-15,0 0 32,0 12-17,0 59 16</inkml:trace>
</inkml:ink>
</file>

<file path=word/ink/ink2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3.4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0,'0'0'0,"0"12"0,12 11 0,-12-11 15,0 11-15,0-11 16,11 0-16,-22-12 47</inkml:trace>
</inkml:ink>
</file>

<file path=word/ink/ink2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2.7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59 0,'0'0'0,"11"0"16,1-12 0,0 12-1,0-12-15,0 0 0,0 0 0,0 1 16,0 11 0,-12 11-1,0 1-15,-12 0 16,0 12-16,-12 12 15,0-12 1,12 0 0,12-12-16,-11 11 31,22-11-31,25-36 16,-24 13-1,12-1-15,-12 0 0,11 0 16,-11 12-16,0-12 15,-12 24 1,-12 0-16,0 12 16,0-1-16,-11 1 0,11 12 15,-12-12-15,12 12 16,-12-12-16,13 11 16,11-23-16,-12 12 0,24-24 15,-1 0-15,13-12 16,0-12-16,0 12 15,11-11-15,1-1 16,-12 0-16,11 0 0,-11 12 16,0 0-16,-12 0 15,0 12-15,-1 0 16,-11 12 0,-11 0-1,-1 0-15,-12 12 0,12 12 16,-12-13-16,1 13 15,11-12-15,0 12 16,-12-12-16,12 11 0,12-23 16,-12 12-16,12-12 15,0 0-15,12-12 16,0 0-16,0-12 0,0 12 16,0-12-16,11-12 15,-11 12-15,12 1 16,-12-1-16,0 0 15,0 12-15,0-12 0,-1 12 32,1 12-17,-12 0-15,-12 11 0,12-11 16,0 0-16,0 0 16,0 0-16,12 0 15,0-12-15,0 0 16,12-12-16,-12 0 15,11 0-15,1-12 0,-12 13 16,24-73 15</inkml:trace>
</inkml:ink>
</file>

<file path=word/ink/ink2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1.6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 2 0,'0'0'0,"-12"-12"15,12 36 1,0-12-16,12 12 0,-12 0 15,24 0-15,-12-13 16,12 13 0,-13 0-16,13-12 15,0 0-15,0-12 16,12 0-16,-12-12 0,-1 0 16,1 0-16,48-95 31</inkml:trace>
</inkml:ink>
</file>

<file path=word/ink/ink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20.0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0 205 0,'0'-12'16,"12"0"-1,-1 0-15,1 0 16,12 0-16,0-12 16,0 12-16,-1-11 0,1 11 15,0 0-15,0-12 0,0 12 16,-1 12-16,-11-12 15,0 0-15,0 12 16,0 0-16,0 0 16,0 12-16,-12 12 31,0-12-31,0 12 16,0 11-16,0 1 15,0 0-15,0 11 0,0 1 16,0 11-16,0-11 15,0-12-15,0 0 16,0-1-16,0-11 16,0 0-16,0-12 0,0 0 0,-12-24 47,12 0-47,-60-95 31</inkml:trace>
</inkml:ink>
</file>

<file path=word/ink/ink2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1.4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0 253 0,'0'-12'16,"0"-12"0,12 0-16,-1 0 15,13 0-15,0 1 0,-1-1 16,1 0-16,0 0 16,0 0-16,-1 12 15,-11 0-15,12 12 0,-12 12 16,11 12-1,-11 12-15,0-12 0,-12 11 16,12 1-16,-12 12 16,0-12-16,12-1 15,-12-11-15,0 0 0,0 0 32,0 0-32,-12-24 31,0-12-31,-71-83 31</inkml:trace>
</inkml:ink>
</file>

<file path=word/ink/ink2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1.0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0,'0'0'0,"0"12"0,-12 12 16,12 11-16,0-11 16,0 0-16,0-1 0,0 1 15,12-12-15,-12 0 16,12 0-16,23-36 47</inkml:trace>
</inkml:ink>
</file>

<file path=word/ink/ink2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8.8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27 0 0,'-12'11'31,"0"13"-31,36-59 0,-36 368 47,24-298-32,0 1-15,12-12 16,0 0-16,35 0 31,-35-24-31,0-12 0,-1 12 16,1-12-16,0-12 15,12-47 1</inkml:trace>
</inkml:ink>
</file>

<file path=word/ink/ink2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8.6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12 143 0,'0'0'0,"0"12"16,-12 0-16,12 0 16,12-24-1,0 0-15,12-12 16,-12 0-16,11 0 0,1 0 15,12 12-15,-13-11 16,1 11-16,0 0 16,12 12-16,-24 0 0,-12 12 15,0 12-15,0-13 16,-12 13-16,0 0 16,0 0-16,0 0 15,0 0-15,0-12 0,12 0 16,-12-12-16,0 0 31,12-84-15</inkml:trace>
</inkml:ink>
</file>

<file path=word/ink/ink2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8.2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0 156 0,'12'-24'15,"0"12"-15,0-12 0,0 12 16,11-12-16,-11 12 16,12-12-16,-12 12 0,0 0 15,-1 12 17</inkml:trace>
</inkml:ink>
</file>

<file path=word/ink/ink2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8.0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36 0,'0'0'0,"12"0"0,0-12 15,-12 0-15,12 12 0,0-12 16,-1 12-16,1 0 31,0 24-31,-12-12 16,0 12-16,0-12 15,0 12-15,0 0 16,0 0-16,0-1 16,0-11-16,-12 0 0,12-24 47,0 36-1,-12-12-46,12 24 16,-11-12-16,11 0 16,-12-1-16,12 1 0,0 0 0,0-12 15,12-24 1,-1 0 0,13-12-16,-12-11 0,12 11 15,36-155 32</inkml:trace>
</inkml:ink>
</file>

<file path=word/ink/ink2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7.6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80 0,'0'0'0,"-11"-12"15,11 1-15,0 0 16,0-1-16,11 1 15,-11-1 1,11 12-16,-11-11 16,0 34 15</inkml:trace>
</inkml:ink>
</file>

<file path=word/ink/ink2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6.7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130 0 0,'0'0'0,"-12"24"16,0-12-1,12 0-15,-12 0 16,12 0-16,0 0 15,0-1 1,0 1 0,-11 0-1,-72 36 17</inkml:trace>
</inkml:ink>
</file>

<file path=word/ink/ink2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2.0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0 0,'0'12'47,"0"-1"-47,0 13 16,0-12-16,0 12 0,0 0 15,0 0-15,0-1 16,0 13-16,0-12 15,0 0 1,0-1-16,0 1 16,0 0-16,0-12 15,12 0-15,0 0 16,-1 0 0,1 0-16,0 0 15,-12 11 1,12 1-16,0 0 0,-12-12 15,12 12-15,-12-1 16,12 1-16,-12-12 0,12 0 16,0 0-16,0-24 15,-12 0 1,-12-71 0</inkml:trace>
</inkml:ink>
</file>

<file path=word/ink/ink2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1.2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180 166 0,'0'0'0,"12"0"16,0 12-1,0 0-15,0 12 16,-12-12-16,0 12 16,0-1-16,0 1 15,-12 12 1,0-12-16,-12 11 16,1-11-16,11 0 0,-12 0 15,0-12-15,1-12 16,-1 0-16,0-12 0,12 0 15,0-12-15,12 0 16,0-11-16,12-13 16,12 12-16,0-11 0,-1 11 15,1 0-15,12 1 0,-12-1 16,-1 12-16,49-47 31</inkml:trace>
</inkml:ink>
</file>

<file path=word/ink/ink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9.5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0,'0'0'0,"0"12"47,0-1-47,12 13 16,0-12-16,-12 12 16,12-12-16,0-1 15,0 13-15,-12-12 16,12-12-16,0 12 0,-12-24 31</inkml:trace>
</inkml:ink>
</file>

<file path=word/ink/ink2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4:00.9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0 143 0,'0'0'0,"0"12"0,0 12 16,0-12-16,12 0 15,-12-24 1,12 0-16,0-12 16,0 0-16,11 0 15,-11 1-15,12-13 16,0 12-16,0 12 0,-13 0 16,61 96 30,-84-61-46,0 49 16,0-48 0,12 11-16,-12-11 0,0-12 15,12 0-15,-12-12 32,12-12-32,0-12 15,0-11-15,0-1 0,0 0 16,-11 0-16,11 1 15,-12-1-15,12 12 16,-60 167 47,84-48-48,-24-47-15,24-1 16,-12 1-16,11 0 15,13-13-15,-12 1 0,11-12 0,-11-12 16,12 0-16,-1-12 16,-11 0-16,12 0 15,-13-12-15,-11 0 16,0 12-16,0-12 0,-36-24 47</inkml:trace>
</inkml:ink>
</file>

<file path=word/ink/ink2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9.9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0,'0'12'16,"0"12"-1,12-24-15,-12 24 16,24-12-16,-12 12 0,0 12 16,11-13-16,1 13 15,0 12-15,0-12 0,-1-1 16,-11 1-16,12 0 16,-12-12-16,-12 0 15,0-12-15,0 0 31,-12-1-31,0-11 0,0-11 16,-11-1-16,11 12 16,-12-24-16,12 12 15,0 0-15,12 0 16,-12-12-16,24 12 0,-12-12 16,12 0-16,0 1 15,71-73 1</inkml:trace>
</inkml:ink>
</file>

<file path=word/ink/ink2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9.5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0 346 0,'12'12'0,"0"-12"0,0-12 32,12-12-32,12 0 0,-1-11 15,1-13-15,-12 0 16,12 12-16,-12 1 15,23-61 1</inkml:trace>
</inkml:ink>
</file>

<file path=word/ink/ink2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9.3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 0,'23'0'47,"-11"0"-47,0 0 16,0 0-16,-1 0 15,1 12-15,0-1 16,-12 72 15</inkml:trace>
</inkml:ink>
</file>

<file path=word/ink/ink2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8.1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95 0,'12'0'31,"-12"-12"-31,12 0 0,-1-12 16,1 12-16,12 0 0,-12 0 16,0 1-16</inkml:trace>
</inkml:ink>
</file>

<file path=word/ink/ink2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7.3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0 155 0,'0'-12'16,"12"0"0,-12-12-16,12 1 0,0 11 15,-12 0-15,12 0 16,0 0-16,-1 12 0,1 12 16,12 12-1,-12 11-15,0 1 16,12 12-16,-1-1 0,1 13 15,0-13-15,-12 13 16,12-13-16,-1 13 16,-11-13-1,0 1-15,0 0 16,-12-25-16,12 13 16,-12-24-16,0 12 0,-12-24 15,0-12 1,0 0-16,0 0 15,1-12-15,-1 0 0,-12-11 16,12 11-16,-12 0 0,12 0 16,0 1-16,1-1 15,11 0-15,-12 0 16,12 0-16,0-11 16,12-1-16,-1-11 0,13-1 15,0 0-15,0 1 16,0-1-1,59-83 17</inkml:trace>
</inkml:ink>
</file>

<file path=word/ink/ink2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50.6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0,'0'0'0,"-11"12"16,11 11-16,0-11 15,-12 0-15,12 12 16,12-12-16,-12 12 0,0-13 15,11 13-15,1-12 16,0 0-16,0 0 0,0 0 0,0 0 16,0-12-16,-1 11 15,1-11 1,0 0-16,24-83 31</inkml:trace>
</inkml:ink>
</file>

<file path=word/ink/ink2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9.3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0 142 0,'11'-11'0,"1"-1"15,0 0-15,12 0 16,-12 0-16,11 0 16,60-59-1</inkml:trace>
</inkml:ink>
</file>

<file path=word/ink/ink2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9.1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212 36 0,'0'0'16,"-12"12"-16,1-1 15,-1 1-15,12 0 16,-12 0-16,0 12 0,12-12 15,-12 12-15,1 0 16,-1 0-16,0-1 16,-12-11-1,12 0-15,1 0 16,-1-12-16,-12 0 0,12 0 16,12-12-16,-11-12 15,11 12-15,0-11 0,0-1 16,11 0-16,13 0 15,-12 0-15,141-83 47,-176 119-15</inkml:trace>
</inkml:ink>
</file>

<file path=word/ink/ink2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3:47.2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24 0,'0'0'0,"-12"24"16,12-13-16,-11 1 31,11 12-31,-12-12 0,12 0 16,-12 0-16,12-1 15,12-11 1,-12-11-1,35-13 1,-23 0-16,12 0 16,0 13-16,-1-13 0,1 12 15,36 71 79,-60-47-78,11 0-16,13-24 15,-12 0 1,0 0-16,12 12 0,-1-11 16,1-1-16,0 0 15,0 0-15,59 0 78,-95 24-78,-24-12 32</inkml:trace>
</inkml:ink>
</file>

<file path=word/ink/ink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8.1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0,'0'0'0,"-12"23"16,0-11-1,12 0-15,-12 0 0,12 0 16,-12 12-16,12-12 15,0 0-15,0 0 0,0-1 16,12 1 0,0 0 31,0-24-47,-12 0 15,12 1 1,0-1-1,0 12-15,0 0 32,-12 23-17,12-11-15,-12 0 0,12 12 16,-12 0-16,12 0 16,-12-1-16,0 1 15,0 12-15,11-12 0,-11 12 16,0-13-16,-11 1 15,11 0-15,-12-12 16,12 0 0,-12 0-16,0 0 15,0-12-15,0-12 0,0 0 16,0 0-16,0 0 16,12 0-16,-12-12 15,12 12-15,0-11 0,0 11 16,12-12-16,0 12 15,-12 0-15,24 0 0,-12 12 16,0 0-16,12-12 16,-12 24-16,-1-12 0,1 12 15,-35 36 17</inkml:trace>
</inkml:ink>
</file>

<file path=word/ink/ink2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8.2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0,'11'0'15,"1"12"1,-12-1-1,-34 60 17</inkml:trace>
</inkml:ink>
</file>

<file path=word/ink/ink2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8.1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0,'12'11'0,"0"13"15,-12-12 1,12 0-16,0 12 0,0-12 15,0-12 1,23-48 15</inkml:trace>
</inkml:ink>
</file>

<file path=word/ink/ink2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7.9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0 143 0,'0'12'16,"12"-24"0,0 0-1,0 0-15,0-12 16,12 0-16,0 1 16,-12 11-1,0 0-15,0 0 16,-1 0-16,1 12 15,-12 24-15,0-12 16,0 11-16,-12 13 16,1 0-16,11-1 0,-12 13 15,0-12-15,0-1 16,12 1-16,0 0 0,0-12 16,0-12-16,12-1 15,0 1 1,0-12-16,23-83 31</inkml:trace>
</inkml:ink>
</file>

<file path=word/ink/ink2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5.7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0,'0'0'0,"12"0"0,12 0 16,-1 11-16,1-11 16,12 11-1,-13-11-15,13 11 16,-13-11-16,1 0 0,-12 0 16,23-33 15</inkml:trace>
</inkml:ink>
</file>

<file path=word/ink/ink2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5.6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0 0,'11'0'0,"-11"11"16,0 1 15,0 12-31,0 0 0,0 0 16,-11 12-16,11-1 15,-12 13-15,0-12 0,12 12 16,-12-13-16,0 1 16,12-12-16,-12-12 31</inkml:trace>
</inkml:ink>
</file>

<file path=word/ink/ink2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5.3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71 0,'0'0'0,"0"12"15,0 0 1,12 0-16,-12 0 16,0 0-16,12 0 15,0-12 1,0-12 0,-12 0-16,12 0 15,0 0-15,-1 0 16,1-12-16,0 12 0,0 1 15,0-1-15,0 12 16,-12 12 15,0-1-31,0 1 16,0 0 0,12 0-16,0-12 15,0 0 1,-1-12-16,1 12 15,12-12-15,-12 0 16,0 1-16,12-1 16,-12 0-1,0 12-15,-1-12 0,1 12 16,0 0-16,-12 12 31,0 0-15,0 0-1,12-36 17</inkml:trace>
</inkml:ink>
</file>

<file path=word/ink/ink2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4.7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0,'0'0'0,"12"0"16,0 12-1,0-12 1,0 12-16,0-12 16,-12 11 15,0 1-31,-12 36 16</inkml:trace>
</inkml:ink>
</file>

<file path=word/ink/ink2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3.4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120 0 0,'0'12'15,"0"0"1,0 12-16,0-12 15,0 12-15,0 0 0,0-13 32,0 25-32,0-12 0,0 0 15,-12 0-15,12-1 16,-12 1-16,0 0 0,12 0 16,-11-12-16,-1 0 15,0-12-15,0 11 0,0-11 16,0-11-1,0-1-15,12 0 16,0 0-16,0-12 0,0 12 16,0-12-16,12 1 0,0-1 15,0 0-15,12 0 16,-12 12-16,11 0 16,-11 0-16,12 1 0,-12 11 15,12 0-15,-12 11 31,-12 1-31,12 12 0,-12 12 16,0-12-16,-12 11 16,12 1-16,-12 0 0,0 11 15,0-23-15,0 12 16,0-12-16,0 0 16,12-13-16,0 1 0,12-12 15,0-23 1,12-1-16,0 0 15,-1 0-15,1 0 16,12 0-16,-24 1 0,12 11 16,-1 0-16,-11 0 15,0 12 1,-24 24 15,-35 35 0</inkml:trace>
</inkml:ink>
</file>

<file path=word/ink/ink2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2.8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0 846 0,'0'0'0,"0"12"0,12-1 15,0-22 1,0-1-16,12-12 16,0 0-16,0-12 15,11 0-15,13-23 0,-12-1 16,11 1-16,1-1 15,-12 1-15,11-13 0,-11 25 16,-12-13-16,11 24 16,-23-11-16,12 11 15,-12 0-15,0 12 0,-12 1 16,0 11-16,0 0 16,0 0-1,-12 0 1,0 12-1,0 12 1,0 0 62,0 12-47,12-13-31,0 1 16,0 12-16,0-12 16,0 24-16,0-12 0,0-1 31,0 1-31,12 0 0,-12 0 16,12 0-16,0-12 15,-12 0-15,12-12 0,24-84 47</inkml:trace>
</inkml:ink>
</file>

<file path=word/ink/ink2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2.1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0,'11'12'15,"-11"0"-15,0 0 16,0 11-16,12 1 16,-12-12-16,0 12 0,11-12 0,-11 36 31</inkml:trace>
</inkml:ink>
</file>

<file path=word/ink/ink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7.2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71 120 0,'0'0'0,"0"12"16,12-36 0,0 12-1,-12 1-15,12-13 0,0 0 0,-12 12 16,12 0-16,0 0 15,0 12 1,-12 24-16,0-12 16,0 12-16,0 0 15,0 11-15,0-11 16,0 12-16,0-12 0,0 11 0,0-11 16,0 0-16,0 0 15,0-12-15,0-1 16,12 1-16,-1-24 15,1 1-15,0-1 16,0 0-16,0-12 31,0 0-31,0 12 0,-12 0 16,0 0-16,-12 12 16,0 12-1,-12 0-15,12 0 16,-11 12-16,-1 0 15,12 0-15,-12-13 0,0 13 16,12 0-16,-11 0 0,11-12 16,0 12-16,0-13 0,0 1 15,24-24 17,0 1-17,0 11 16,0-12-31,11 12 0,1 0 16,12 0-16,0 0 0,11 12 16,1-12-16,-1 0 15,1 11-15,0-11 16,-1 12-16,-11-12 0,-12 12 16,0-12-16,-12 0 15,-1 0-15,1 0 0,-24-12 16,-95-59 15</inkml:trace>
</inkml:ink>
</file>

<file path=word/ink/ink2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1.8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146 0 0,'0'12'16,"-12"0"-16,12 0 15,-12 12-15,12-1 0,-12 1 16,0 0-16,12 0 16,-12-12-1,12 11-15,0 1 16,-12-12-16,12 12 0,0 0 16,-12 11-1,0-23-15,0 12 0,12-12 16,-12 0-16,1 0 15,-1 0 1,24-24 0,-12-12-1,11 12-15,13-12 16,-12 0-16,12 1 16,0 11-16,0-12 0,-12 12 15,12 0-15,-12 0 16,-1 12-16,1 0 15,-12 24 17,0-12-32,-23 59 31</inkml:trace>
</inkml:ink>
</file>

<file path=word/ink/ink2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0.3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0,'12'12'16,"0"-1"-1,11 13 17</inkml:trace>
</inkml:ink>
</file>

<file path=word/ink/ink2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0.1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60 215 0,'-12'12'15,"0"0"1,0 12-16,12-12 15,-12 0-15,12 0 16,0-1-16,-12-11 0,12 12 16,12-12-1,-12-12 1,12 1-16,0-13 16,0 0-16,0-12 15,12 12-15,-12-12 0,12 13 16,-12-13-1,11 12-15,-11 0 16,0 0-16,0 12 0,0 12 16,0-12-1,-12 24-15,0 0 16,0 12-16,0-12 16,0 0-16,0 0 15,0 12-15,12-12 0,-12 12 16,0-1-16,12-11 0,-12 12 15,0 0-15,12-12 16,-12 12-16,12-12 0,0 0 16,0-12-1,0 0-15,-1 0 16,1-12-16,0 0 16,0 0-1,0-12-15,-12 12 16,-12-83-1</inkml:trace>
</inkml:ink>
</file>

<file path=word/ink/ink2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9.6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133 559 0,'0'24'16,"-11"0"-16,-1 0 15,0-1-15,0 13 16,0-12-16,0 0 16,12-13-16,-12 1 0,1 0 15,-1-12-15,0-12 16,0-11-1,12 11-15,0-12 16,0 0-16,12-12 16,0-11-16,0-1 0,-1 1 15,13-13-15,12 13 16,-13-1-16,13 0 31,0 13-31,-1-1 0,-11 12 16,12 1-16,-13-1 0,1 12 15,0 0-15,0 0 16,-12 12-16,11 0 16,-11-12-16,0 12 15,0 0 1,-12-12 15,-12 0-15,0 1-1,0-1-15,12 0 16,-12 0-16,1 0 0,-1 12 16,12-12-1,-12 0 1,0 36 15,12 0-31,0 0 0,12 11 16,-12 1-16,0 0 15,0 11-15,12 1 16,-12 11-16,12 1 0,-12-13 16,11 1-16,-11-1 0,12-11 15,-12 0-15,0-12 16,0-13-16,0 1 16,-23-47 15</inkml:trace>
</inkml:ink>
</file>

<file path=word/ink/ink2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9.0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24 0,'0'0'0,"-12"-24"16,0 24-16,12 12 16,-12 0-1,12 11-15,0 13 16,0 0-16,12 11 0,-12 1 15,0-12-15,12 11 16,0 1-16,-1-12 16,1-13-16,0 13 0,11-24 15,-11 0-15,0 0 16,0-24-16,0 12 0,-1-24 16,1 12-16,0-71 31</inkml:trace>
</inkml:ink>
</file>

<file path=word/ink/ink2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8.8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47 215 0,'0'0'0,"0"12"0,-12 23 0,0-11 16,1 0-16,11-12 16,-12 0-16,12 0 15,0-24 1,0-12-16,12 0 16,-1 0-16,13-11 15,-12-1-15,12 0 0,-1-11 16,25-13-16,-25 36 15,1 13-15,-12-1 16,0 12-16,-1 12 16,1-1-16,-12 1 15,0 12-15,0 12 16,-12-12-16,12-1 16,-11 1-16,11 0 15,-12 0-15,0-12 16,-12-96 15</inkml:trace>
</inkml:ink>
</file>

<file path=word/ink/ink2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8.4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0,'0'-23'16,"12"23"-16,-1-12 16,13 0-16,-12 0 15,12 1-15,-12-1 16,11 0-16,-11 0 0,0 12 0,0 0 15,-12 59 17</inkml:trace>
</inkml:ink>
</file>

<file path=word/ink/ink2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7.1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95 442 0,'0'0'0,"-12"0"32,0 0-17,0-12-15,12 0 16,0-12-16,0 0 16,12 0-16,-12-11 15,12-13-15,0 12 0,0-12 16,-1 13-1,1-1-15,0 0 0,0 0 16,-12 24-16,12 0 0,0 0 16,-1 12-16,1 12 15,0 12-15,-12 0 16,12 0-16,-12 0 16,0 0-16,0 11 15,-12-11-15,12 0 0,-12 0 31,12 0-31,-12-12 0,12 0 16,-11-12-16,-1 0 16,0-12-1,0-12-15,0 12 0,0-12 16,-11 12-16,11-12 16,0 1-16,-11 11 15,11-12-15,0 12 0,0 0 16,0 0-16,24 12 31,-12 12-15,12 0-16,0 0 0,0 0 15,-12 0-15,11 0 0,-22 47 32</inkml:trace>
</inkml:ink>
</file>

<file path=word/ink/ink2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5.91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12 147 0,'0'0'0,"0"12"0,0 12 16,-12-1-16,12 1 16,0 0-16,0-12 15,0 0-15,0 0 0,0 0 16,0-36 15,12 12-31,-12 0 16,11-12-16,13-23 15,-12 23-15,0 0 16,12 0-16,-12 0 16,0 1-16,12-1 15,-12 0-15,0 12 16,11 12-16,-11-12 15,0 24-15,0-12 16,12 24-16,-24-12 16,12 12-16,-12 11 0,0-11 15,0 12-15,-12 0 16,12-1-16,-12-11 16,12 12-16,-12-13 0,-47 37 31</inkml:trace>
</inkml:ink>
</file>

<file path=word/ink/ink2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5.5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0,'0'0'0,"0"-12"0,12-23 0,0 11 16,0 12-16,-12 0 16,12 0-16,-12 24 15,11 0-15,-11 0 16,0 0-16,0 12 0,-11-1 16,-1 72 15</inkml:trace>
</inkml:ink>
</file>

<file path=word/ink/ink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6.5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0 131 0,'11'-12'16,"-11"0"-1,12 0-15,0 0 0,0-11 16,0 11-16,11 0 0,-11 0 16,0 0-16,0 0 15,0 12-15,-12 12 31,-12 12-31,12 0 16,-12-1-16,-12 1 0,13 0 31,-1 12-31,-12-13 0,12 1 16,0-12-16,1 0 16,11 0-1,0-36 1,11 12-1,-11 0-15,12 0 0,0-11 16,-12 11-16,12 0 0,0 0 0,-12 0 16,12 0-1,-12 36 17,0-12-32,-12 12 15,12-1-15,-24 96 31</inkml:trace>
</inkml:ink>
</file>

<file path=word/ink/ink2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5.3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35 0,'0'0'0,"11"-12"0,-11 1 16,12-1-1,0 24 1,-12-1 0,0 1-16,0 12 15,-12 0-15,12-1 0,-12 1 16,1 12 0,11-12-16,-12-1 0,12-11 15,0 0-15,12-12 31,-1 0-31,-11-12 16,12 0-16,0 12 16,0-12-1,-12 24 1,0 12-16,0-12 0,0 12 16,0-1-16,0-11 15,0 12-15,0 0 0,0-1 16,0-11-16,0 0 15,0 0-15,12-12 16,-12-24 0,11 12-1,-11-11 1,12-143 0</inkml:trace>
</inkml:ink>
</file>

<file path=word/ink/ink2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4.6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94 0 0,'0'0'0,"0"11"15,-12 25-15,12-1 0,-11 1 16,-1-1-16,0-11 16,1 12-16,-1-13 15,0 1-15,12-12 0,-12-12 16,12-24 0</inkml:trace>
</inkml:ink>
</file>

<file path=word/ink/ink2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4.5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0,'0'0'0,"12"12"31,-12 0-15,12 11-16,-12-11 15,35 59 17</inkml:trace>
</inkml:ink>
</file>

<file path=word/ink/ink2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4.2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109 36 0,'0'0'0,"-12"0"15,12-12-15,-12 12 16,12-12-16,-12 1 16,0 11-16,0 11 15,12 13 1,-12 0-16,12 0 15,-12 0-15,0 12 16,12-13-16,-11 13 16,11-12-16,0 0 0,0 0 31,0-12-31,0 0 16,0 0-16,11-12 31,1-12-16,0-12-15,0 12 16,0-12-16,0 0 16,0 12-16,0 0 0,-12 0 15,12 0-15,-12 1 16,0 22 46,0 1-46,0 12-16,12 0 16,-12 0-16,11 12 0,1-12 0,-12 11 15,12 1-15,-12 0 16,12-12-16,-12 0 16,0-1-16,0-11 15,0 0-15,-12-12 47,0-12-47,0 12 16,12-12-16,-11-11 15,-1 11-15,12-12 0,-12 0 16,12 0-16,0-12 16,12 12-16,-12-11 15,12-1-15,-12 0 16,11 0-16,1 1 0,0 11 15,0 0-15,-12 0 16,12 0-16,-12 12 16,0 0-16,0 0 15,12 1 63,0 11-15,0 11-1,-12 1-46,12 0-16,0 0 16,-1 0-16,13 12 31,-12 0-31,0 0 0,12 0 0,0 11 16,-12 1-16,11 0 15,1 0-15,-12-1 16,12 1-16,-12-12 15,12 0-15,-12 12 0,-1-24 16,1 11-16,0-11 16,-12 0-16,12-12 0,-24-12 47,-59-71-32</inkml:trace>
</inkml:ink>
</file>

<file path=word/ink/ink2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1.0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0 0,'0'0'0,"-12"12"31,12 0-15,0 11-16,-12-11 15,12 12-15,-35 60 31</inkml:trace>
</inkml:ink>
</file>

<file path=word/ink/ink2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9.8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6 131 0,'-12'0'47,"24"-12"187,0 12-234,-12-12 16,11 0-16,1-12 0,12 13 16,-12-1-16,-1-12 15,-11 12-15,12 12 16,0-12-1,-12 24 17,-12 0-17,0 0 1,1-12 31,-1 12 125,0-24-157</inkml:trace>
</inkml:ink>
</file>

<file path=word/ink/ink2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8.6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262 0 0,'0'0'0,"-11"12"0,11 23 16,-12 13-16,0-13 0,0 1 31,-12-12-31,12 11 16,0-23-16,0 12 0,-12-12 16,12-12-16,0 12 15,1-24-15,-1 0 0,-72-83 31</inkml:trace>
</inkml:ink>
</file>

<file path=word/ink/ink2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8.4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0,'12'0'16,"0"24"-1,-1-12 1,-11 0-16,12 0 16,0-1-16,-12 13 15,35 83 1</inkml:trace>
</inkml:ink>
</file>

<file path=word/ink/ink2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8.2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24 238 0,'0'0'0,"0"-12"0,12 0 0,11-12 16,1 0-16,0 1 15,0-1-15,0 0 16,-12 0-16,12 12 15,-13-12-15,1 12 32,-24 12-32,1 0 15,-1 0 1,-12 0-16,12 0 16,-12 0-16,12 0 15,0 0-15,-12-12 0,12 12 16,0 0-16,1 0 15,-1 0-15,0-11 16,0 11 0,24 23 15,0-11-31,0 12 0,-1 12 16,13 12-16,0-1 15,0 13-15,0 0 16,0-1-16,0 1 0,-1-12 15,1-13-15,0 1 16,0-12-16,-12 0 0,0-12 16,-12-24-1,-12-12 1,0 12-16,0-12 16,0-12-16,-83-131 31</inkml:trace>
</inkml:ink>
</file>

<file path=word/ink/ink2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7.7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71 130 0,'-12'0'15,"12"-23"1,0 11 0,0 0-16,12-12 0,-12 12 15,12-12-15,-1 13 16,1-1-16,0 12 16,0 0-16,-12 12 15,0-1-15,0 25 0,0 0 0,0-1 16,-12 1-16,0 12 15,12-13-15,-12 1 0,1 0 16,-1-1-16,0-23 16,12 12-16,-12-24 15,0 0 1,0-12 0,12-12-16,-11 13 15,11-1-15,-12-12 16,12 12-16,0 0 15,12 0 1,-1 24 0,1 0-1,0 0-15,0 0 0,12 0 16,-13 0-16,1-12 16,0 11-16,0-34 31</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3.4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0,'0'0'0,"12"12"78,-12 0-78,0 11 16,0 1-16,11 12 16,-11-12-16,12 11 15,-12-11-15,12 12 0,-12-12 16,0-1-16,12 1 15,-12 0-15,0-12 0,0 0 16,0 0-16,0 11 31</inkml:trace>
</inkml:ink>
</file>

<file path=word/ink/ink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6.1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0,'0'0'0,"0"11"15,0 13-15,0 0 0,0 0 31,0-12-31,0 12 0,0 0 16,0-12-16,12 11 16,-12-11-16,12-12 15,-12-59 17</inkml:trace>
</inkml:ink>
</file>

<file path=word/ink/ink3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6.9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0,'0'0'0,"0"-12"15,0-12 1,12 12-16,-12 0 16,0 0-16,12 0 0,0 1 15,0-1 1,0 24-16,-12-1 0,12 1 16,-12 12-16,11 0 31,-11 0-31,12 0 15,-12 0-15,12-1 16,0 1-16,0 0 16,-12 0-16,12 12 0,0-12 15,-12-1-15,0 1 16,0-12-16,0 12 16,-12-12-16,0-12 15,-12 12-15,12-12 0,0-12 16,-11 0-16,11 0 15,0 0-15,0-12 0,0 12 16,12-11-16,0 11 16,0-12-16,12-12 15,0 12-15,12-12 0,-1 13 16,1-1-16,0 0 16,0 0-16,0 12 0,-12 12 15,12 0-15,-12 12 16,-12 0-16,-36 71 31</inkml:trace>
</inkml:ink>
</file>

<file path=word/ink/ink3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6.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155 0 0,'0'0'0,"-12"12"15,0 0 1,0 12-16,0 0 0,-12 11 16,13-11-16,-1 12 15,0-12-15,0 12 16,0-12 0,0-1-16,12 1 15,-12-12-15,12 0 0,0 0 16,12 0-1,0-24 1,0 0-16,0-12 16,0 0-16,11-11 15,1 11-15,12-12 16,-12 12-16,-1 0 16,1 12-16,-12 0 15,-36 72 1</inkml:trace>
</inkml:ink>
</file>

<file path=word/ink/ink3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5.9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24 241 0,'0'0'0,"0"12"0,-12 12 0,12-12 16,-12-1-16,24-11 15,0-23 1,0-1-16,0 0 16,12-12-16,-12 0 0,11 1 15,-11 11-15,12 0 16,-12 0-16,-12 0 0,12 12 16,-12 0-16,12 12 15,-12 24 1,0-12-16,0 0 15,0 12-15,0 0 0,0 12 16,0-1-16,0 13 16,0-12-1,0 11-15,0-11 16,0 12-16,0-24 16,0 12-16,0-25 15,0 1-15,0-35 31,-12-1-31,12 0 16,0 0-16,-12-12 0,12 12 16,0-11-16,0 11 15,-12 0-15,12 12 0,-12 12 16,0 0-16,0 24 16,0 0-16,1 11 15,-13-11-15,12 12 16,0 0-16,12 0 0,0-13 15,0-11-15,59-83 32</inkml:trace>
</inkml:ink>
</file>

<file path=word/ink/ink3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5.4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36 0,'0'0'0,"12"-12"15,0 0-15,0 0 16,-1 12-16,1 0 15,-12 12 1,12 0-16,-24 12 0,-11 95 31</inkml:trace>
</inkml:ink>
</file>

<file path=word/ink/ink3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5.3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12 0,'0'0'0,"0"24"16,0-1-16,0 1 0,0-1 16,0-11-16,0 12 15,0-13-15,0 1 16,0 0 0,0-36 15,10-129-16</inkml:trace>
</inkml:ink>
</file>

<file path=word/ink/ink3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5.1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0,'0'0'0,"0"12"16,0 11-1,0-11 1,0 12-16,0 0 16,0 0-16,0 12 0,0-1 15,0 1-15,0 72 47</inkml:trace>
</inkml:ink>
</file>

<file path=word/ink/ink3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4.7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0,'0'0'0,"12"12"15,-1-1 1,25 13 15</inkml:trace>
</inkml:ink>
</file>

<file path=word/ink/ink3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4.5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0 250 0,'0'0'0,"12"0"31,-12-12-31,24-11 16,-12-1 0,0 0-16,11 0 0,-11-12 15,0 13-15,0-1 16,0 12-16,0 0 15,0 0-15,-12 0 16,12 0 0,-12 36-1,0-12-15,11 12 0,-11 0 0,0-1 16,12 13-16,-12-12 16,0 0-16,12 11 0,-12-11 15,12-12-15,-12 0 16,12 0-16,0 0 15,0-24 1,-12 0-16,0 0 16,12 0-16,-12 0 0,0 0 15,-12 1 1,0 11-16,-12 11 16,12 1-16,-12 0 15,1 12-15,11 0 0,-12 0 31,12-1-31,0 13 16,0-12-16,1 0 16,11 0-16,0-13 0,0 1 15,11 0-15,13-12 16,-12-12 0,12 0-16,-12 1 15,11 11-15,1-12 0,-12 0 16,0 12-16,12-12 15,0-24 17</inkml:trace>
</inkml:ink>
</file>

<file path=word/ink/ink3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4.0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24 215 0,'0'0'0,"0"-24"0,12 0 16,-12 0-16,11 1 15,1-13-15,12 12 16,-12 0 0,0 12-16,12 0 15,-12 0-15,0 12 0,0 24 16,-12-12 0,0 12-1,0 12-15,0-12 0,-12 11 0,0 1 16,12 0-16,-12-12 15,0 0-15,12 0 16,-12-13-16,12 1 16,-12-12-16,12-23 15,0 11 1,-12 0-16,12-12 0,0 0 16,0 12-16,0-12 15,12 12-15,-12-12 16,0 12-16,0 1 0,12 11 15,0 11 1,-12 13 0,0 0-16,-12 0 15,0 0-15,12 0 16,-24 12-16,-47 107 31</inkml:trace>
</inkml:ink>
</file>

<file path=word/ink/ink3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3.5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0,'0'0'0,"0"36"15,0-24 1,12 12-16,0-12 16,0 12-16,12-13 0,-12 1 15,0-12-15,-1 12 16,1-24-1</inkml:trace>
</inkml:ink>
</file>

<file path=word/ink/ink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5.7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84 0,'0'0'0,"0"24"16,-12-12-16,12 0 0,0-1 15,0 1 1,0 0-16,24-12 15,-12-24 1,0 13-16,0-1 16,0 0-16,0-12 15,0 12-15,12-12 0,-13 12 16,1 0-16,0-12 16,-24 36 30,12 0-46,0 12 16,12-12 15,12-12-31,-12 0 16,0-12-16,12 0 16,-12 12-16,0-12 15,0 12-15,0 0 0,-12 12 31,-12 0-31,-24 12 32</inkml:trace>
</inkml:ink>
</file>

<file path=word/ink/ink3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2.4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0,'0'0'0,"12"0"16,0 0-16,0 0 16,0 24-1,0-12-15,-12-1 16,-36 49 15</inkml:trace>
</inkml:ink>
</file>

<file path=word/ink/ink3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2.3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0,'0'12'0,"11"0"16,-11 0-16,0 11 15,0-11-15,12 12 16,-12-12-16,0-1 16,12 1-16,-12 0 15,12-12 1,11-83 15</inkml:trace>
</inkml:ink>
</file>

<file path=word/ink/ink3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2.1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24 107 0,'-12'0'0,"12"-12"47,0 0-47,12 0 15,0 0-15,0 0 0,-1-12 16,1 12-16,0 12 15,0-11-15,0 11 16,0 0 0,-12 11-16,0 1 15,0 12-15,0-12 16,-12 24-16,12-12 16,-12 11-16,0 1 15,0 0-15,0-1 0,1 1 16,-1 0-16,0-1 0,0-11 0,0 0 15,12-12-15,0 0 16,12-36 0,-12 12-1,47-71 17</inkml:trace>
</inkml:ink>
</file>

<file path=word/ink/ink3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1.5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0,'0'0'0,"0"12"0,23 11 16,-11 1-16,12-12 0,0 12 16,0-13-16,0 13 15,0-12-15,-1 0 0,61 0 31</inkml:trace>
</inkml:ink>
</file>

<file path=word/ink/ink3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01.3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0 190 0,'0'-11'32,"12"-1"-32,-12 0 15,12 0-15,-12 0 16,12 0-16,-1 0 0,1 0 15,-12 0-15,12 0 16,0 1-16,12-1 0,-12 0 16,0 12-16,-1-12 15,1 12-15,0-12 0,0 12 16,0 0 0,0-12-1,-12 24 16,0 12-15,0-12 0,-12 11-16,12-11 15,-12 24-15,0-12 0,0 12 16,0-1-16,1 1 16,-1-12-16,0 11 15,0-11-15,0 0 16,0 0-16,0-12 0,-47 23 31</inkml:trace>
</inkml:ink>
</file>

<file path=word/ink/ink3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9.3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0,'0'0'0,"12"0"16,-12 12 0,0 11-16,0-11 15,0 12-15,0 0 0,12-1 16,-1 1-16,1-12 16,0 0-16,0 0 15,12-12-15,-13 0 0,13 0 16,-12-12-16,0-36 31</inkml:trace>
</inkml:ink>
</file>

<file path=word/ink/ink3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9.1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23 0,'0'0'0,"0"-11"16,12-1-16,-24 35 31,12 1-31,-12 0 0,12 0 16,0 12-16,0-12 15,0-1-15,0 13 16,0-12-16,0 0 0,12-12 16,-12 0-1,12 0-15,0-12 0,0-12 31,0 0-31,0 0 0,0 12 16,0-12-16,0 0 16,0 12 15,-12 12-31,-12 12 0,12-12 16,0 12-16,0 0 15,-12 11-15,12-11 0,0 12 16,0 0-16,12-12 0,-12-1 15,0 1-15,0-12 16,12 0-16,0-24 16,-12 0-1,0-12-15,47-95 47</inkml:trace>
</inkml:ink>
</file>

<file path=word/ink/ink3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8.7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84 35 0,'0'0'16,"0"-23"-16,0 11 0,-12 12 15,0 0 1,12 12-16,-11 11 16,-1-11-16,0 24 15,0-12 1,12-1-16,-11 1 16,11 0-16,0-12 15,0 0-15,11 0 16,1-12-16,0-12 0,0 0 15,-1 0-15,1 12 16,0-12-16,0 12 16,-1 12-16,-11 0 15,0 12-15,0-13 0,-11 13 16,11-12-16,0 12 16,-12-12-16,12 0 15,12-12 16,-12-24-15,11 12-16,13-131 31</inkml:trace>
</inkml:ink>
</file>

<file path=word/ink/ink3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8.3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35 118 0,'0'12'16,"-12"-12"-16,24 0 15,0 0 16,0-12-31,0 12 0,0 0 16,-12 12 0,0 0-16,-12 12 15,0-12-15,0 23 16,0-11-16,0 0 0,1-1 16,-1 1-16,12-12 31,0 0-31,12-12 15,-1-12-15,13 0 0,-12-12 16,24 1-16,-13-13 16,1 12-16,0-11 15,0-1-15,35-94 32</inkml:trace>
</inkml:ink>
</file>

<file path=word/ink/ink3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7.8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87 0 0,'-12'0'16,"0"0"-1,1 23 1,-1 1-16,0 0 0,12 0 16,-12 12-16,12 0 0,-12-13 15,12 13-15,0-12 16,0-12-16,12 12 0,-12-12 16,12-12-1,0 12-15,0-12 16,-1 0-16,1 0 31,0 12-31,0-12 16,-12 12-16,0 11 15,-12-11-15,0 12 16,0 0-16,12-12 0,-11 12 16,-1 0-16,0-1 15,12 1-15,0-12 16,0 0-16,12 0 0,0-12 15,-1 0-15,13 0 16,-12-12-16,11 0 16,60-95-1</inkml:trace>
</inkml:ink>
</file>

<file path=word/ink/ink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5.2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82 0 0,'0'0'0,"-11"12"0,-13 12 15,12-12-15,0 0 16,1 0-16,-1 0 0,24 0 16,-1-12-1,1 0 1,0 12 0,-12 0-16,0 0 0,0 11 15,-47 61 1</inkml:trace>
</inkml:ink>
</file>

<file path=word/ink/ink3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7.4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202 442 0,'0'0'0,"-12"12"0,1 11 16,-1 1-16,-12 0 15,12 0-15,-12 0 0,0 0 0,12 0 16,0-13-16,0 1 16,0 0-16,1 0 15,-1 0-15,0-12 16,24-12 0,0 0 15,-1 0-31,1-11 15,12-1-15,0 0 0,12 0 16,0 0-16,-1-12 16,13 12-16,0-11 0,0-1 15,-1 12-15,1-12 16,12 1-16,-13-1 16,1 0-16,-12-12 0,11 13 15,-11-1-15,0 12 16,-12 0-16,-12 0 0,12 12 15,-12 0-15,-1 0 16,-22 12 15,-1 12-15,0 0 15,0-12-31,-36 24 31</inkml:trace>
</inkml:ink>
</file>

<file path=word/ink/ink3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6.9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8 0,'0'-11'15,"12"22"17,-59 59 14</inkml:trace>
</inkml:ink>
</file>

<file path=word/ink/ink3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6.7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0,'0'0'0,"0"12"15,-12 12-15,12-1 16,0 1-16,0 0 15,12-1-15,-12 1 0,11-12 16,-11-1 0,12 1-16,0 0 15,-12-59 17</inkml:trace>
</inkml:ink>
</file>

<file path=word/ink/ink3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5.8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71 0,'0'12'0,"0"0"15,12 0-15,-12 11 0,12-11 16,12 12-16,0-12 16,-1 0-16,13 0 15,0-12-15,11 0 16,1-12-1,0-12-15,-1 12 0,13-12 16,-13 1 0,-11-13-16,47-35 15</inkml:trace>
</inkml:ink>
</file>

<file path=word/ink/ink3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5.6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0,'12'-12'15,"0"24"1,-1 11-1,1-11-15,-12 0 16,0 0-16,12 0 31,-12 12-31,0-12 0,-59 48 32</inkml:trace>
</inkml:ink>
</file>

<file path=word/ink/ink3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5.4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 0 0,'0'0'0,"-12"12"16,1 0-16,11 0 15,11 0 1,-11-1-16,0 1 15,0 0-15,0 12 16,0-12-16,0 0 16,0-1 15,12 1 0,0-24-31,0 1 16,0 11-1,0-12-15,-1 12 16,1 0-16,0 0 16,0 12-16,-12-1 15,0 1-15,0 12 32,0-12-32,0 12 0,-12-1 15,12 1-15,-12 0 16,12 0-16,-12-13 0,12 1 15,-11 12-15,-1-12 16,12-24 0,-12-59 15</inkml:trace>
</inkml:ink>
</file>

<file path=word/ink/ink3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4.8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0,'0'0'0,"0"12"32,12 12-1,-12 0-31,12 11 0,-12 1 16,0 11-16,0-11 15,0 11-15,0 1 16,0-1-16,0-11 15,0 0-15,0-13 0,0 1 16,12-36 0,-12 0-1,12 1-15,0-13 16,0 0-16,0 0 16,0 1-16,0 11 0,-12 0 15,11 0 1,-22 24-1,11 0 1,0 0-16,0-1 0,-12 1 16,12 0-16,12-12 0,-1 12 15,1-24 1,12-12 0,-12 1-16,0-1 0,12-12 15,0 1-15,-12-1 16,0 0-16,12 1 15,-13 11 1,1-12-16,-12 25 0,12-13 16,-24 12-16,0 36 15,1-12 1,11-1-16,-12 1 16,12 12-16,0-12 0,0 0 15,0 0-15,12 0 16,-1-1-16,1 1 15,0 0 1,0 0-16,-12 12 16,12-12-16,-12 11 0,0 1 15,-12 0-15,0 0 16,0-1-16,-11 1 16,11-12-16,-12 0 0,12 0 15,0 0-15,-12-12 16,12-24-1,12 12-15,12 0 16,-12 0-16,12 0 0,0 1 16,12-1-16,-12 12 0,12-12 15,-1 12-15,1 12 16,0-12-16,0 12 16,-12-1-16,12-11 0,-12 12 15,0 0-15,-1 0 16,1 0-1,0-12 17</inkml:trace>
</inkml:ink>
</file>

<file path=word/ink/ink3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3.9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0,'0'0'0,"23"-11"15,-11 11-15,0-12 16,12 0-16,-1 0 16,-11 12-1,0-11-15,0 11 0,0 0 16,0 0-16,-12 11 31</inkml:trace>
</inkml:ink>
</file>

<file path=word/ink/ink3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3.7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5 0,'-12'-12'16,"0"24"0,12 0-16,-12 0 15,0 12-15,12-12 16,-12 11-16,12 1 0,-12 0 16,12-12-1,0 12-15,12-12 16,0 0-16,0-12 15,0-12-15,0 12 16,0 0 0,-12 12-1,0 11-15,0-11 16,0 12-16,0 12 16,0-12-1,0-1-15,0 13 16,0-12-16,0 12 0,12-13 15,-12-11-15,0 0 16,0 0-16,12-12 16,0-12-1,-24-83 17</inkml:trace>
</inkml:ink>
</file>

<file path=word/ink/ink3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1.6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0,'0'24'16,"0"-12"-16,0 12 15,0-12-15,0 0 0,0-1 16,0 1-16,12-24 47,-12 1-47,11-1 0,-11 0 15,12-12-15,0 0 16,0 0-16,0 0 0,12 12 16,-12-11-16,0 11 15,12 0-15,-12 0 0,0 12 16,-12 12-16,12 0 31,-12 11-31,0 1 0,-12 0 16,12 0-16,-12 0 15,0 12-15,0-13 0,-12 25 32</inkml:trace>
</inkml:ink>
</file>

<file path=word/ink/ink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4.4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0 0,'-12'11'0,"0"1"15,12 0 1,0 0-16,-11 0 16,11 12-1,0-12-15,0 12 16,0-12-16,0 12 0,0-13 15,0 1-15,0 0 16,0 0-16,11 0 16,1-24-1,0 0 1,-1 24 15,-22 0-15,11 0-16,0 12 0,-12-12 15,12 12-15,-12-12 16,12 12-16,0-13 16,12 1-1,0-24 1,-1 1-16,13-1 16,-12 12-16,-12 12 15,-12-1 1,-12 1-16,13 12 15,-13-12-15,1-12 16</inkml:trace>
</inkml:ink>
</file>

<file path=word/ink/ink3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1.2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0 0,'0'0'0,"11"0"16,-11 11 0,0 13-16,0 0 15,0-12-15,0 12 16,-11-1-16,11 1 16,0 0-1,-35 35 1</inkml:trace>
</inkml:ink>
</file>

<file path=word/ink/ink3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1.1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0,'0'12'0,"11"0"0,-11 12 16,0-12-16,0 11 15,0 1-15,0-12 16,0 12-16,0-1 31,0-11-31,0 0 0,0-24 31,12 0-15,35-130 0</inkml:trace>
</inkml:ink>
</file>

<file path=word/ink/ink3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0.9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97 23 0,'0'0'0,"0"-11"16,-12-1 15,0 24-31,0-1 0,1 1 0,-1 12 16,0-12-16,12 12 15,-12-12-15,0 12 16,12-12-16,0 0 15,0 0-15,12 0 32</inkml:trace>
</inkml:ink>
</file>

<file path=word/ink/ink3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50.1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204 0 0,'0'0'0,"0"12"31,-12 12-15,0 0-16,1 0 15,-1 11-15,-12 1 16,0 0-16,0 11 0,0-11 16,12 11-16,-12-23 15,12 12-15,1-12 16,11-12-16,23-36 15</inkml:trace>
</inkml:ink>
</file>

<file path=word/ink/ink3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9.9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0,'0'0'0,"-12"12"32,0-12-32,0 11 15,0 13-15,1-12 0,11 12 0,-12 12 0,0-12 16,0 12-16,12-13 15,-12 13-15,12-12 16,-12 12-16,12-12 16,0-12-16,0 11 0,-12-11 15,12 0-15,0 0 32,12-12-32,0-12 15,0-12 1,0 12-16,0-11 15,11-1-15,-11 0 16,0 0-16,0 0 16,0 12-16,-12-12 0,0 13 15,12 11-15,-12-12 16,0 35 0,0 1-16,12 0 15,-12 0-15,12 12 16,0 0-16,-12 11 15,12 1-15,-12-12 16,0 11 0,0-11-16,0-12 15,0 0-15,0-12 16,-12 0-16,0-12 16,12-12-16,-12 0 15,0-12-15,12 0 16,-12 0-16,12-11 15,0 11-15,-12-12 16,12 0-16,0 0 0,12 1 16,-12-1-16,12 0 15,0 0-15,12 12 16,-12-11-16,0-1 0,12 12 16,-13 0-16,1 12 15,0 0-15,0 0 16,0 24-16,-12 0 15,12 12-15,0 0 16,-12 0-16,12 12 16,0 11-16,0-11 15,12 12-15,-12-1 0,11 1 16,-11-12-16,12 0 0,-12-1 16,0-11-16,0 0 15,-12-12-15,-36-95 47</inkml:trace>
</inkml:ink>
</file>

<file path=word/ink/ink3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5.7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0,'0'0'0,"0"12"0,0 11 16,0-11-16,-10 12 16,10-12-16,0 0 15,0-36 17</inkml:trace>
</inkml:ink>
</file>

<file path=word/ink/ink3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5.5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14 250 0,'0'-12'15,"0"0"-15,0 1 16,-12-1-16,12-12 16,0 12-16,0-12 15,0 12-15,12-12 16,-12 12 0,0-12-16,0 13 0,12-1 15,-12 0 1,12 0-16,-12 0 0,12 0 15,0 12 1,0 12 0,-12 0-16,11 0 15,1 12-15,-12-13 0,12 13 16,-12 0-16,0 0 0,12 0 16,-12 0-16,0 0 15,0-1-15,0-11 16,-12 12-16,12 0 15,-12-12-15,-11 36 32</inkml:trace>
</inkml:ink>
</file>

<file path=word/ink/ink3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4.6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130 0 0,'-12'12'0,"12"0"16,-11 0-16,-1 11 0,0 1 16,-12 0-16,12-12 15,0 11-15,0 1 16,1-12-16,-1 0 0,12 0 15,12-12 17,-1-12-32,1 0 15,12 0-15,-12 0 16,0 0-16,0 1 0,0 11 16,-1 0-16,1 0 15,0 0-15,0 0 16,0 11-1,0 1-15,0 0 16,0-12 0,-1 0-16,1-35 31</inkml:trace>
</inkml:ink>
</file>

<file path=word/ink/ink3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4.2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0 0,'0'12'15,"-12"12"1,12-12-16,-11 11 0,11 1 16,-12 0-16,0 0 15,1-1-15,11 1 16,-12-12-16,12 0 0,23-36 31</inkml:trace>
</inkml:ink>
</file>

<file path=word/ink/ink3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3.7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1 0,'-11'-12'0,"11"36"62,0 0-62,0-1 16,0 25-16,0 0 0,0 23 16,0-11-16,0 11 15,0 1-15,0-13 16,0-11-16,0-1 0,0-11 16,0-24-16,11-24 31</inkml:trace>
</inkml:ink>
</file>

<file path=word/ink/ink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4.0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0,'12'12'31,"0"-12"-31,0-12 0,12 0 16,-12 0-16,11 0 15,-11 0-15,12 1 16,-12 11-16,0-12 0,-1-12 16,-46 0 30</inkml:trace>
</inkml:ink>
</file>

<file path=word/ink/ink3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3.5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62 0,'0'-12'0,"12"0"0,-12 0 16,12 12-16,0-24 15,0 24 1,0 0-16,0 0 0,0 0 16,0 12-16,-12 0 15,11 0-15,-11 12 0,0 12 16,0-1-16,0 1 15,0 12-15,-11 12 0,11-13 16,-12 13-16,0-12 16,12-1-16,-12-11 15,12 0-15,-12-12 0,12 0 32,-12-13-32,12 1 15,-12-24 1,12 1-16,0-1 15,0 0-15,0-12 0,0 0 16,0 0-16,0 0 16,0 0-16,12-11 15,-12 11-15,12 0 0,12 0 16,-12 0-16,11 12 0,-11 0 16,12 0-16,0 12 15,0 0-15,0 12 16,-12 0-16,12 12 0,-12-12 15,-1 12-15,1 0 16,-12 0 0,12 11-16,-24-11 15,12 0-15,-12 0 0,1 0 16,-1-12-16,-12 0 16,12 0-16,0-12 15,0-12 1,12 0-16,0-12 0,0 0 15,12-12-15,0 0 0,12 1 16,-12-13-16,11 12 16,1-11-16,0 11 15,0 0-15,0 0 0,-12 12 16,0 1-16,0-1 16,0 12-16,-1 12 15,-11 12 1,0 0-16,0 0 15,0 11-15,-11-11 16,11 12-16,-12 0 16,0 0-16,12-12 15,0 0-15,0 0 0,0 0 32,12-12-32,0 0 15,-1 0 1,1-12-16,0 12 15,0 12-15,0-1 16,-12 1-16,0 0 16,0 0-16,0 12 15,-12-12-15,12 12 0,-12-12 16,12 0-16,0 0 16,0-24-1,0-12 1,12 12-16,0-12 15,0 0-15,12-12 16,-12 13 0,12-1-16,0 0 15,-1 12-15,1-12 0,0 12 16,0 0-16,-12 0 16,0 12-16,0 0 0,0 0 15,0 0-15,-24 0 31,0 0-31,-36-47 32</inkml:trace>
</inkml:ink>
</file>

<file path=word/ink/ink3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42.48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84 0,'0'0'0,"-12"0"0,0 0 16,0 0-16,1 0 15,-1-12 1,24 12-1,-12-12-15,11 0 32,25-36-1</inkml:trace>
</inkml:ink>
</file>

<file path=word/ink/ink3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39.7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3541 0,'-12'0'16,"12"-12"-1,0-12 1,12 12-1,0 1-15,0-1 16,12 12 0,-13-12-16,1 12 0,0 0 15,12-12-15,-12 12 0,274-108 78,-250 97-62,24-13 0,-1 12-16,1-12 0,11 0 15,13-12-15,-1 13 16,13-13-16,-1 0 16,1 0-16,-1-11 0,12-1 15,1 12-15,-1-12 16,24-11-16,0 11 15,0 0-15,0 1 0,1-1 0,-1 0 16,0 1-16,12-1 16,-12 0-16,12 1 15,12-1-15,-12-12 0,12 13 16,-12-13-16,12 0 16,0 13-16,0-25 15,0 13 1,0-1-16,0 0 15,0 1-15,0-1 0,0 12 16,1-11-16,-1 11 16,-12 0-16,0 1 15,0-1-15,0 0 0,-12 1 16,0 11-16,-12-12 16,13 1-16,-13 11 15,0-12-15,0 12 0,12 1 16,-23-1-16,11 0 15,-12 0-15,-11 1 16,-1 11-16,-11-12 0,-1 0 16,-11 12-16,-1-11 15,-11 11-15,11-12 16,1 0-16,11 0 0,-11 1 0,-1-1 16,1 0-16,-1 12 15,1-11-15,-12 11 16,-1 0-16,1 0 15,-13 0-15,1 0 0,-12 12 16,0-11-16,-12 11 16,-1-12-1,1 12-15,0 0 16,0-12-16,0 12 0,0-12 16,-1 1-16,1 11 15,12-12-15,-12 0 0,0 0 16,0 12-16,-12 0 15,11 0-15,-11 0 16,-24 0 0,1 24-1,-1-12 1,0 12-16,-36-36 31</inkml:trace>
</inkml:ink>
</file>

<file path=word/ink/ink3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1.2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0 299 0,'12'0'0,"0"0"0,0-12 16,0 0-16,-1-12 31,13 12-31,0-24 15,-12 12-15,12 0 0,-12-11 16,0 11-16,0 0 16,0 0-16,-12 0 15,0 12-15,0 0 0,-12 12 16,12 12 0,-12 0-16,0 0 15,12 12-15,0 0 16,0 0-16,12 0 15,0-1-15,12 1 0,-1-12 16,1 12-16,0-24 0,0 0 16,0 0-16,59-83 31</inkml:trace>
</inkml:ink>
</file>

<file path=word/ink/ink3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0.91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0,'0'0'16,"0"12"-16,0 12 0,0 12 16,0-24-16,0 12 0,0 0 15,0-13-15,0 1 16,10 0-16,-20 0 47</inkml:trace>
</inkml:ink>
</file>

<file path=word/ink/ink3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0.7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82 0 0,'0'0'16,"0"12"-16,-12 0 16,12 12-16,-11-1 0,-1 1 15,12 0-15,-12 12 16,0-13-16,1 13 15,11-12-15,-12 12 0,12-25 16,0 1-16,47-47 47</inkml:trace>
</inkml:ink>
</file>

<file path=word/ink/ink3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0.5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73 0,'0'0'0,"24"0"0,-12-12 16,11 12-16,1-12 16,0 1-16,0-1 0,-1 0 15,-11 12-15,0-12 16,0 12-16,0 0 16,-24 24 30</inkml:trace>
</inkml:ink>
</file>

<file path=word/ink/ink3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0.0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0 225 0,'0'0'0,"12"0"15,0-12 1,0 1-16,0-13 15,0 0-15,0 12 0,0-12 16,-12 13-16,0-13 16,0 12-16,0 0 15,-12 12-15,0-12 16,0 24-16,0-12 0,0 24 16,12-12-16,0 0 15,0-1-15,12 1 16,-12 0-16,24 0 0,-12-12 15,0 12-15,11-12 16,-11 0-16,12 0 31,-12-12-31,12 0 0,-12 0 16,12-11-16,83-84 31</inkml:trace>
</inkml:ink>
</file>

<file path=word/ink/ink3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9.6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0 108 0,'12'-12'31,"0"0"-31,12 0 16,-12-12-16,12 12 0,0 0 16,-12 1-16,0 11 15,0-12-15,0 12 16,-12 12 0,0-1-16,-12 13 15,12 12-15,-12-12 0,0 11 16,0 1-16,0-12 15,0-1-15,12 1 16,0-12-16,12-12 16,0-12-1,12-12-15,-12 12 16,12-11-16,-12-1 16,0 0-16,12 0 0,-12 13 15,-12-1-15,-36 71 47</inkml:trace>
</inkml:ink>
</file>

<file path=word/ink/ink3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9.1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0 191 0,'0'0'0,"0"36"16,12-24-16,0 11 0,12 1 15,-12-12-15,11 0 16,13 0-16,-12-12 15,12 0-15,-1-24 16,1 0-16,-12 1 0,11-13 16,-11 12-1,0-12-15,24-119 32</inkml:trace>
</inkml:ink>
</file>

<file path=word/ink/ink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3.7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63 0,'0'0'0,"12"0"0,-12-12 16,12 0-16,0 0 0,0 12 31,0-12-31,0 12 0,12-12 16,-13 12-16,1 0 0,0 0 15,0 0-15,0 0 16,0 0-16,0 0 16,0 0-1,0 0 1,-12 12-1,0 0-15,12 0 16,-12 0-16,0 12 0,0-12 16,0 24-16,12-1 15,-12 13-15,0 12 16,0-1-16,12 13 0,-12 0 31,0-1-31,12 1 0,-12-13 16,11-11-16,-11 0 15,0-1-15,0-23 0,0 0 16,0-12-16,-11-12 31,-1-24-31,12 12 16,-12-12-16,-36-107 31</inkml:trace>
</inkml:ink>
</file>

<file path=word/ink/ink3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8.8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 0,'0'0'0,"24"0"16,-12 0-16,12 0 16,0 0-16,-12 12 15,-1 0-15,1-12 16,0 12-16,-36 47 31</inkml:trace>
</inkml:ink>
</file>

<file path=word/ink/ink3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8.7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0 550 0,'12'0'31,"-1"-12"-15,1 0-16,12-12 16,-12 0-16,24-12 0,-13 1 15,1-13-15,12 0 16,-1 1-16,1-1 16,-1 0-1,-11 0-15,0 13 0,0 11 16,-13 0-16,1 0 0,0 12 15,0 12-15,-24 24 47,12-12-31,-12 12-16,12 0 16,-12 0-16,1 11 15,-13 1-15,12 12 16,0-12-16,0-1 0,-11 1 15,11 0-15,12-24 16,-12 12-16,12-12 16,35-108 31</inkml:trace>
</inkml:ink>
</file>

<file path=word/ink/ink3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8.1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60 0,'0'0'0,"12"-12"15,0 0 1,12 0-16,-12 12 16,11-12-16,-11 12 15,0-12-15,0 12 0,0 0 16,0 0-16,-12 24 31,-36 24-15</inkml:trace>
</inkml:ink>
</file>

<file path=word/ink/ink3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7.9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0,'0'24'32,"0"0"-32,0 11 0,0 1 15,12-1-15,-12 1 16,12 12-16,-12-1 16,12-11-16,-1-1 0,1 1 15,-12-12-15,12-1 16,-12 1-1,0-12-15,-59-36 32</inkml:trace>
</inkml:ink>
</file>

<file path=word/ink/ink3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7.7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0,'0'12'31,"0"0"-15,12 12-16,0 12 0,0-13 16,0 13-16,11 12 15,-11-13-15,0 1 16,24 24 0,-24-37-16,-1 1 0,1-12 15,-12 0-15,0 0 16,0 0-16,-12-95 47</inkml:trace>
</inkml:ink>
</file>

<file path=word/ink/ink3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6.1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0 285 0,'12'0'0,"0"0"16,0-12-16,11 0 0,-11-24 15,12 13-15,0-13 16,-12 0-16,12 1 16,-12 11-16,0-47 31</inkml:trace>
</inkml:ink>
</file>

<file path=word/ink/ink3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5.9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159 0 0,'0'0'16,"-11"12"-16,-1 0 0,0 11 15,0 13-15,0 0 16,-11-1-1,11 1-15,0 12 16,0-13-16,-11 1 0,23 0 16,-12-1-16,12-11 15,-12-12-15,24 0 16,0-12 0,0-12-16,-1 0 0,1 0 15,0-11-15,12-1 0,-1 0 16,-11 0-16,12 0 15,-13 1-15,1 11 0,-24 35 47</inkml:trace>
</inkml:ink>
</file>

<file path=word/ink/ink3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5.7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0 0,'0'0'0,"-12"12"0,12 0 16,0 12-16,0 0 16,0 11-16,12-11 0,0 0 15,0-1-15,0-11 16,12 0-16,-12 0 15,-1-12-15,13 0 16,35-71 0</inkml:trace>
</inkml:ink>
</file>

<file path=word/ink/ink3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5.5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0,'12'0'31,"0"-12"-31,11 0 0,1 0 0,0 1 16,-12-1-16,11 0 15,-11 0-15,-24-12 32</inkml:trace>
</inkml:ink>
</file>

<file path=word/ink/ink3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4.8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 24 0,'0'0'0,"12"12"0,-12 0 0,11-12 31,-22 0-15,-47-48 15</inkml:trace>
</inkml:ink>
</file>

<file path=word/ink/ink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3.3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0,'-12'24'16,"12"-12"0,0 12-16,0 0 15,0 12-15,0-12 0,0-1 16,0 1-16,0 0 0,0-12 16,12 0-16,-12 0 15,0-60 16</inkml:trace>
</inkml:ink>
</file>

<file path=word/ink/ink3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4.6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80 0,'0'11'32,"0"13"-32,0 0 15,12 0-15,-12-1 16,12 1-16,-1-12 16,1 0-16,0 0 15,12-12-15,-12 0 0,0-12 16,11-12-16,-11 0 15,0 1-15,0-1 16,-12 0-16,0 0 0,-12 1 16,0 11-16,0-12 15,0 12-15,-11 12 16,-1-12-16,0 12 0,12 0 0,1 0 16,-13 0-16,12 0 15,48 24 16</inkml:trace>
</inkml:ink>
</file>

<file path=word/ink/ink3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4.3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0,'0'0'0,"0"12"16,0 23-16,0-11 0,0 12 15,0-1-15,12-11 16,-12 0-16,11 0 0,1-13 15,-12 1-15,12 0 16,11-47 15</inkml:trace>
</inkml:ink>
</file>

<file path=word/ink/ink3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3.9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0,'0'0'0,"0"23"16,0 1-1,0-12-15,12 11 0,-12 1 16,12-12-16,-12 0 16,12-12-16,0 0 15,-12-24 1,12 12 0,-12-23-1,0 11-15,11 12 0,-11 0 0,0 1 16,12-1-16,0 24 15,-12-1 1,12 1-16,0 0 0,-12 12 16,12-1-16,-1-11 15,-11 0-15,12 0 16,-12-36 31</inkml:trace>
</inkml:ink>
</file>

<file path=word/ink/ink3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3.5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0,'0'12'16,"0"12"15,12-12-31,0 0 16,0-12 0,24 24 15</inkml:trace>
</inkml:ink>
</file>

<file path=word/ink/ink3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3.0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9 123 0,'-11'12'15,"11"0"1,0 12-16,11 0 0,1 11 0,0 1 15,12 12-15,-12-13 16,12 1-16,-13 0 16,13-1-16,-12-11 0,12-12 15,-12 0-15,-1-12 16,13-12-16,-12-12 16,-12 0-1,12 1-15,-12-13 0,0 0 16,0-11-16,0 11 0,0 0 0,-12 1 15,0-1-15,12 12 16,-12 12-16,0 0 0,1 24 16,11 0-1,0 12-15,11 0 16,-11 11-16,24-11 16,-12 12-1,12-12-15,0-1 0,11-11 16,-11 0-16,0-12 15,-1 0-15,1-12 16,0-11-16,-12-1 16,0 0-16,-12-12 0,0 12 15,-12-11-15,0-1 16,-12 12-16,0-11 16,1 11-16,-1 12 15,0-12-15,12 24 16,-11-12-16,11 12 0,0 0 0,59 24 47</inkml:trace>
</inkml:ink>
</file>

<file path=word/ink/ink3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6.9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60 0,'0'0'0,"-12"12"15,0 0 1,24-36 0,0 24-16,0-12 15,0-11-15,0 11 16,11 12-16,-11-12 0,0 12 15,0 0-15,0 0 16,-1 59 15</inkml:trace>
</inkml:ink>
</file>

<file path=word/ink/ink3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5.8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 0 0,'0'0'0,"0"12"0,0 11 16,0 1-16,0-12 15,0-1-15,-46 1 16</inkml:trace>
</inkml:ink>
</file>

<file path=word/ink/ink3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5.7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25 251 0,'0'0'0,"-12"-12"15,12 0-15,-12 0 0,12 0 16,0-12-16,0 1 0,0 11 16,0-12-16,12 0 15,-12 0-15,12 12 16,0-11-16,-1 11 16,1 0-16,0 12 15,0-12 1,0 12-16,0 12 0,0-12 15,-1 12-15,1 12 16,0-1-16,0 1 16,0 0-16,-12 12 15,0-13-15,0 1 16,-48 95 0</inkml:trace>
</inkml:ink>
</file>

<file path=word/ink/ink3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5.2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48 0,'0'0'0,"12"-24"0,-12 12 15,12 12-15,0-12 16,0 12-16,0 0 0,-12 12 16,11 0-16,1 0 15,-12 12-15,12 0 16,-12-1-16,0 1 0,0 0 15,-12 0-15,12-12 0,-12 0 16,1 0 0,-1-12-16,12-12 15,-12 0-15,12-12 0,-12 12 16,12-12-16,0 12 16,0-11-16,-12 11 15,12 24 32,12 11-47,-12-11 16,0 12-16,0 0 15,12 0-15,-12 0 16,12 0-16,-12-1 0,12-11 16,-12 12-16,0-12 0,11-12 15,1 12 1,-12-24-1,12 0 1,0 12-16,0-12 16,12 12-1,-12 0 1,12 0-16,-12 12 16,12-12-16,-1 12 15,-11 0-15,12 0 0,-12 0 16,0 0-16,-12 12 15,12-1-15,-12 1 16,0 0-16,-12 12 0,0-12 16,0 0-16,0 0 15,-12-1-15,1-11 16,-1 12-16,0-24 0,0 12 16,12-24-16,0 12 0,0-12 15,0 0-15,12-12 16,0 1-16,0 11 15,0-12-15,12 0 0,0 0 16,0 12-16,0 0 16,0 0-1,12 12 1</inkml:trace>
</inkml:ink>
</file>

<file path=word/ink/ink3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4.4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0,'0'12'15,"0"0"1,0-1-16,0 13 15,12-12-15,-12-1 0,11 1 16,1 0-16,0 0 16,-1-12-1,1 0-15,0-12 0,-12 0 16,11 0 0,-11 1-16,0-1 0,0 0 0,0-11 15,0 11-15,0 0 16,-11 0-16,-1 0 15,0 12-15,1 0 16</inkml:trace>
</inkml:ink>
</file>

<file path=word/ink/ink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3.1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0,'12'0'62,"-12"24"-46,12-12 0,-12 12-16,0 0 0,0-1 15,0 13-15,-12-12 16,12 11-16,0-11 0,0-12 15,0 12-15,12-24 32,0-12-32,-12-12 15,12 0-15,-1 1 16,1-13-16,0 12 0,12-95 47</inkml:trace>
</inkml:ink>
</file>

<file path=word/ink/ink3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3.9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0 0,'0'0'0,"0"12"16,12 0-1,-12 12-15,0 12 0,0-13 16,0 1-16,12 0 16,0 0-16,0 0 15,0-12-15,0 0 16,11-12-16,-11 0 0,12-12 15,-12-12 1,11 12-16,-11-12 0,0 0 0,0 0 16,-12 13-16,0-13 15,-12 12-15,0 12 0,-11 0 16,-1 0-16,-12 12 16,13 0-16,-1 0 15,0 11-15,0-11 16,12 12-1,1-12-15,82 0 32</inkml:trace>
</inkml:ink>
</file>

<file path=word/ink/ink3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3.6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12 214 0,'-11'12'0,"22"-24"16,-11-12 0,0 12-16,12-11 15,-12-13-15,0 12 16,12 0-1,-12 0-15,0 1 0,0 11 16,0 0 0,-12 12-16,0 12 15,12 0 1,-11 11-16,11 13 0,11 0 16,-11 0-16,12-1 15,12 13-15,-12-12 0,12-1 16,-1 1-16,1-12 0,-12 0 15,12-1-15,-12-11 16,11-12 15</inkml:trace>
</inkml:ink>
</file>

<file path=word/ink/ink3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3.1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0,'0'0'0,"0"12"0,0 0 15,0 12-15,0 0 16,0-1-16,0 1 0,0 0 16,0 0-16,0 0 15,0-12-15,0 12 16,0-36-1,11 0-15,-11-12 16,12 12 0,-12-12-16,12 0 0,-12 0 15,12 1-15,0 11 0,-12 0 16,12 0-16,-12 0 16,11 12-16,1 0 31,0 12-31,-12 0 15,0 12-15,12-12 0,-12 11 16,0 1-16,0 0 16,0 24-1</inkml:trace>
</inkml:ink>
</file>

<file path=word/ink/ink3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2.7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0,'0'0'0,"0"-12"16,12 0-16,0 12 16,-1 0-16,1 0 15,0 12-15,0-12 16,47 12 15</inkml:trace>
</inkml:ink>
</file>

<file path=word/ink/ink3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2.5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 0 0,'-12'11'16,"12"1"-16,-11 0 0,11 0 15,-11 0-15,11 0 32,0 11-32,0 1 0,0-12 15,11 11-15,-11 1 16,0-12-16,11-1 15,-11 1-15,0-59 47</inkml:trace>
</inkml:ink>
</file>

<file path=word/ink/ink3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2.1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0 310 0,'0'12'31,"12"11"-16,-12-11-15,12 24 16,0-12-16,0 12 0,12 0 0,-12-13 16,-1 1-16,13 0 15,-12-12-15,12 0 16,-12-12-16,12 0 16,-12-12-16,12 0 0,-12 0 15,-1-12-15,1 0 16,0 1-1,0-13-15,-12 12 16,0 0-16,-12-12 0,0 13 16,0-1-16,1 0 15,-1 12-15,0 0 16,0 12-16,0 24 16,12 0-1,0 0-15,12-1 0,0 13 0,12 0 16,-1-12-16,1 12 15,12-25-15,-12 13 16,12-24-16,-13 0 0,13 0 16,-12-24-16,-12 13 15,0-25-15,0 12 16,-12-24-16,0 12 0,-12-11 0,0 11 16,-12-12-16,0 1 15,0-1-15,-11 12 0,11 12 16,0 0-16,0 1 15,12 11-15,-12 12 16,12 0-16,12 23 31,0-11-15,0 0-16,12 0 0,72 48 31</inkml:trace>
</inkml:ink>
</file>

<file path=word/ink/ink3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1.2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0,'0'0'0,"-12"0"0,1 0 15,11 12-15,0 12 16,0 0-16,11 12 15,-11-1-15,12 13 16,-12 11-16,12-11 16,36 154 15</inkml:trace>
</inkml:ink>
</file>

<file path=word/ink/ink3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1.0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0 143 0,'0'-24'31,"12"12"-31,0-12 16,-1 12-16,1-12 15,0 13-15,0 11 16,0 0-16,0 0 0,-12 11 15,0 13-15,0 0 0,0 12 16,-12-12-16,12 12 16,-12-13-16,12 1 0,-12 0 15,12 0-15,0-12 16,0 0-16,12-24 47,-12 0-47,12-12 0,0-12 15,-12 12-15,12-11 16,-12 11-16,-24-119 31</inkml:trace>
</inkml:ink>
</file>

<file path=word/ink/ink3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0.7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0 171 0,'0'0'0,"12"-11"16,-12-1-16,12 0 16,0 0-16,0-12 15,12 12 1,-12 0-16,12-11 15,0 11-15,-1 0 0,1 0 16,0 0-16,0 12 16,0-12-16,-12 24 15,12-12-15,-1 12 0,-11 0 16,12 12-16,-12-1 16,0 13-16,0 0 0,0 11 15,-12 13-15,12-1 16,-12-11-16,0 11 15,12-12-15,-12-11 0,-12-12 16,12 0-16,-12-12 16,-48-60 15</inkml:trace>
</inkml:ink>
</file>

<file path=word/ink/ink3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0.3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 0 0,'0'0'0,"0"23"15,-12 1-15,12 0 16,12 0-16,-12-1 15,0 13-15,11 0 16,1-1 0,-12-11-16,11 12 0,-11-24 15,12 12-15,-12-13 16,12-82 15</inkml:trace>
</inkml:ink>
</file>

<file path=word/ink/ink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2.8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 0,'0'0'0,"12"-12"47,0 12-32,-1 12 1,1 12 0,-24 35-1</inkml:trace>
</inkml:ink>
</file>

<file path=word/ink/ink3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9.8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60 0,'0'0'0,"0"11"16,-12 37-16,12-12 0,0-12 31,0 0-31,0-1 0,0-11 16,0 0-16,12-24 31,-12-11-16,23-13 1,-11 0-16,0 12 16,12-12-16,0 13 0,-12-1 15,12 0-15,-12 12 0,0 12 16,-1 12-16,1 0 16,-12 0-16,0 12 15,0 11-15,0-11 0,-12 12 16,12-12-16,0 0 15,-11-1-15,11-11 16,-12 0 0,0-24-16,12 0 15,-12-11-15,12-1 16,-12-12-16,12 12 16,-12 0-16,0 0 15,12 1-15,-12 11 0,0 12 16,0 12-1,12 11-15,0 1 0,-12 12 16,12 0-16,12 0 16,-12 11-16,12 1 15,-12 0-15,24-13 0,-12 13 16,0-12-16,12-12 16,-12 0-16,11-12 15,-11-12-15,0 0 0,0 0 16,0-12-16,0-12 0,-12 12 15,12-12-15,-12 0 16,0 12-16,0 0 16,0 24-1,-12 12 17,0 0-32,12 0 0,-12 0 15,0 11-15,0-11 16,0 0-16,1 0 0,-13-12 15,12 0-15,-12 0 16,12 0-16,0-12 16,-12 0-16,12 0 15,12-12-15,-12 0 0,12 0 16,0-12-16,0 0 0,12-12 16,0 13-16,12-13 15,-12 0-15,12 12 16,-12-12-16,12 13 0,-12-1 15,11 12-15,-11 0 32,48-12-17</inkml:trace>
</inkml:ink>
</file>

<file path=word/ink/ink3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8.9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0 126 0,'0'12'16,"12"-12"-1,1-12 1,-13-1-16,12 0 15,13-12-15,-13 12 0,1 1 16,-1-1-16,0 0 16,1 0-16,-1 13 0,-24 26 31</inkml:trace>
</inkml:ink>
</file>

<file path=word/ink/ink3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22.0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0,'0'0'0,"0"12"15,0 12-15,0-12 0,12 12 16,-12-12-16,0 0 0,11-1 16,-11 1-16,12 0 15,12-71 17</inkml:trace>
</inkml:ink>
</file>

<file path=word/ink/ink3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17.3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0,'0'12'0,"12"12"16,0-12-16,11-1 15,1 1-15,12 12 16,0-12-16,-1 12 15,-11-13-15,12 13 0,-1-12 16,-11 0-16,0-12 0,95-83 31</inkml:trace>
</inkml:ink>
</file>

<file path=word/ink/ink3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7:37.8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369 71 0,'-12'-12'15,"0"0"1,12 1 15,-12-1-31,12 0 32,-12 0-17,0 24 1,12 0-1,-12-12-15,1 23 16,-1-11-16,0 0 0,0 12 16,0-12-16,-12 12 15,12-1-15,0-11 0,-12 12 16,12-1-16,0-11 16,-12 12-16,12-12 15,1 12-15,11-12 16,-12 0-16,12 12 0,-12-12 15,12-1-15,0 1 0,0 0 16,12 0-16,-12 0 16,12 0-16,-1 0 15,1-1-15,0 1 16,0 0-16,0 12 0,12 0 31,-12-13-31,12 13 0,0 0 16,-12 0-16,12 0 0,-1 0 15,1 0-15,0-13 16,0 13-16,0-12 0,12 11 16,-12-11-16,-1 0 15,12 0-15,1 0 16,0 0 0,0 0-16,11 0 15,-11-1-15,12-11 0,0 12 16,-12-12-16,11 12 15,1-12-15,12 0 16,-12 12-16,11-12 0,-11 0 16,12 0-16,-1 0 15,1 0-15,11 0 0,-12-12 16,13 12-16,-12 0 16,11-12-16,1 0 0,-12 12 15,11-11-15,1-1 16,-1 0-16,1 0 0,0 0 15,-1 0-15,0 12 16,1-12-16,-1 0 0,1 1 16,-1-1-16,-11 0 15,0 0-15,11 12 0,-11-12 16,12 1-16,-13-1 16,1 12-16,12-12 0,-13 0 15,0 12-15,-11-12 31,11 0-31,1 12 0,-12-12 16,12 12-16,-13 0 0,1-12 16,0 12-16,0 0 0,-1 0 15,-11 0-15,12 0 16,-12 0-16,-1 0 16,13 0-16,-12 0 15,0 0-15,0 0 0,-1 12 16,1-12-16,-1 12 0,1-12 15,-12 0-15,12 12 16,-1-12-16,-11 12 0,12-12 16,0 0-16,-12 12 15,12-12-15,-13 12 16,13-12-16,-12 12 0,12-12 31,-12 0-31,12 0 16,-12 11-16,-1-11 0,13 0 15,-12 0-15,0 12 0,12-12 0,-12 0 16,0 0-16,11 0 16,-11 0-16,0 0 0,12 12 15,-12-12-15,0 0 16,10 0-16,-10 0 16,12 12-16,0-12 0,-12 0 31,12 0-31,-1 12 0,1-12 15,0 0-15,12 0 16,-12 0-16,-1 0 16,13 0-16,-12 0 0,12 0 15,-12 0-15,11 11 16,-11-11-16,12 0 0,-12 12 16,11-12-16,-11 0 0,0 12 15,12-12-15,-13 0 16,12 0-16,-11 0 0,12 0 15,-12 0-15,-1 0 16,13-12-16,-12 12 0,12 0 16,0 0-16,-1-12 31,1 12-31,0-11 0,0 11 16,-1-12-16,1 12 15,0-12-15,0 12 0,-1-12 16,1 12-16,-1-12 15,-11 1-15,-1 11 16,1-12-16,0 12 0,0 0 16,0-12-16,-1 12 0,-11 0 15,0 0-15,12 0 16,-12 0-16,-12 0 0,12 0 16,0 0-16,-13 0 15,13 0-15,-12-12 0,0 12 16,0 0-16,0 0 15,0 0-15,0 0 0,0 0 16,-24 0 468,24 12 126,0-12-563,0 12 0,0-12-16,0 0 16,0 12-32,0-12 1,-1 0 0,1 0-16,0 0 0,0 0 15,0 0-15,0 0 16,12 11-16,-12-11 0,12 0 15,0 0-15,0 0 0,-1 0 16,1 0-16,0 0 16,12 12-16,-13-12 15,1 0-15,12 0 0,-13 0 16,1 0-16,12 0 16,-12 0-1,12 12-15,-12-12 16,0 0-16,-1 0 0,1 0 15,0 0-15,0 12 16,0-12-16,-12 0 16,12 12-16,0-12 0,-12 11 15,11-11-15,1 12 16,-12-12-16,12 12 0,0-12 16,0 12-16,0-12 0,-12 0 15,12 0-15,-1 12 16,1-12-16,12 0 15,-12 0-15,0 0 0,12 12 16,-12-12-16,11 0 16,1 12-1,-1-12-15,1 12 0,0-12 16,-1 11-16,1-11 16,0 12-16,0-12 0,0 0 15,-12 12-15,11-12 16,1 0-16,0 0 15,0 0-15,0 0 0,-1 0 16,1 0-16,0 0 0,0-12 16,0 0-16,11 1 15,-11 11-15,12-12 0,-12 0 16,0-12-16,-1 12 16,0 0-16,1 0 15,0 1-15,0-1 16,-1 0-16,-11 0 0,12-11 0,-12 11 15,0 0-15,0 0 16,12 0-16,-25-12 16,13 12-16,0 0 15,-12 12-15,0-12 0,0 0 16,0 12-16,-12-12 31,12 12-15,-24-12 15,12 1 469,-12-1-484,12 0-16,-12 0 15,0-12 1,0 12 0,0 1-1,0-1-15,0 0 16,0-12-16,1 12 15,-1 0-15,0-11 16,0 11-16,-12-12 16,12 0-16,-12 12 0,0-12 15,0 12-15,0-12 0,1 1 16,-13 11-16,12-11 16,-12 11-16,0 0 0,1-12 15,0 12-15,-1 0 16,0 0-16,0 0 15,-12 1-15,13 11 0,-13-12 16,12 12-16,-12-12 0,1 12 16,11 0-16,-12 0 15,0 0-15,1 0 16,-1 0-16,12 0 0,-12 12 16,-11-12-16,11 0 15,0 12-15,1-12 0,0 11 31,-1-11-31,0 12 0,0 0 16,12 0-16,-11 0 16,-1 0-16,0-12 15,12 12-15,-11 0 0,-1 0 16,0-1-16,0 1 16,1 0-16,-1 11 0,0-11 15,0 0-15,1 0 0,-1 0 16,1 0-16,-1 0 15,1 0-15,-1 0 16,0 0-16,12 0 0,-11 0 16,11-12-16,-12 12 15,12-1-15,-11 1 0,11-12 32,-12 12-32,12 0 0,-12-12 15,13 0-15,-13 12 16,0-12-16,0 0 0,1 0 15,-12 0-15,11 0 16,-11 0-16,11 0 16,-12 0-16,0 0 0,1 0 15,-1 0-15,12-12 0,-11 12 16,11 0-16,0 0 16,-12-12-16,13 12 0,-1 0 15,-12 0-15,12-12 16,-10 12-16,-2 0 15,12 0-15,-11-12 0,-1 12 16,-12-11-16,13 11 0,-1-12 16,0 12-16,1-12 15,-1 12-15,0-12 0,1 0 16,11 0-16,-12 12 16,12-12-16,2 0 15,-14 0-15,12 0 0,1 12 31,-13-12-31,12 0 0,-12 0 16,1 1-16,-1-1 0,12 12 16,-11-12-16,-1 0 15,0 1-15,1-1 16,-1 0-16,0 12 0,1-12 16,0 0-16,-1 0 15,12 12-15,-11-12 0,-1 0 16,0 12-16,1-12 0,-1 12 15,0-11-15,1 11 16,-1 0-16,0 0 16,-11 0-16,11 0 0,1 0 15,-12 0-15,11 0 16,-12 0 0,13 11-16,-13-11 15,0 0-15,13 12 0,-13-12 16,0 12-16,13 0 15,-13-12-15,1 12 0,11 0 16,-11-12-16,12 12 16,-1 0-16,-12 0 15,13-1-15,-1 1 0,-12 0 16,13 0-16,-1-1 0,0-11 16,1 12-16,-13 0 15,12 0-15,1 0 0,0 0 16,-1 0-16,-11 0 15,11 0-15,0 0 16,12 0 0,-11 0-16,11-12 15,-12 12-15,13-1 0,-1-11 16,0 12-16,-12-12 16,25 0-16,-13 12 0,0-12 15,12 0-15,-11 0 16,12 0-16,-1 0 15,0 0-15,0 0 0,0 0 16,13 0-16,-13 0 0,12 0 16,-12 0-16,12 0 15,0-12-15,0 12 16,1 0-16,-1-12 0,12 12 16,-12 0-16,12 0 15,0-11-15,24-1 47,0 12-47,95 23 31</inkml:trace>
</inkml:ink>
</file>

<file path=word/ink/ink3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3.9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763 179 0,'-12'0'0,"0"0"15,0 0 1,0 0 0,0-12-16,0 0 31,1 12-31,-1-12 15,0 12 1,0-12-16,0 12 16,-12 0-16,12 12 0,-12-12 15,12 0-15,-12 12 16,1-12-16,-1 12 16,0-12-16,12 0 0,-12 12 15,0-12-15,0 11 0,1-11 16,-1 0-16,0 12 15,0-12-15,0 12 16,0 0-16,1 0 16,-1 0-16,0 0 0,0 12 31,0-12-31,0 11 0,1 1 16,11 0-16,-12 0 15,12 0-15,0 0 16,12-1-16,-12 1 0,12 0 15,0 0-15,12 0 16,-12-12-16,12 11 16,0-11-16,12 0 0,-12 12 15,11-12-15,1 0 16,12-12-16,-12 12 0,12 0 16,-1-12-16,1 12 15,0-12-15,0 12 16,11-12-16,1 11 15,0-11-15,-1 12 0,1-12 0,12 12 16,-13 0-16,13-12 16,0 12-16,-1-12 15,1 0-15,11 12 16,1-12-16,-1 0 0,1 0 16,-1 0-16,13 0 31,-13 0-31,13 12 0,-1-12 15,1 0-15,-13 0 16,13 0-16,-1 0 16,1 0-16,-1 0 0,1 0 15,-1 0-15,1 0 16,-1 0-16,0 0 16,1 0-16,-1 12 0,1-12 0,-13 0 15,13 12-15,-1-12 16,1-12-16,-13 12 15,13 0-15,-13-12 16,1 12-16,-1 0 0,1-12 16,-13 12-16,13-12 15,-12 0 1,-1 12-16,1-12 16,-1-12-16,-11 13 0,0-1 15,-1 0-15,-11 0 16,0 0-16,-12 0 15,0 12-15,-12-12 16,0 12-16,-12-12 16,-12 0-16,0 0 15,-12 0-15,12 1 16,-12-1-16,12 0 16,-12-12-16,0 12 15,1-12-15,-1 0 0,-12 1 16,12-1-16,-12 0 15,13 0 1,-13-12-16,0 12 16,-12-11-16,1 11 0,-1-12 15,0 12-15,-11-11 16,-1 11-16,0 0 16,-11 0-16,-1 0 15,1 12-15,-13-11 0,1 11 16,-1 0-16,1 0 0,0 12 15,-13 0-15,1 0 16,-1 0-16,1 12 0,0 0 16,-1 0-16,1 0 15,0 11-15,11-11 16,1 0-16,-1 12 16,13-12-16,-1 0 0,1 12 15,23-12-15,0-1 0,-35 49 31</inkml:trace>
</inkml:ink>
</file>

<file path=word/ink/ink3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0.7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0,'0'12'16,"12"-1"-1,0 1-15,-1 0 16,-46-12 15</inkml:trace>
</inkml:ink>
</file>

<file path=word/ink/ink3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0.6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0 202 0,'0'0'0,"24"12"16,0 0-16,-1 0 16,1-12-16,0 12 0,12 0 0,-13-12 15,13 12-15,-12-24 16,11 12-16,-11-12 15,0 0-15,-12-12 16,0 12-16,0-11 0,-12-1 16,-95-131 15</inkml:trace>
</inkml:ink>
</file>

<file path=word/ink/ink3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0.4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0,'-11'12'15,"11"12"-15,0-1 16,0 1-16,0 12 15,0 0-15,0-1 0,0 1 16,0 0-16,11-1 0,-11-11 16,0 0-16,11 0 15,-11-12-15,0 0 16,0-36 31</inkml:trace>
</inkml:ink>
</file>

<file path=word/ink/ink3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0.2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13 382 0,'0'0'0,"-12"-12"16,12 0 15,12 0-15,0 12 0,-1 0-1,13 0 1,-12 0-1,0 12-15,0 12 16,0-12 0,-12 0-16,12 11 15,0-11-15,-12 12 16,12 0-16,-12-12 0,12 12 16,-12 0-16,0-13 31,0 1-31,0 0 0,0 0 15,-12 0-15,0-24 16,0 0 0,12-12-16,-12 1 15,12-1-15,-12 0 0,12 0 16,0 0-16,0 1 16,0-1-16,12-12 0,0 12 15,12-12-15,-1 1 16,1-1-16,12 0 0,-12 1 15,11-1-15,1 0 16,0 12-16,0 1 16,-13 11-16,1 0 0,-12 0 31,0 12-31,0 0 0,0 0 16,-12 12-1,-12 0 1,0 0-16,12-1 0,-12 1 15,-36-12 17</inkml:trace>
</inkml:ink>
</file>

<file path=word/ink/ink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23 202 0,'0'0'0,"-12"12"0,12 12 31,0-1-31,-11-11 0,11 0 16,0 0-1,11-12-15,1-24 16,0 12-16,12-11 16,-12-1-16,11-12 15,1 13-15,0-13 0,-1 12 16,1 0-16,0 1 0,-12-1 15,11 12-15,-11 12 16,0-12-16,-12 24 16,0 0-16,0 12 15,-12-12-15,0 11 16,1 1-16,-1 0 0,0 0 16,-12-1-16,12-11 0,0 0 15,1-12 1,-1-12-16,12 0 0,0 0 15,0-11-15,0-1 16,0 0-16,0 0 16,0 1-16,0 11 0,0 0 31,0 0-31,0 36 31,0 0-31,0-1 0,0 13 16,0 0-16,0-1 15,12 13-15,-12-13 16,11 1-16,-11 0 0,12-13 16,-12 1-16,12 0 0,-12-12 15,12 0-15,0-12 16,-12-12-16,12-12 16,0 12-16,-1-12 15,1 1-15,0-1 16,0 12-16,0 0 0,0 12 15,-12 12 1,0 0 0,0 12-16,0-1 0,-12 1 15,12 0-15,-24 35 32</inkml:trace>
</inkml:ink>
</file>

<file path=word/ink/ink3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9.6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0 179 0,'12'12'0,"0"-24"15,12 0 1,-12-12-16,12 0 0,0 0 16,-12 0-16,11 1 15,-11-1-15,0 12 0,0 12 16,0-12-16,0 24 15,-24 0-15,12 12 16,-12-1-16,0 1 16,0 0-16,0 0 0,0 0 15,-11 0-15,11 0 16,12-13-16,-12 1 16,12 0-16,12-12 46,0-12-46,0 0 16,-12 1-16,11 11 16,1-12-16,0 12 15,0 0-15,0 0 16,-12 23 0,0-11-16,0 0 0,0 0 15,0 0-15,0 0 16,0 0-16,0 12 15,0-12 1,-12 12 15</inkml:trace>
</inkml:ink>
</file>

<file path=word/ink/ink3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9.1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 0,'0'0'0,"12"0"0,0 0 16,0 0-1,0 0 1,0 0-16,-24 36 31</inkml:trace>
</inkml:ink>
</file>

<file path=word/ink/ink3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8.3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48 0,'0'0'0,"24"0"16,-12 0-1,12 11-15,-1-11 16,1 12-16,0-12 0,-1 12 31,1-12-31,0 12 0,-1-12 16,1 0-16,0-12 15,-12 0-15,35-59 32</inkml:trace>
</inkml:ink>
</file>

<file path=word/ink/ink3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8.1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0,'11'0'31,"1"-11"-16,0-1-15,0 0 0,0 12 16,12-12-16,-12 0 16,-1 12-16,1 12 15,0 12 1,-12-12 0,0 35-16,-12-23 15,12 11-15,-12-11 16,12 0-16,-11-12 0,11 12 15,-12-12-15,0-24 32,12 0-32,0 0 0,-12 0 15,12-12-15,0 12 16,0 0-16,0 1 16,0-1-16,0 0 15,12 12-15,12 0 16,-13 0-1,1 12 1,12 0-16,0-1 0,-12 1 16,-1 12-16,1-12 15,-12 0-15,0 12 0,-47 35 32</inkml:trace>
</inkml:ink>
</file>

<file path=word/ink/ink3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7.6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94 0,'0'-12'15,"12"1"1,0-1-16,0 0 16,0 12-16,11-11 15,-11-1-15,0 0 16,12 12-16,-12-12 16,-1 12-16,-11 12 15,0 0 1,-23 46-16</inkml:trace>
</inkml:ink>
</file>

<file path=word/ink/ink3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6.9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0,'0'12'32,"0"0"-32,0 0 15,10 0-15,-10 11 0,0-11 16,0 12-16,0-12 15,0-1-15,0-34 32</inkml:trace>
</inkml:ink>
</file>

<file path=word/ink/ink3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5.63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11 0,'0'0'0,"0"12"0,12-12 0,-12 11 16,-23-45 31</inkml:trace>
</inkml:ink>
</file>

<file path=word/ink/ink3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5.4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24 155 0,'-12'0'16,"12"-24"30,-12 24-46,12-12 0,0-11 16,0 11 0,0 0-16,0 0 0,12 12 15,-12-24 1,12 12-16,0-12 16,0 24-1,0 0-15,-1 12 0,1 0 16,0 0-16,0 12 15,0 0-15,0-12 16,0 11-16,-12 1 0,11 0 16,-11-12-16,12 11 15,-12-11-15,0 0 16,0 12 0,-12-12 77</inkml:trace>
</inkml:ink>
</file>

<file path=word/ink/ink3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4.1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0,'0'0'0,"0"12"16,12 11-1,-12 1-15,12 0 0,-12 12 16,12-12-16,0 11 16,-1 1-1,1 0-15,0-12 0,0 11 16,0-11-16,-12 12 16,12-24-16,0 12 15,0-13-15,0 1 16,-1-24-16,1 1 15,0-1 1,0 0-16,-12 0 0,12 12 16,0 0-16,0 12 15,-12 12-15,12 11 16,-12 1-16,12 0 16,-12 11-16,11 1 0,-11-12 15,12 11-15,0-11 31,-12-12-31,48 12 16</inkml:trace>
</inkml:ink>
</file>

<file path=word/ink/ink3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3.8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0 143 0,'0'12'0,"11"0"16,1-24 0,0-12-1,0 12 1,-12 0-16,11 0 0,-11-11 16,12 11-16,-12 0 15,0 0-15,-12-24 31</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2.8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0,'12'0'78,"-12"12"-63,0 0 17,0 0-17,0 0-15,0 0 16,12 11 0,-12-11-16,0 24 15,12 0-15,-12 12 0,0 11 16,12 13-16,-12 11 15,12 1-15,0 11 16,-12 0-16,12-11 16,-1-1-16,1-11 0,0-12 15,0-25-15,-12 1 0,12-12 16,-12-12-16,0 0 16,12-12-16,-12-12 15,0-12 1,0-83-1</inkml:trace>
</inkml:ink>
</file>

<file path=word/ink/ink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72 0 0,'-12'12'16,"12"0"-16,-12 12 0,0-12 15,12 12-15,0-12 16,0 0-16,0-1 15,12 1-15,0-12 0,0 0 16,0 0-16,12-12 16,-12 1-16,11-1 0,-11-12 31,0 12-31,-12 0 0,0 0 16,0-12-1,-12 24 1,0 0-16,0 0 0,-11 12 15,11 0-15,-12-12 16,12 12-16,0 0 0,-12 0 16,12 0-16,0 71 31</inkml:trace>
</inkml:ink>
</file>

<file path=word/ink/ink4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3.5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0 298 0,'0'12'15,"0"0"1,12 11-16,-12-11 16,12 0-16,0-12 15,0-24 1,-12 13-1,12-1-15,-12-12 0,12 0 16,-1 12-16,-11-11 31,12 11-31,-12 0 0,12 0 16,0 0-16,-12 0 0,12 12 16,0 0-1,0 12 1,-12 0-16,12 0 15,-12 0-15,0 12 0,0-1 16,12 1-16,-12-12 0,0 12 16,0-13-16,0 1 15,0 0-15,-12-12 32,12-24-17,-12 13-15,12-1 0,0 0 16,-12-12-1,12 0-15,0 13 16,0-13-16,0 0 16,0 0-16,0 1 0,0-1 15,12 0-15,-12 1 16,12-1-16,0 12 16,-12 0-16,12 0 0,0 0 15,0 12-15,0-12 0,0 12 16,-1 0-16,1 12 15,0-12-15,-12 12 16,0 0 0,-12 47-1</inkml:trace>
</inkml:ink>
</file>

<file path=word/ink/ink4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0 0,'0'0'0,"-12"0"0,0 12 16,0 12-16,12 0 16,-12 0-16,12-13 0,-11 13 15,11-12-15,11 0 16,1 0-1,0-12-15,0-12 16,12 0-16,-1 0 0,-11-12 0,12 13 16,-12-1-1,-1 12-15,1 0 0,0 0 16,-12 12-16,12 11 0,-12-11 16,0 24-16,0 0 15,0-1-15,0 1 16,0 12-16,0-1 0,12-11 15,-12 12-15,12-13 16,0-11-16,-1 0 0,1-12 31,0 0-31,0 0 16,-12-96 0</inkml:trace>
</inkml:ink>
</file>

<file path=word/ink/ink4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2.5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 0 0,'0'0'0,"-12"0"15,12 12 1,0 0-16,0 11 31,12-11-31,0 12 0,-1-13 16,1 1-16,0 0 0,35-24 31</inkml:trace>
</inkml:ink>
</file>

<file path=word/ink/ink4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2.4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0 121 0,'12'-12'16,"0"0"-1,0 0-15,0 0 16,0-12-16,12 24 15,-12-11-15,0 11 16,-1 11 0,-11 1-16,12 12 0,-12-12 15,0 12 1,12-1-16,-12-11 0,0 12 0,12-12 16,0 0-1,0-12-15,0-12 16,0 0-16,0 0 0,11 0 15,-11-11-15,0-1 16,0 0-16,0 12 0,0-12 16,-12 13-1,12-1-15,-12 0 16,24 0 15,-13 12-15,1 0-16,0 0 15,0 12-15,0-12 0,0 12 16,0 0-16,-12 11 0,12 1 16,0 0-16,-12-12 15,0 11-15,12 1 0,-12-12 16,0 0-16,-12 0 16,0-12-1,0-12-15,-71-59 16</inkml:trace>
</inkml:ink>
</file>

<file path=word/ink/ink4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1.0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0,'0'0'0,"0"24"16,12-12 0,-12 12-16,0-12 15,12 11-15,-12 1 0,12-12 16,0 12-16,-12-12 15,12 12 1,0-12-16,-12 0 16,12 0-16,0-12 0,-1 0 15,1 0-15,0 0 16,0 0-16,12 0 16,-12 0-16,0 0 0,0 0 15,0 11 1,-12 1-16,0 12 0,0 0 15,0 0-15,0 0 0,0 0 16,0 11-16,0-11 16,12 0-16,-12 0 15,12 0-15,0-12 16,0-12-16,11 0 0,-11 0 16,12-24-1,-12 0-15,24-107 31</inkml:trace>
</inkml:ink>
</file>

<file path=word/ink/ink4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00.4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0 537 0,'0'0'0,"0"12"15,0-1-15,0 1 0,0 0 16,0 0-16,0 0 31,12-12 16,0-24-31,0 0-16,-1-11 0,13-13 15,0-12-15,0 1 16,0-1-16,12 0 15,-13 1-15,13 11 0,-12 0 16,-12 25-16,0-1 16,0 0-16,-12 12 31,-12 24-15,0-12-16,0 12 15,12 0 1,-12 0-16,0 0 15,0 0 1,-12 23 15</inkml:trace>
</inkml:ink>
</file>

<file path=word/ink/ink4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9.9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0 0,'0'0'0,"-22"70"63</inkml:trace>
</inkml:ink>
</file>

<file path=word/ink/ink4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9.8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0,'0'11'16,"12"-11"-1,-12 24-15,12-12 0,-12 0 16,12 12-16,-12 0 15,11-12-15,-11 0 16,0 0-16,0 0 0</inkml:trace>
</inkml:ink>
</file>

<file path=word/ink/ink4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9.4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0,'0'0'0,"12"12"16,0-12-16,12 12 16,0 0-16,12-12 15,-13 11-15,1-11 16,12 0-16,-12-11 15,12 11-15,-12-12 0,83-71 32</inkml:trace>
</inkml:ink>
</file>

<file path=word/ink/ink4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9.2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 0,'12'-12'15,"-24"24"-15,36-24 16,-13 12-16,13 0 16,-12 12-16,0-12 0,-1 11 15,-11 1-15,0 35 32</inkml:trace>
</inkml:ink>
</file>

<file path=word/ink/ink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11.0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84 0,'12'0'16,"-12"-12"-16,12 0 0,0 0 0,-1 0 15,13 0-15,-12 0 16,12 0-16,-13 12 15,1 0-15,-12 12 16,-12 12 0,1-12-16,-1 12 15,0-1 1,-12 1-16,12 0 16,1-12-16,11 0 0,-12 12 15,12-12 1,0 0-1,12-12 1,-1 11 0,1 1 15,0 0-31,-12 12 16,12-12-16,-12 24 15,0-12-15,0 23 0,-12-11 16,12 12-16,-12-13 15,0 13 1,12-12-16,-11-13 16,11 13-16,0-24 15,-12 0-15,24-24 16,-12 0-16,59-119 31</inkml:trace>
</inkml:ink>
</file>

<file path=word/ink/ink4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9.1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0,'12'-12'15,"0"0"1,-1 1-16,1-1 16,0 0-1,0 24-15,-1 0 16,1-1-16,-12 13 0,0 0 0,12 0 15,-12-1-15,0 1 16,-12 0-16,12 0 16,0-13-16,-12 1 0,-11-47 62</inkml:trace>
</inkml:ink>
</file>

<file path=word/ink/ink4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8.88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0,'0'0'0,"0"12"16,12 12-16,-12 0 15,12-13-15,-12 1 16,0 47 0</inkml:trace>
</inkml:ink>
</file>

<file path=word/ink/ink4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7.8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31 132 0,'0'0'0,"12"0"15,0 0 1,0 23-16,-12 1 16,0 0-16,0 0 15,0 12-15,0-12 16,-12-1-1,12 1-15,-12-12 0,12 0 16,-12-12 0,0-12-16,12 0 15,-12 0-15,12 0 0,0-11 16,-11 11-16,11 24 31,11 0-15,-11 11-16,12 1 0,-12 0 15,12 0-15,0 0 16,12 0-16,-12-12 16,0-12-16,0 11 0,12-22 15,-12-1-15,0-12 16,-1 0-16,1 0 0,-12-12 16,12-11-16,-12 11 0,12-12 15,-12 0-15,0 1 16,0 11-16,0 12 15,12 0-15,-12 12 0,-12 0 16,0 36 15,12 0-31,0 0 16,0 0-16,0 12 0,0-13 16,0 13-16,12-12 0,-12 0 15,12-12-15,0 0 16,0-12-16,0 0 15,0 0-15,0 0 16,0-12-16,0 12 0,0 0 31,-1 0-31,-11 12 16,0 0-16,0 12 16,-11-1-16,11 13 15,-12 0-15,0 0 0,-12-1 16,12 1-16,0 0 15,-12-12-15,12 12 16,0-24-16,0-1 0,12-34 31,12 11-15,0 0-16,0 12 16,0 0-16,12 0 0,0 0 15,0 0-15,-1 0 16,13 0-1,-12 0-15,0 0 16,12 0-16,-12-12 0,-12-12 16,-1 12-16,1-12 15,0 0-15,-47-95 32</inkml:trace>
</inkml:ink>
</file>

<file path=word/ink/ink4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6.4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0 0,'0'0'0,"12"12"47,-1-12-47,1 0 16,-12 23 31,0-11-47,-12 12 0,12-12 15,-11 12-15,-1-1 16,12 1-16,-11 0 16,11-12-16,0 12 0,0-13 15,0 1 1,11-12-16,1-12 16,-1 1-1,1-1-15,-12 0 16,11 12-16,-22 24 47</inkml:trace>
</inkml:ink>
</file>

<file path=word/ink/ink4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6.0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 64 0,'0'0'0,"0"11"0,-12 1 16,0 0-16,12 0 15,-12 0-15,24 0 32,0-24-17,0 12 1,-1-12-16,1 0 0,12-12 16,24-11-1,-24 23-15,0 0 16,-12 0-16,11 0 15,25 48 1</inkml:trace>
</inkml:ink>
</file>

<file path=word/ink/ink4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5.8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0,'0'0'0,"12"0"31,-1 12-15,1 0-16,0 0 15,-12-1 1,-12 49 15</inkml:trace>
</inkml:ink>
</file>

<file path=word/ink/ink4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3.5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49 0,'0'0'0,"12"-24"16,-1 13-1,1 11-15,-1-12 16,1 12-16,0 12 15,-1-1 1,-34 72 15</inkml:trace>
</inkml:ink>
</file>

<file path=word/ink/ink4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3.4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0,'0'0'0,"12"24"31,-12-13-15,12 13-16,0-12 15,0 12-15,0 12 16,0-12-16,-12 0 0,12-13 31,-12 13-31,12-24 0,-24-12 31</inkml:trace>
</inkml:ink>
</file>

<file path=word/ink/ink4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3.3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0,'0'12'16,"12"0"-16,-12-1 15,11 1-15,1-12 31,-24-12 1</inkml:trace>
</inkml:ink>
</file>

<file path=word/ink/ink4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2.3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0,'0'0'0,"0"24"15,12-12-15,0 0 0,-1 0 16,1 0-1,0-1-15,0 1 0,0 0 16,24-12 0</inkml:trace>
</inkml:ink>
</file>

<file path=word/ink/ink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9.8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0 0,'0'0'0,"0"11"16,0 1-1,0 0-15,0 0 16,0-1-1,-35 1 17</inkml:trace>
</inkml:ink>
</file>

<file path=word/ink/ink4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1.4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95 0,'0'0'0,"24"0"16,-12-11-16,0-1 15,12 0-15,59-48 32</inkml:trace>
</inkml:ink>
</file>

<file path=word/ink/ink4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1.2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72 0,'0'0'0,"12"-24"15,0 24 1,-12-12-16,12 0 16,0 0-16,0 12 15,0-12-15,0 12 0,0 0 32,0 0-32,0 12 15,0-12-15,-12 24 16,11-12-16,0 12 0,1 12 15,-12 12-15,12 0 16,0 12-16,0 12 16,0-13-16,0 14 0,0-14 15,0-10 1,0-13-16,0-1 0,-24-58 31</inkml:trace>
</inkml:ink>
</file>

<file path=word/ink/ink4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0.9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0,'0'0'0,"0"12"15,0 12-15,12-12 16,-12 12-16,12 12 15,-12-12-15,12-1 16,-12 1-16,0 0 0,12-12 16,-1-12 15,-11-12-15,0-12-16,12 0 0,-12-11 15,12 11-15,0 0 16,-12 0-16,12 0 0,0 12 0,0 0 15,0 24 1,0 0-16,0 12 16,0 0-16,-12 0 15,12 0-15,-12-1 0,12 1 16,-12 0-16,0-12 16,0 0-16,0-60 31</inkml:trace>
</inkml:ink>
</file>

<file path=word/ink/ink4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40.1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0,'0'0'0,"0"12"31,12 12-15,-12-12-16,11 0 16,1 0-16,-12 0 15,12 12-15,0-12 0,11 35 31</inkml:trace>
</inkml:ink>
</file>

<file path=word/ink/ink4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9.7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0,'0'0'0,"0"24"0,11 0 0,-11 0 0,0 11 15,0-11-15,11-12 16,-11 11-16,0-11 16,-11 0 15</inkml:trace>
</inkml:ink>
</file>

<file path=word/ink/ink4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9.5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14 228 0,'0'0'0,"-12"12"16,12 0 0,0-1-16,0 1 0,12 12 15,0 0-15,12-12 0,-12 12 16,11-1-16,1-11 15,0 12-15,-12-12 0,11 12 16,-11-24-16,12 12 16,-12-24-16,0 12 15,-12-12-15,12-12 32,-12 0-32,0 1 0,0-1 0,0-12 15,-12 12-15,12 12 16,-12-11-16,12 11 15,-12 12-15,12 12 16,0-1 0,12 13-16,0-12 15,0 12-15,11-12 0,1 0 16,0 0-16,-12 0 0,11-12 16,1 0-16,-12-12 15,0 0-15,0-12 0,-12 12 16,0-24-16,0 13 15,0-13-15,-12 0 16,0 0 0,-12 1-16,12 11 15,-11-12-15,-1 12 16,12 13-16,-12-1 16,13 12-16,-1 0 0,0 12 15,12-1 1,0 1-16,59 36 31</inkml:trace>
</inkml:ink>
</file>

<file path=word/ink/ink4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8.8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0,'0'12'15,"12"0"1,0-12-16,0 0 0,0-12 16,0 0-16,11 0 15,-11 0-15,12 0 0,-12 0 16,-12 0-16,12 0 0,0-12 15,-24 24 1,12-12-16,-12 1 16,0 11-16,0 0 0,0 0 15,0 0-15,0 11 32,1 1-32,-1 12 0,0-12 0,12 12 15,0 0-15,0-12 16,0 12-16,12-12 15,11 11-15,-11-11 16,12 0-16,0-12 0,0 0 16,12 0-16,-12 0 15,119-95 1</inkml:trace>
</inkml:ink>
</file>

<file path=word/ink/ink4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8.4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0,'0'23'0,"0"-11"15,0 24-15,0-13 16,0 13-16,0 0 0,0 11 15,0-11-15,12-1 16,-12 1 0,12 0-16,0-13 15,11 13 1</inkml:trace>
</inkml:ink>
</file>

<file path=word/ink/ink4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8.3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7 157 0,'0'0'0,"12"-24"31,0 12-31,0-12 16,12 12-16,-1-11 0,1 11 16,0 0-16,-12 12 15,12-12-15,-13 12 16,1 0-16,0 0 16,-36-12 15,13 0-16,-1 12-15,0 0 16,0 12-16,0 0 16,0 12-16,0 11 0,0 13 15,1 0-15,-1 11 32,0 1-32,0-1 0,0-11 15,0-1-15,12-11 16,-12-12-16,12 0 0,36-108 47</inkml:trace>
</inkml:ink>
</file>

<file path=word/ink/ink4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37.7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142 0 0,'0'0'0,"-12"24"15,1 12-15,-13-1 16,12 1-16,-12 12 15,12 0-15,0-13 16,0 1 0,1 0-16,-1-24 0,12 0 15,12-12 1,-12-12-16,23-12 16,-11 0-16,12-12 0,12-11 15,-13 11-15,13 0 16,0 0-16,0 1 15,-13 11-15,1 12 0,0 12 0,0 0 16,-12 12-16,0 12 16,-12-1-16,0 13 0,-12 0 15,12 12-15,-12-13 16,0 1-16,12 0 16,-12-12-16,0-12 0,12 0 15,-12-12-15,0 0 0,0-24 16,12 0-16,-12 0 15,1 0-15,-1-12 0,0 13 16,0-1-16,0 12 16,12 0-16,-12 0 0,0 12 15,0 12-15,12 0 32,-12 12-32,12 0 15,0 11-15,0 13 16,12 12-16,0-1 0,0 1 15,0 0-15,12-1 16,0-11-16,-1-12 0,1-1 0,12-23 0,-12 0 16,-12-12-16,11-12 15,1-12-15,-12 1 16,0-1-16,-12 0 0,12 0 16,-12 12-16,0 0 15,0 0-15,-12 24 31,0 0-31,0 12 16,-12 0-16,12 0 16,-11 0-16,-1-1 15,0 13-15,0-24 0,0 12 16,1-12-16,-13 0 16,12 0-16,0-12 0,1-12 15,-1 0-15,0 0 0,12-12 16,0-12-16,12 1 15,0-1-15,12 0 0,0 0 16,12 0-16,0 1 16,-1 11-16,1 0 15,12 0-15,-12 12 0,-1 12 32,-11 0-32,12 0 0,-12 12 15,36 48 1</inkml:trace>
</inkml:ink>
</file>

<file path=word/ink/ink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9.5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348 98 0,'-12'12'16,"12"0"-16,-12 0 0,12-1 15,0 1-15,-12 0 16,12 12-16,-12-12 0,0 11 15,12 1-15,-11-12 16,-1 12-16,-12-12 16,12 10-16,-12-10 0,12 0 15,-11-12 1,-1 12-16,0-12 16,0 0-16,12-12 15,-12 12-15,13-12 16,-1 0-16,0 1 0,0 0 15,0-1-15,12 0 16,0 0-16,0 0 0,0 0 16,0 0-16,12 1 0,0-1 15,0 0-15,11-12 16,13 12-16,-12 0 16,12 1-16,-1-1 0,1 0 15,0 0-15,-1 0 16,1 0-16,1 0 0,-2 12 15,-11-12-15,12 1 0,-12 11 16,-12-12-16,11 0 16,-11 12-16,0 0 15,0 0 1,-24-12 31,-24 12-16</inkml:trace>
</inkml:ink>
</file>

<file path=word/ink/ink4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5.0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0,'-12'-11'0,"12"34"94,12-11-78,11 36-1,-11-12-15,12 11 0,-12 1 16,24 11-16,-12 13 16,-1-1-16,13 1 15,0 11-15,0 1 16,-1-13 0,1 12-16,12-11 15,-13 11-15,1-11 0,0 11 0,0-11 16,-1-13-16,1 1 15,-12-13-15,0 1 16,0-12-16,-1-1 0,-11-23 16,0 12-16,0-12 15,-12 0-15,12-12 16,-24-12 15,-36 0 0</inkml:trace>
</inkml:ink>
</file>

<file path=word/ink/ink4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7.0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0,'0'0'0,"12"0"0,0 12 16,0-1-16,12 13 31,-12-12-31,0 11 16,12 1-16,-12-13 0,-1 1 15,1 0-15,0-12 16,-24-71 15</inkml:trace>
</inkml:ink>
</file>

<file path=word/ink/ink4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6.8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25 0 0,'0'0'0,"-12"23"16,12-11-16,-12 12 0,12 12 16,0 0-16,0 11 15,0 1-15,0 12 0,0-13 16,12 13-16,-12-12 15,12-12-15,0-1 16,-12-23-16,12 0 16,0-143-1</inkml:trace>
</inkml:ink>
</file>

<file path=word/ink/ink4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6.6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0 405 0,'0'0'0,"12"0"0,0 0 16,-1-12-16,1-12 16,12 0-16,-12-11 15,12-13-15,-13 12 16,13 1-16,-12-1 0,12 0 16,-12 12-16,0-71 31</inkml:trace>
</inkml:ink>
</file>

<file path=word/ink/ink4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3.8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0 193 0,'11'12'31,"13"-24"-31,0 0 0,0 0 0,11 1 16,-11-13-16,12 0 16,0 0-16,-13 0 15,1 12-15,0-12 16,-12 12-16,0 12 0,11-11 15,-11 11 17,-35 35-1</inkml:trace>
</inkml:ink>
</file>

<file path=word/ink/ink4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2.9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47 0,'0'24'16,"0"-12"-16,0 0 15,0 12-15,0-1 16,0 13-16,12 0 0,-1-1 15,-11 1-15,12 0 16,0 0-16,0-1 16,0 1-16,-12-12 0,12-12 31,-12 0-31,12 0 0,-24-12 16,12-12-1,-12 0-15,12 0 16,-12-12-16,0-12 0,0 12 15,0-11-15,1-1 16,11 0-16,0 1 16,0-1-16,0 0 0,0 1 0,11-1 15,-11 12-15,12 0 16,0 12-16,0 0 16,0 1-16,0 11 15,0 0-15,-1 11 0,-11 1 16,12 0-16,-12 12 15,0 12 1,0-12-16,0 11 16,-12-11-16,1 0 0,-1 0 0,0-12 0,-12-1 15,12-11-15,-11 0 16,11 0-16,-12-11 16,12-13-16,-23-60 31</inkml:trace>
</inkml:ink>
</file>

<file path=word/ink/ink4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2.3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0,'12'0'15,"12"12"1,-12 0-16,11-12 0,1 12 15,0 0-15,0-1 0,0 1 16,0 0-16,-1 0 16,1-12-16,60 12 31</inkml:trace>
</inkml:ink>
</file>

<file path=word/ink/ink4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8:52.1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119 0 0,'0'0'0,"0"24"15,-12 0-15,0 11 16,0 1-16,0-1 16,1 1-16,-1-1 15,0-11-15,12-12 16,-12 12-16,12-13 0,0 1 16,-24 12 15</inkml:trace>
</inkml:ink>
</file>

<file path=word/ink/ink4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9.7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0,'0'11'15,"0"13"-15,0-12 16,0 12-16,0-12 0,12 11 16,-12-11-16,11 12 15,-11-12-15,12 12 16,-12-12-16,0-1 0,12 13 0,-12-12 16,12 0-16,-12 0 15,0-24 1,0 0-1,0-12-15,0 1 16,12 11-16,-12-12 0,0 0 16,0 12-16,0-11 0,12 11 15,-12 0-15,0 24 47,12 0-47,-12-1 16,0 1-16,12 0 0,-1 0 31,1-12-31,0 0 16,0 0-16,24 12 31</inkml:trace>
</inkml:ink>
</file>

<file path=word/ink/ink4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8.6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0,'0'0'0,"0"-12"32,0-12-32,12 12 0,0-12 15,-1 0-15,1 12 0,0-12 16,23-11 15</inkml:trace>
</inkml:ink>
</file>

<file path=word/ink/ink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9.0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38 83 0,'0'0'0,"0"12"0,-12 0 15,1 12-15,-1-12 16,12 12-16,0-12 16,0 0-16,0 0 15,12 0 1,-1-12-1,1-12-15,0-12 16,0 12-16,0 0 16,12 0-16,-12-12 15,11 12-15,1 0 16,0 0-16,0 1 0,-1-1 16,-11 0-16,12 12 15,-12 0 1,-12 12-16,0 0 15,0 11-15,-12-11 0,0 24 16,-12-12-16,1 0 16,-1 0-16,12-1 0,-12-11 15,0 0-15,13-12 16,-13 0-16,12-12 16,0-11-16,12-1 0,0 0 15,0 0-15,0-12 0,0 12 16,0 1-16,12-1 15,-12 0-15,12 12 16,-12 0-16,0 24 31,0 12-31,0 0 16,0-1-16,0 1 16,0 12-16,0 0 0,-12-12 15,12 11-15,0 1 16,0-12-16,0 0 15,0 0-15,0 0 0,0-12 32,0 0-32,0-1 0,12-11 15,0 12-15,0-12 16,-1 0 0,13 0-16,-12 0 15,0 0-15,0 0 0,0 12 16,0 0-1,0-12-15,-1 24 16,1-12 0,0 0-1,0-12 1,0-12 0,-12 0-1,-12-59 16</inkml:trace>
</inkml:ink>
</file>

<file path=word/ink/ink4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8.4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 0,'0'0'0,"12"-12"47,-1 12-32,-22 58 16</inkml:trace>
</inkml:ink>
</file>

<file path=word/ink/ink4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3.1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0,'0'-12'16,"12"0"-16,-1 24 47,-11 12-47,0-12 0,0 12 15,0 11-15,0-11 16,0 0-16,-11 0 0,11 0 15,0 0-15,11-12 16,1-24 0,0 0-1,0-12-15,0 12 0,0-12 16,0 12-16,12 0 16,-12 0-16,0 12 0,0 12 15,0 0 1,-12 0-16,0 12 15,0 0-15,-12 12 16,12-13 0,-12 13-16,12-12 15,-12 0-15,0 0 0,12 0 0,-12-13 16,0 1-16,0-24 16,0 1-1,12-13-15,0 0 0,0 0 16,0 0-16,12 0 15,-12 0-15,12 1 16,0 11-16,0 0 0,0 0 16,0 24-16,0 0 15,0 0-15,-12 11 16,0 1-16,11 12 16,-11 0-16,0 0 0,0-1 15,0-11-15,0 12 31,0-12-31,0 0 0,0 0 16,0-13-16,0 1 0,12 0 16,0-36-1,-12 13 1,12-13-16,0 12 0,0-12 16,-12-12-16,12 12 15,0 12-15,0-11 0,0-1 16,0 12-16,0 0 15,0 12 1,0 0-16,-1 24 16,-11-12-1,12 0-15,0 11 16,-12-11 0,12 12-16,-12 0 0,0 0 15,0 0-15,0 0 16,0 11-16,0 1 15,0-12-15,0 24 0,-12-13 16,12 1-16,-12 0 16,12-12-16,-12 12 0,12-24 15,-11 11-15,11-11 0,-12 0 16,-60-48 0</inkml:trace>
</inkml:ink>
</file>

<file path=word/ink/ink4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1.9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0,'0'24'16,"0"0"-16,0 0 15,0 0-15,0 0 0,0 0 16,0 11-16,0-11 15,12-12-15,-12 12 0,12-12 0,-12 0 16,11 0-16,1-12 16,0-12-1,0 12-15,-12-12 16,12-12-16,0 12 0,-12 0 16,12 12-16,0 0 15,0 0-15,-12 12 0,11 12 0,1 12 16,0-1-16,12 1 15,-12 12-15,12 0 16,0-1-16,-13 1 16,13-12-16,-12 0 0,0-13 15,0 1-15,0-12 32,-24-24-17,-12 0-15,-83-71 31</inkml:trace>
</inkml:ink>
</file>

<file path=word/ink/ink4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22.15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0,'0'-12'16,"0"0"15,0 24 31,0 12-62,12 0 16,0-1-16,-12 1 0,11 0 16,-11 0-16,12 11 0,-12-11 15,0-1-15,12 1 16,-12-12-16,0 12 15,0-12-15,0-1 0,0 1 47,-24-12 16</inkml:trace>
</inkml:ink>
</file>

<file path=word/ink/ink4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7.3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0 214 0,'0'0'0,"0"12"15,23-12 1,-11 0-16,12-12 15,-12-12-15,11 12 0,1-12 0,-1 1 16,-11-1-16,0 0 16,0 12-16,-12 0 15,0 0-15,-12 0 16,0 12 0,-11 0-16,11 12 31,0 0-31,-12-12 0,13 24 15,-1-12-15,0 0 16,0 12-16,12-1 0,0-11 16,0 12-16,0 0 15,0 0-15,12-1 16,0-11-16,0 12 16,-12-12-16,11 0 0,1 0 0,0-12 15,0-12 1,-12 0-16,0 0 15,12-12-15,-12 0 16,0 1-16,0-13 0,0 0 16,0 1-16,11-1 15,-11 0 1,0 12-16,0 13 16,0-1-16,12 12 0,-12 23 15,0 1 1,0 12-16,0 12 15,0-13-15,0 13 0,12-1 16,-12-11-16,0 0 16,0-1-16,12-11 15,-12-12-15,0 12 0,-12-36 47</inkml:trace>
</inkml:ink>
</file>

<file path=word/ink/ink4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6.8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0 261 0,'0'12'0,"0"-1"16,0 1-16,0 0 0,0 0 0,0 0 15,12-12 1,0 0-16,0-12 15,0-12-15,11 12 16,1-11-16,-12-1 16,24-11-16,-12-1 0,0 0 15,0 1-15,11 11 0,-11 0 16,-12 1-16,12 11 16,-24 0-16,12 12 15,-72 107 48</inkml:trace>
</inkml:ink>
</file>

<file path=word/ink/ink4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6.5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84 0,'0'-24'16,"11"12"-1,-11 0-15,12 0 16,-12 0-16,12 0 0,0 12 16,0 12-1,-12 0-15,12 12 0,-24 12 16,12-1-16,-12 1 16,12 0-1,-12-1-15,0 13 0,0-24 0,12-1 16,0 1-16,12-12 15,-12-24 17,12 0-32,0 0 0,0-11 15,0 11-15,0-12 0,0 12 16,0 12-16,0 0 31,-12 12-31,0 12 16,0-12-16,0 0 15,12 11-15,-12-11 0,12 0 0,-12 0 16,12-12-16,-1 12 16,1-12-1,0-12 1,-12-12-16,0 12 16,12-95 15</inkml:trace>
</inkml:ink>
</file>

<file path=word/ink/ink4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5.8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24 0,'-12'-12'0,"12"0"16,0 36 0,12 0-1,-12 11-15,12 1 0,0 11 16,11 13-16,-11-12 16,12 11-16,0 0 15,0 1-15,-13-1 0,13 1 16,0-25-16,-12 13 15,0-24 1,-12-12 15</inkml:trace>
</inkml:ink>
</file>

<file path=word/ink/ink4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15.5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103 167 0,'0'0'0,"-12"-12"15,12-12-15,0 13 16,0-1 0,0 0 15,0 36-16,0-13-15,-12 1 16,12 12-16,-12 0 0,0 12 16,0 0-16,0-1 15,0-11-15,1 12 0,11 0 16,-12-13-16,12 1 16,0-12-16,12 0 15,-1-12-15,1 0 31,0 0-31,12-12 0,-12 12 16,12 0-16,-12 0 0,11 12 16,-23 0-16,12 12 15,-12 0-15,0 11 16,0 1-16,-12 0 16,1-1-16,-1 1 0,0 0 15,0-12-15,12 0 0,-12-13 16,0-11-1,12-11-15,0-13 16,0 0-16,12-24 0,-12 13 16,12-25-16,-12 12 15,12-11-15,0-1 16,0 1 0,-1-13-16,1 13 15,0-1-15,0 12 16,0 1-16,-12 11 0,12 12 15,-12 0-15,0 13 16,0 22 0,0 13-1,0-12-15,0 24 0,0-12 0,0 0 16,0-1-16,0 13 16,12-12-16,-12-12 15,12 12-15,0-12 16,0 0-16,-1-12 0,1 0 15,0 0-15,12-12 32,-12 12-32,0-12 0,0 12 15,0-12-15,0 12 16,-12 24 15,0-1-31,-12-11 0,12 12 16,-12 12-16,0-12 15,12 0-15,0-1 0,0 1 16,0 0-16,0 0 16,0-12-16,12-12 15,0 0-15,0 0 16,11-12-16,-11-12 0,12 12 16,-12-12-16,12 0 15,-12 13-15,0-13 0,-1-24 31</inkml:trace>
</inkml:ink>
</file>

<file path=word/ink/ink4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0.6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0,'0'0'0,"0"24"16,0 11-1,11 13-15,-11 11 16,0 1-16,-11 404 31</inkml:trace>
</inkml:ink>
</file>

<file path=word/ink/ink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8.2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0,'0'0'0,"0"11"31,12-11-15,-1 0-16,1 0 15,0 0-15,-12 12 16,-35 47 15</inkml:trace>
</inkml:ink>
</file>

<file path=word/ink/ink4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0.5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12 117 0,'-12'12'16,"12"-24"15,0 1-31,12-13 0,-12 12 16,12-12-16,0 12 15,-1 1-15,1-1 16,0 0-16,0 12 0,12 12 31,-12-12-15,11 12-16,-11 11 15,0-11-15,0 12 16,0 0-16,0-1 0,0 1 16,0 12-16,-12-13 15,11 1-15,-11 0 0,0-1 16,0 1-16,0-12 0,-11 0 16,-1 0-16,-60-72 31</inkml:trace>
</inkml:ink>
</file>

<file path=word/ink/ink4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0.13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29 0,'0'0'0,"12"12"15,0-24 1,0 0-16,-12 0 16,12 12-1,0 0 1,0 12-1,-12 12-15,0 0 0,0 0 16,0 0-16,0 11 16,0-11-16,-12 0 0,12 0 15,-12-12-15,0-12 16,0 0-16,0-24 16,12 12-16,0 0 15,0 0-15,0 0 16,0 0-16,0 0 15,12 0-15,0 12 0,12-11 16,0 11-16,0 0 16,0 0-16,-1 0 0,13 0 15,-12 11-15,-12-11 0,48-11 32</inkml:trace>
</inkml:ink>
</file>

<file path=word/ink/ink4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9.3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0 298 0,'0'0'0,"12"0"15,-12 12 16,0 0-15,0 0 0,0 12-16,12-24 15,0 11-15,12-11 16,-12 12-16,12-12 16,-12 12-16,11 0 0,-11 0 15,12 0-15,-12 12 16,0 0-16,0 0 15,-12-1 1,12 1-16,-12 0 16,0-12-16,0 12 0,0-12 15,-12 12-15,0-24 16,12 12-16,-12-12 0,0 0 16,0-12-16,0-12 15,0 0-15,1 0 16,-1-12-16,0-11 0,12-1 0,0-12 15,0 1-15,0 11 16,0-12-16,0-154 31</inkml:trace>
</inkml:ink>
</file>

<file path=word/ink/ink4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8.9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0 0,'-12'60'32,"24"-120"-32,-24 144 0,0-61 0,12 1 15,-11 0-15,11 0 16,-12 24-1</inkml:trace>
</inkml:ink>
</file>

<file path=word/ink/ink4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8.8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0,'0'0'0,"0"24"16,0-12 0,0 0-16,0 0 15,12-12 1,-12-12-1,35-48 17</inkml:trace>
</inkml:ink>
</file>

<file path=word/ink/ink4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5.6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24 0,'-11'-24'16,"22"48"-16,-34-48 0,11 24 16,12 24-16,0 0 15,12 11-15,-12 1 16,12 0-16,11 11 16,1 1-16,0-1 15,-1-11 1,25 47-1,-13-59-15,-11 0 0,12-12 16,-13-12-16,1 0 16,-12 0-16,0-12 0,0-12 15,-12 12-15,0-11 16,-36-61 0</inkml:trace>
</inkml:ink>
</file>

<file path=word/ink/ink4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5.3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71 0,'0'0'0,"0"12"16,0 12-16,0 0 15,0 0-15,12-13 16,0-22 0,-1-1-16,1 0 15,-12-12-15,12 12 0,0-12 0,0 1 16,12 11-16,-13 0 16,1 0-1,0 0-15,0 24 0,0 12 16,-12 0-1,0-1-15,0 1 16,0 0 0,0 11-16,-12-11 0,12 0 15,0 0-15,-12-12 16,0-1-16,-35-94 31</inkml:trace>
</inkml:ink>
</file>

<file path=word/ink/ink4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5.0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0 156 0,'0'0'0,"0"-12"15,11 0-15,-11-12 16,0 1-16,12 11 16,0-12-16,-12 0 15,12 12 1,-12 0-16,12 12 31</inkml:trace>
</inkml:ink>
</file>

<file path=word/ink/ink4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3.9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0,'0'24'0,"0"-12"16,0 12-16,0 12 0,0-1 16,0 1-16,0 0 15,0-12-15,12 12 16,-12-1-16,0-11 0,0 0 15,12 12 1</inkml:trace>
</inkml:ink>
</file>

<file path=word/ink/ink4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3.0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0 192 0,'0'-12'0,"0"0"0,11-12 16,1 0-16,0 12 16,0-12-16,0 1 15,0-1-15,0 12 0,-12-12 0,12 24 16,-12 48 15</inkml:trace>
</inkml:ink>
</file>

<file path=word/ink/ink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7.9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0,'0'0'0,"0"12"16,0 0-16,0 12 16,0-1 15</inkml:trace>
</inkml:ink>
</file>

<file path=word/ink/ink4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3.5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0 0,'0'0'0,"0"24"16,0-12-1,-12-1-15,-35 36 32</inkml:trace>
</inkml:ink>
</file>

<file path=word/ink/ink4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3.4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0,'12'0'0,"0"0"16,0 0 0,0 0-16,0 0 15,0 0-15,11 0 0,-11 0 16,12 12-16,-12-12 16,12 0-16,11 12 15</inkml:trace>
</inkml:ink>
</file>

<file path=word/ink/ink4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2.2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0 202 0,'0'0'0,"0"23"15,0-11-15,12 0 16,-12 0-16,12 0 0,-12 0 15,12-12-15,-1 0 16,1 0 0,-12-12-1,12 0-15,-12-12 0,12 12 16,-12-11 0,12 11-16,-12-12 0,12 12 15,-12 24 16,0 0-31,0 0 0,0 0 16,0-1-16,0 1 16,11-24-1,-11 1-15,0-13 16,24-154 0</inkml:trace>
</inkml:ink>
</file>

<file path=word/ink/ink4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50.6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0,'0'0'0,"0"-23"15,0 11 1,0-12-16,12 12 16,-1-12-16,1 12 0,0 12 15,0 0-15,0 24 16,-12-12 0,12 24-16,-24-1 15,12 1-15,0 12 0,-12 11 0,0-11 16,0 11-16,12-11 15,-12 0-15,12-13 0,0 1 16,0-12-16,0-12 16,12-24-1,-12 0-15,0 0 0,12-12 32,-12 0-32,12 1 0,-12 11 0,12-12 15,-12 12-15,0 0 16,12 12-16,0 0 15,-12 12 1,12 0-16,-12 12 16,12-12-16,0 0 15,0-1 1,0 1-16,-12 0 0,12-12 16,-1 0-16,1 0 15,-12-12-15,12-11 16,-12-1-16,12 0 0,-12 0 15,12 0-15,-12 12 16,12 1-16,0-1 16,0 24-1,-12-1-15,0 1 16,0 24 0</inkml:trace>
</inkml:ink>
</file>

<file path=word/ink/ink4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9.9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36 0,'0'0'0,"0"12"16,-12 12-16,12 0 16,0 0-16,12 11 0,-12-11 15,12 12-15,11-12 16,-11-12-16,12 0 16,-12-12-16,12 0 0,-12-12 15,12-12-15,-12 0 0,0-12 16,-12 1-16,0-1 0,-12 0 15,12 12-15,-12 0 16,0 12-16,0 12 16,0 12-16,0 0 0,12 0 15,-12 0-15,12 12 32,12 0-32,-12-12 0,12 0 15,0-12-15,0 0 0,0 0 16,0-12-16,35-48 31</inkml:trace>
</inkml:ink>
</file>

<file path=word/ink/ink4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9.5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0 145 0,'0'0'0,"12"-11"16,-12-1 0,12 0-16,12-12 15,-12 12-15,11 0 0,1-12 16,-12 13-16,12-1 15,0 0-15,0 12 16,0 0-16,-1 12 0,-11 0 16,12 11-16,0 1 15,0 24-15,0-13 0,0 25 0,0-1 16,-1 1-16,1-13 16,0 13-16,0-25 15,-12 1-15,0-1 16,0-23-16,-12 12 0,-72-60 47</inkml:trace>
</inkml:ink>
</file>

<file path=word/ink/ink4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9.2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0,'0'0'0,"0"12"0,0 0 31,0 24-31,12-13 0,-12 13 15,12 12-15,0-13 0,0 1 16,-1 0-16,13-13 16,-12 1-16,23 0 31</inkml:trace>
</inkml:ink>
</file>

<file path=word/ink/ink4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9.0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62 0,'0'0'0,"12"-12"15,11-12-15,13 12 16,-12 0-16,11 12 16,-11 0-16,0 12 0,0 0 15,-12 0-15,-1 12 16,-34 118-1</inkml:trace>
</inkml:ink>
</file>

<file path=word/ink/ink4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22.4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 0 0,'0'0'0,"-12"11"16,12 1-16,-11-1 16,-1-22-1,-24-1 32</inkml:trace>
</inkml:ink>
</file>

<file path=word/ink/ink4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4.1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0 189 0,'0'0'0,"12"12"15,0-12-15,0 0 16,11 0-16,1-24 0,12 12 0,0-11 16,-1-13-16,1 13 15,0 11-15,-1-12 16,25-23-1</inkml:trace>
</inkml:ink>
</file>

<file path=word/ink/ink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7.6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0,'0'12'15,"0"0"-15,0 12 16,0-13-16,0 13 16,0-12-16,12 12 0,-12-12 15,11 0-15,0 24 31</inkml:trace>
</inkml:ink>
</file>

<file path=word/ink/ink4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3.9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35 0,'12'-35'31,"-24"70"-31,36-70 0,-12 35 16,-1 0-16,1 0 0,0 12 15,0-12-15,0 12 0,0-1 16,0-11-16,-12 12 16,-24 35-1</inkml:trace>
</inkml:ink>
</file>

<file path=word/ink/ink4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3.8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48 0,'0'0'0,"0"-24"47,11 24-47,1-12 16,0 0-1,0 12 1,-1 24-16,-11-12 16,0 12-16,0-1 15,0-11-15,0 12 16,0 0-16,-11-1 0,11 1 15,-12-12-15,0 0 16,-23-24 0</inkml:trace>
</inkml:ink>
</file>

<file path=word/ink/ink4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3.5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0,'0'0'0,"12"0"78,0-12-62,-24 59 15</inkml:trace>
</inkml:ink>
</file>

<file path=word/ink/ink4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2.4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0,'0'0'0,"11"11"16,0 1 0,-33-1 15</inkml:trace>
</inkml:ink>
</file>

<file path=word/ink/ink4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1.1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0 179 0,'0'-12'16,"0"0"15,12 0-31,-12 0 0,12 0 16,0 0-16,-12 0 15,12 0-15,-1-12 16,1 13-16,0-1 0,0 0 16,-12 0-1,12 0 1</inkml:trace>
</inkml:ink>
</file>

<file path=word/ink/ink4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0.9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0 0,'0'0'0,"0"12"16,0 0 0,12 0-16,-12 12 0,0-12 15,0 11-15,0 1 0,0-12 16,0 12-16,0-12 16,0 12-16,-12-12 15,12-1-15,-11-11 0,-1 0 16,0-11 15,0 11-31,0-24 0,0 12 16,0 0-16,12 0 0,-12 0 15,0 0 1,12 24 31,12 0-47,0 12 0,12 0 15,0 11-15,0 13 0,11 12 16,-11-1-16,12 1 16,-1-1-16,1-11 0,-12 11 15,0-23-15,-1-12 16,-11-12-16,0 0 16,-12-36-1,-12 0-15,0 0 16,-71-107 15</inkml:trace>
</inkml:ink>
</file>

<file path=word/ink/ink4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8.3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11 0,'12'0'15,"-12"-11"1,12 11 0,0 11-16,-1 13 15,-11-12-15,0 12 16,12-1-16,-12-11 16,0 12-16,0-12 0,0 0 15,-12-12-15,1 12 16,-36-60-1</inkml:trace>
</inkml:ink>
</file>

<file path=word/ink/ink4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5.9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152 173 0,'-24'23'47,"48"-46"-47,-36 70 0,12-35 16,0 12-16,0 0 15,0-1 1,0 13-16,0-12 16,-24 24-1,13-25-15,-13-11 0,12 0 16,0-12-16,-11 0 15,11-12-15,0-12 0,12 1 16,-12-1-16,12-24 16,12 13-16,-12-13 0,12 0 0,11 1 15,-11 11-15,0 0 16,12 1-16,-12 11 16,-1 12-16,1 12 0,0 36 46</inkml:trace>
</inkml:ink>
</file>

<file path=word/ink/ink4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4.6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0,'0'0'0,"0"12"16,12-12 0,-12 11-16,12 0 0</inkml:trace>
</inkml:ink>
</file>

<file path=word/ink/ink4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4.5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0,'0'0'0,"0"24"15,11-13 1,-11 1-16,0 0 0,12-12 16,-1 12-1,-11-59 16</inkml:trace>
</inkml:ink>
</file>

<file path=word/ink/ink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7.4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95 0 0,'0'0'0,"0"12"0,-12 0 0,12 12 15,0 0-15,0-12 16,0 11-16,12-11 0,-12 12 15,11-12-15,1 12 16,12-12-16,-12 0 16,0-12-16,11 0 15,-11 12-15,0-24 0,0 12 0,0-12 16,0 0-16,-1 0 16,-11-12-16,0 0 0,0 1 15,0-1-15,0 0 16,-11 12-16,-1-12 15,0 24-15,0-12 16,0 12 0,0 0-16,-11 24 0,11-12 15,-12 12-15,12 12 16,-11-1-16,11 13 16,0 0-16,0-1 15,0 1-15,0 0 0,1-12 16,-1-1-16,12 1 15,-12-12-15,12 0 0,0-12 16,0-108 15</inkml:trace>
</inkml:ink>
</file>

<file path=word/ink/ink4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4.3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0,'0'0'0,"0"24"0,0-12 16,-12 0-16,12 11 0,0-11 15,-12 12-15,12 0 16,0 12-16,0-12 16,0 11-16,0 1 15,0-12-15,0 12 0,12-12 32,-12 0-32,0-1 0,12-11 15,0-12 1,-12-12-16,11-11 15,1-1-15,-12 0 16,12 0-16,-12 0 16,12-12-16,-12 13 15,12-1-15,0 0 0,-12 0 0,12 0 16,0 12-16,0-12 16,0 12-16,0 1 15,0-1-15,12 12 16,-13 12-1,1-1-15,-12 1 0,0 12 32,12 0-32,-24 60 31</inkml:trace>
</inkml:ink>
</file>

<file path=word/ink/ink4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3.7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36 0,'0'0'0,"0"24"16,0-1-16,12-11 15,0-12-15,-1 12 0,1-24 16,35-83 15</inkml:trace>
</inkml:ink>
</file>

<file path=word/ink/ink4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3.6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12 0,'0'0'0,"-11"-12"0,22 24 31,1-12-16,0 12-15,0-1 16,0 1-16,11 35 31</inkml:trace>
</inkml:ink>
</file>

<file path=word/ink/ink4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53.4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35 358 0,'0'0'0,"-12"23"16,12 1-16,-12 12 15,12 0-15,-11 0 16,11-13-16,0 1 16,0 0-16,0-12 0,0 0 15,11-12-15,1 0 16,0-12-16,-12 0 0,24-24 16,-12 13-16,0-13 15,11-12-15,1 0 16,0 1-16,-1-1 0,1 0 15,0-11-15,0 11 16,-1 12 0,1 0-16,-12 1 15,12 23-15,-12-12 16,-1 24-16,1 0 0,0 24 16,-12-12-1,12 11-15,-12 1 16,0 0-16,0 0 0,-12 0 15,0-12-15,-47 24 32</inkml:trace>
</inkml:ink>
</file>

<file path=word/ink/ink4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8.1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11 251 0,'0'0'15,"-12"-12"-15,12-11 16,0 11-16,12-12 15,-12 0-15,12 0 0,0-11 16,0 11-16,0 0 16,-1 0-16,1 13 15,0-1-15,0 12 16,0 12 0,0-1-16,-12 13 15,12 12-15,-12-12 0,0-1 16,0 13-16,12-12 0,-12-12 15,11 0-15,1-1 16,0-11-16,0 0 16,0-11-16,0-1 15,0 0-15,0 0 0,-1 0 16,-11 0-16,-35 0 31</inkml:trace>
</inkml:ink>
</file>

<file path=word/ink/ink4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7.8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0,'0'11'16,"12"1"0,-12 12-16,12 0 0,-12 0 15,12 12-15,0-12 16,0 11-16,0 1 16,0 0-16,0-12 0,-12-12 31,12 0-31,-12-1 15,12-11-15,-48-35 47</inkml:trace>
</inkml:ink>
</file>

<file path=word/ink/ink4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6.7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13 703 0,'0'-12'16,"-12"1"-16,12-13 16,0 0-1,0 12 1,12-24-16,-12 12 0,12-11 15,0 11-15,0-12 16,0 0-16,-12 0 16,11 1-16,1-1 15,0-12-15,-12 12 0,12 1 16,-12-13-16,0 12 16,12 0-16,-12 1 0,0 23 15,0-12-15,0 12 0,-12 12 16,12 12-1,-12 0-15,12 0 16,0 11-16,0 1 16,0 0-16,0-12 0,12 0 15,-12 0 1,12 0-16,12 0 16,-12-12-16,-1 12 15,13-12-15,-12 12 0,0 0 16,0-12-16,0 23 15,0-11-15,-12 0 0,0 12 16,0 0-16,-12-12 16,12 12-16,-12-12 0,-12 0 15,12-1-15,0-11 16,0 0-16,1 0 0,-1 0 16,12-11-16,0-1 15,0-12-15,0 12 16,12-12-16,-1 0 15,1 0-15,0 12 0,0 0 0,0 1 16,0 11-16,0 0 16,0 11-16,-12 1 15,0 12-15,11 72 32</inkml:trace>
</inkml:ink>
</file>

<file path=word/ink/ink4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5.9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12 119 0,'-12'-11'15,"12"-1"-15,0 0 32,12 0-17,-12 36 17,0-1-17,0-11 1,0 0-16,0 12 15,0-12-15,-12 12 0,12-12 16,0 0-16,12-12 16,0-12-1,0-12-15,0 0 16,-12 0-16,24 0 16,-12 1-16,-1-13 15,1 12-15,-12 12 0,12-12 31,0 24-31,-12 12 16,-12 0 0,12 0-16,0 12 15,-12 0-15,12 0 0,-12-1 16,12 13-16,0-12 16,0 12-16,0 0 15,0-1-15,0 1 0,0-12 0,0 0 16,12 0-16,0-12 15,0 0-15,0-1 16,12-22-16,-12 11 16,0-12-16,12 12 15,-12-12-15,0 0 0,0 0 32,-12 0-32,11 0 0,-34-36 31</inkml:trace>
</inkml:ink>
</file>

<file path=word/ink/ink4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4.2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48 0,'0'-12'15,"0"0"1,11 0 0,1 0-1,0 24 1,0-12-1,-12 12-15,11 0 0,1 0 16,0 47 0</inkml:trace>
</inkml:ink>
</file>

<file path=word/ink/ink4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8.8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0 382 0,'0'0'0,"0"24"32,12-12-32,-12-1 0,12 1 0,0-12 15,-12 12-15,12 0 16,-12-24 15,0-12-15,0 1-1,12-1-15,0 0 0,-12-12 0,11 12 16,13-12-16,-12 13 0,12-1 16,0 0-16,0 0 15,11 0-15,1 0 16,0 1-16,-13-1 0,13 12 16,-12 0-16,0-12 31,0 12-31,-12 12 0,-1-12 15,-22 12 1,-13 12 0,12-12-16,-12 12 15,12-12-15,-12 12 0,12-12 16,0 12-16,1-12 16,11 12-16,0 12 0,0-12 15,11 11-15,1 1 16,0 0-16,0 12 0,12 0 15,-12-1-15,12 1 16,0-12-16,-13 12 0,13 0 16,-12-13-16,-12 13 15,0-12 1,0-12-16,-12 0 16,0 0-16,0-12 15,-11 0-15,-1-12 0,12 0 16,0 0-16,0-12 15,0 0-15,12 1 0,0-1 16,0 0-16,12 0 16,0-12-16,12 0 0,0 13 15,-12-13-15,47-83 32</inkml:trace>
</inkml:ink>
</file>

<file path=word/ink/ink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7.0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165 0 0,'-12'0'15,"12"11"-15,-12 1 16,0 12-16,0-12 15,0 12-15,12 0 0,-23 11 0,11 1 16,0 0-16,0-1 16,0 1-16,0-12 15,0 12-15,12-13 16,0 1-16,0-12 0,36-60 31</inkml:trace>
</inkml:ink>
</file>

<file path=word/ink/ink4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8.2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0,'12'0'0,"-12"12"16,12 0-16,-12 12 15,0 0-15,12 12 0,-12-12 16,0-1-16,12 1 15,-12 0-15,11 0 16,-11-12-16,12 12 0,0-24 16,0-48 15</inkml:trace>
</inkml:ink>
</file>

<file path=word/ink/ink4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8.0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0,'0'0'0,"0"12"16,0 0-16,0 12 0,0-12 0,0 0 15,0 0-15,11 0 16,-11 0-16,12 0 15,0 0-15,0-12 16,0-24 0,0 12-1,-12-12 1,12 12-16,0-12 16,-12 12-16,11 0 0,1 0 15,-12 1 1,12 11-16,-12 11 31,12 1-31,-12 0 16,12 0-16,0 0 15,0-12-15,-1 0 16,1 0-16,0 0 16,0 0-16,12-12 0,-12 0 15,11 0-15,-11 0 16,0 1-16,0 11 15,12-12-15,-12 12 16,-1 0-16,1 12 16,0 11-1,0-11 1,0-47 31</inkml:trace>
</inkml:ink>
</file>

<file path=word/ink/ink4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7.4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25 0,'0'0'0,"0"-24"0,11 24 15,1 0 1,0 0 0,0 12-16,-12 0 15,11 0-15,1 82 16</inkml:trace>
</inkml:ink>
</file>

<file path=word/ink/ink4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7.3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37 0 0,'0'0'0,"-12"11"16,12 1-16,-12 12 0,1-12 16,11 23-16,0-11 15,11 0-15,-11 11 0,12 1 16,0-13-16,0 1 16,12-12-16,-12 0 15,11 0-15,1-12 16,0-12-16,0 0 0,-12-12 0,11 1 15,-11-1-15,12-12 16,12-129 0</inkml:trace>
</inkml:ink>
</file>

<file path=word/ink/ink4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7.1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0 155 0,'0'-12'0,"12"0"15,0 12 1,0 0-16,0-11 15,0 11-15,-1-12 0,13 0 16,-12 0-16,0-12 16,24-36 15</inkml:trace>
</inkml:ink>
</file>

<file path=word/ink/ink4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6.9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24 0,'12'-24'16,"-24"48"-16,12-24 31,-12 36-31,0-1 0,0 1 31,0 12-31,0 11 0,-11 1 16,11-1-16,0-11 15,0 0-15,0-1 16,12-23-16,0 0 0,0 0 16,12-36 15,0 0-31,0 0 15,0 12-15,0 24 16,-12 0 0,11 0-16,-11-1 15,12 13-15,-12 0 16,12-12-16,0-1 0,0 1 31,0 0-31,0-12 0,0 0 16,0 0-16,0-48 31</inkml:trace>
</inkml:ink>
</file>

<file path=word/ink/ink4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6.6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0,'0'0'0,"-12"0"16,0 12-16,12 0 0,0 12 16,0-12-16,0 11 15,12 1-15,-12-12 0,12 12 16,0-12-16,0-12 15,-1 0-15,1-12 16,0 0-16,47-119 31</inkml:trace>
</inkml:ink>
</file>

<file path=word/ink/ink4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9:46.4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13 190 0,'0'0'0,"-12"0"16,12-12-16,0 1 15,12-13-15,0 12 16,12-12-16,-1 1 0,13 11 15,-12-12-15,23 12 32,-11 0-32,-1 12 0,1-12 15,-12 12-15,-1-12 16,-11 12-16,0 0 16,0 0-16,-24 12 15,0-12-15,0 0 16,-83-12 15</inkml:trace>
</inkml:ink>
</file>

<file path=word/ink/ink4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4.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34 0,'0'0'0,"-24"-34"31</inkml:trace>
</inkml:ink>
</file>

<file path=word/ink/ink4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4.03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0,'12'12'15,"-12"0"17,12-1-32,-12 1 0,12 12 15,0-12-15,-1 12 16,1-12-16,0 11 16,0 1-16,35 119 31</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2.3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83 0,'-12'0'0,"24"12"16,0-24-1,0 0-15,12 12 0,-12-24 16,11 12-16,1 0 0,0 0 15,-12 12-15,12-11 16,-12 11-16,0 0 16,0 11-1,-12 1-15,0 0 0,0 12 32,-12 0-32,12-12 0,-12 24 15,-12-12-15,12-1 16,-12 13-16,12-12 15,-12 12-15,13-12 0,-1 11 16,0-23-16,0 12 16,12-12-16,0 0 15,12-12-15,12-12 0,-13 0 16,13-12-16,0 0 16,12 1-16,-12-1 15,0 0-15,-12 0 16,11 0-16,-11 0 0,0 12 15,-12-47 1</inkml:trace>
</inkml:ink>
</file>

<file path=word/ink/ink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6.2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60 0,'0'-12'15,"12"0"1,-1 0-16,1 0 16,0 12-1,0 0-15,0-12 0,-12 24 32,0 0-32,0 12 15,-12-12-15,12 12 16,-12 0-16,0-1 0,0-11 15,12 12-15,-11-12 16,22-12 0,1-12-1,0-12-15,0 12 0,0-11 16,24-37 0</inkml:trace>
</inkml:ink>
</file>

<file path=word/ink/ink5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3.4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0 226 0,'0'0'0,"12"0"16,-12 12-16,12 0 0,-12 0 15,12 0-15,0 0 0,-1 0 16,1-12-1,0 0 1,0 0-16,0-12 16,-12 0-1,0 0 1,0 0-16,12 0 16,-12 0-16,12 0 0,-12 0 15,12 1-15,0-1 16,0 0-1,-1 12 1,-11 12 0,12 0 15,0-12-15,0-12-1,0 0-15,0 0 16,0 12-16,0-12 15,0 0-15,0 0 16,-1 0-16,13 0 16,-12 0-16,12 12 0,-12-12 15,0 12-15,0 0 0,11 0 16,-11 0 0,-12 24-16,-12-12 31,0 0-16,1-24-15,-13 12 0,12-12 32,-59-83-17</inkml:trace>
</inkml:ink>
</file>

<file path=word/ink/ink5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2.8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0,'0'0'0,"12"0"0,-1 0 16,1 12-16,0-12 15,-1 12-15,1-1 16,-12 1-16,0 35 31</inkml:trace>
</inkml:ink>
</file>

<file path=word/ink/ink5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2.20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0 226 0,'0'-12'0,"0"0"15,0 0-15,12 0 16,-12-12-16,12 1 16,-1-13-16,1 12 0,0 1 15,0-1-15,0 12 32,0 0-32,-12 24 15,11 0-15,-11 12 16,0 11-16,0-11 0,0 12 15,-11-1-15,11 1 16,0-13-16,0 13 0,0-12 16,0-12-16,0 11 15,11-35 1,-11 1-16,12-13 16,0 0-16,-12 0 15,0 1-15,12-1 16,-24 12-16,-23-59 31</inkml:trace>
</inkml:ink>
</file>

<file path=word/ink/ink5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2.2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0 249 0,'0'12'0,"12"-12"0,0 0 16,-12-12-1,12 1-15,0-1 0,-12 0 16,0-12-16,0 12 15,0 0-15,0 0 16,0 1-16,-12-1 0,0 12 31,12 12-15,-12-1-16,12 13 16,0-12-16,0 0 0,0 0 15,0 0-15,12 0 16,0-1-16,11 1 0,1 0 15,-12-12-15,12 0 16,0 0-16,-13-12 0,1-11 16,0 11-16,0-24 0,-12 12 15,-12 1-15,12-13 16,-12 12-16,-23-59 31</inkml:trace>
</inkml:ink>
</file>

<file path=word/ink/ink5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1.79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0 202 0,'0'0'0,"0"11"16,0-22 0,12-1-16,-12 0 0,11-12 15,1 12-15,0-12 16,0 1-16,0-1 0,-1 0 15,1 12-15,0 0 0,0 0 16,0 1 0,-1 22-1,-11 1-15,0 0 16,0 12-16,0-12 16,-11 12-1,11 11-15,0-11 0,0 0 16,0 0-16,0-1 15,0-11-15,0 0 16,0 0-16,0 0 0,11 0 16,1-12-1,0-12 1,0 0 0,-12 0-16,12 0 15,0-12-15,-12 13 16,0-13-16,11 12 0,-11 0 15,0 0-15,0 0 16,0 0 15</inkml:trace>
</inkml:ink>
</file>

<file path=word/ink/ink5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0.4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6 202 0,'0'-11'16,"0"-1"-16,11-12 16,-11 12-16,12 0 0,-12 0 15,12 0-15,-12 0 16,0 0-16,0 1 31,-12-1-15,0 12-16,1 0 15,11 12 1,-12-1 0,24-11-16,-12 12 0,11 12 15,-11-12-15,24 12 16,-12 0-16,12 11 0,-12-11 15,11 0-15,-11 0 0,0 0 16,0 11-16,0-11 16,0-12-16,-12 12 0,0-12 15,-12-1-15,0-11 16,0 0 0,0-11-1,0-1-15,0 0 0,1 0 16,-1-12-16,0 0 15,0-11-15,12 11 16,-12-12-16,12 0 0,0 1 16,12-132 15</inkml:trace>
</inkml:ink>
</file>

<file path=word/ink/ink5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9.6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72 0,'0'0'0,"0"12"16,0-1-16,12 13 0,-12-12 15,12 0-15,-12 0 16,12 0-16,-12 0 15,12 0-15,-1-24 16,-11 0-16,0-12 16,12 12-16,-12-12 31,12 1-31,-12-1 0,12 0 16,-12 0-16,12 12 0,-12 0 15,0 36 1,0 0-1,0-12-15,0 12 16,0-1-16,0 1 0,0 0 16,0-12-16,0 0 0,0 0 15,12 0-15,0-12 32,-12-12-32,12 0 15,-12 0-15,0 0 16,0 0-1,12 0 1,-12 24 0,0 12-16,0-12 15,0 0-15,0 12 16,0-12-16,0 0 0,0 0 16,0 0-1,11-12 1,1-12-16,-12 0 0,0 0 15,12 0-15,-12 0 16,12 0-16,-12 36 16,0-12-1,0 12-15,0-1 0,0-11 16,0 12-16,12 0 16,-12-12-1,0 0-15,12 0 16,0-24-1,-12 0-15,12-12 16,-12 12-16,0-12 0,0 12 16,0-11-16,0 11 15,-12 0-15,12 0 0,-12 12 16,12 24 0,0-12-16,12 0 15,-12-1-15,12 1 0,0 12 16,11-12-16,-11 0 15,0 0-15,12 12 0,-12-12 16,-12 12-16,0-12 16,0 11-16,0 1 0,-12-12 15,0 12-15,-12-12 0,0 0 16,1 0-16,-108-12 31</inkml:trace>
</inkml:ink>
</file>

<file path=word/ink/ink5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8.7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12 454 0,'0'0'0,"-12"11"16,12 13-16,0 0 15,0-12-15,0 12 0,0-12 16,12 0 0,-12-24-16,12 0 15,-12 0-15,12-12 16,0 0-16,0 0 16,0-11-16,23-37 15,-11 24-15,0 13 16,0-13-16,0 12 0,11-11 31,-11 11-31,0 12 0,0 0 16,0 0-16,-12 0 15,12 12 1</inkml:trace>
</inkml:ink>
</file>

<file path=word/ink/ink5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8.4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0 0,'-12'24'31,"24"-12"-31,-12 0 16,12 12-16,0-12 0,0 11 15,-12 1-15,11-12 0,-11 12 16,0 48-1</inkml:trace>
</inkml:ink>
</file>

<file path=word/ink/ink5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8.1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0,'0'0'0,"12"0"31,-1 0-16,1 0-15,0 12 16,0-1 0,-12-46 15</inkml:trace>
</inkml:ink>
</file>

<file path=word/ink/ink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5.9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86 0,'0'0'0,"0"-12"32,12 0-17,-12 0-15,12 0 16,0 0-16,-12 0 0,12 12 15,0-12-15,0 12 16,0 0 0,0 12-1,-12 0 1,0 0 0,0 0-16,0 12 15,0 0-15,0-1 16,0 13-16,0 12 0,0-12 15,-12 11-15,12 1 16,0-12 0,0 0-16,0-1 0,12 1 15,-12-12-15,0-12 16,0 0-16,0 0 16,-24-60 15</inkml:trace>
</inkml:ink>
</file>

<file path=word/ink/ink5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7.6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0 0,'0'0'0,"-12"12"16,12 0-16,0 0 15,0 0 1,12 11-16,0-11 0,0 12 16,0 0-16,12 0 15,-12 0-15,12 0 16,-1-12-16,1 0 0,-12-1 15,36-11 1,-36 0 0,0 0-16,0 12 0,0-12 0,-1 12 15,-11 12-15,12 0 16,0 12-16,0-12 0,0 11 16,-12-11-16,12 0 15,0 0-15,0-12 16,0-108-1</inkml:trace>
</inkml:ink>
</file>

<file path=word/ink/ink5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7.4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0 286 0,'12'-12'15,"-12"0"1,12 0 0,-12-12-16,11 12 0,-11 0 15,12-11-15,0 23 16,-12-12-16,12 0 16,0 24-16,0 0 0,0-1 15,-12 1-15,12 12 16,0 0-16,11 0 15,-11 12-15,0-12 0,0-1 16,12 1-16,-12 0 16,0-12-16,-1 12 0,-11-12 15,12 0 1,-24-12 15,1-12-31,-1 0 0,0 0 16,-12-12-16,12 12 15,-12-12-15,1 12 0,11-11 16,-12 11-16,12 0 16,0 0-16,0 0 0,12 0 15,-12 0-15,12 0 0,0-12 16,12 12-16,-12-12 16,12 1-16,12-1 15,-12-12-15,12 12 0,-13 0 16,13 0-16,-12 12 15,12 1-15,-12-1 0,0 12 0,0 12 16,-1-1 0,-11 1-16,0 12 0,0 0 15,0 12-15,12-12 16,-12 0-16,0-1 16,0 1-16,12-12 0,-12 0 31,12 0-31,0-12 15,-12-12-15,12 0 0,-12 0 16,12-12-16,-12 13 16,0-1-16,0-12 15,0 12-15,0 0 16,-12 0-16,0 0 0,0 0 16,-83-59-1</inkml:trace>
</inkml:ink>
</file>

<file path=word/ink/ink5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6.6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52 0 0,'0'12'0,"-12"0"16,12 0-16,0 0 16,-12 12-16,12-1 0,-12 1 0,12 0 15,-12-12-15,12 12 16,0-12-16,0 12 15,12-24 1,0-12 0,-12 0-16,12 0 15,0-12 1,-12 12-16,12 0 16,-12 0-16,12 0 0,0 12 15,-12 12 1,11 12-16,-11-12 15,12 24-15,-12-12 0,12 0 16,0 11-16,0 1 16,0 0-16,0 0 0,0-1 15,12 1-15,-12 0 0,12-12 16,-12 0-16,11-1 16,-11 1-16,0-12 0,0 12 15,0-12-15,-36-107 47</inkml:trace>
</inkml:ink>
</file>

<file path=word/ink/ink5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4.66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0,'0'0'0,"23"-24"0,-11 0 16,12 12-16,-12 1 15,12-13-15,-12 24 16,12-12-16,-12 0 0,0 12 16,-24 59 15</inkml:trace>
</inkml:ink>
</file>

<file path=word/ink/ink5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9.2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0 0,'0'0'0,"0"12"32,13 12-32,0-1 0,-13-11 15,0 12-15,-40 11 32</inkml:trace>
</inkml:ink>
</file>

<file path=word/ink/ink5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9.06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 0 0,'0'12'16,"-12"0"0,12 0 30,12 0-46,0 0 16,-12 0-16,12 12 16,11-13-1,-11 13-15,0-12 0,12 12 0,-12 0 16,0 0-16,0 0 16,-12-1-16,12-11 0,-12 12 15,0-12-15,-12-12 16,0 12-1,0-12-15,0 0 0,0-12 16,12 0-16,-12 12 16,0-12-16,12-12 15,0 13-15,0-1 0,12-12 16,0 12-16,-12-12 16,24 12-16,-12 0 0,0 0 0,0 0 15,0 12-15,0-12 16,0 24-16,23 24 31</inkml:trace>
</inkml:ink>
</file>

<file path=word/ink/ink5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8.6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0 384 0,'0'0'0,"11"-12"16,-11 0 0,12-11-16,12-13 0,-12 0 15,11 1-15,-11-1 16,12-12-16,-1 13 15,1-1-15,-12 12 0,0 0 16,-1 12 0,1 1-16,0 11 15,-24 0 1,-23 23 31</inkml:trace>
</inkml:ink>
</file>

<file path=word/ink/ink5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7.3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0,'0'0'0,"0"24"16,-12-13-16,12 1 0,0 0 16,-12 0-16,12 0 0,0 12 15,12-24 1,0 12-1,-1 0 1,1-12-16,0 12 16,0-12-16,0 11 31,0 1-15,0 0-1,0 0-15,0 0 31,-12 0-31,0 0 16,11 0 0,1 0-1,0 0-15,0-12 16,0 0 0,0 11-16,0 1 15,0-12-15,-1 24 16,1-12-1,-12 0-15,0 12 0,12-12 0,-12 11 16,0-11-16,0 12 16,0-12-1,-12 0-15,0-12 0,1 0 16,-1 0-16,0 0 16,0 0-16,0 0 0,0-12 31,0 0-31,12 0 15,0-12-15,0 1 16,12-1-16,0 0 16,0-12-16,0 1 0,0 11 15,23-71 1</inkml:trace>
</inkml:ink>
</file>

<file path=word/ink/ink5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6.19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95 0,'12'-12'47,"-12"1"-47,12-13 16,-12 12-16,12 0 15,0 0-15,0 0 16,0 12 0,0 0-16,0 24 15,0-12-15,-12 0 16,11 12-16,-11-1 16,12-11-16,-12 12 0,0 0 15,0 0-15,0 0 16,0-12-16,-35 35 31</inkml:trace>
</inkml:ink>
</file>

<file path=word/ink/ink5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3.5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0,'12'0'31,"0"0"-31,12 0 16,-12 11-1,0-11-15,12 12 0,-12-12 16,11 0-16,1 12 16,-12-12-1,12 0-15,-12 0 16,0 0-16,0 0 0,0 0 16,0 0-16,-60-35 46</inkml:trace>
</inkml:ink>
</file>

<file path=word/ink/ink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5.4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0 0,'11'0'0,"-11"12"0,0 0 16,0 12-16,0 0 15,0 12-15,0-1 0,-11-11 16,11 12-16,0 0 15,0-12-15,0-1 0,0 1 16,0-12-16,0 0 0,0-83 47</inkml:trace>
</inkml:ink>
</file>

<file path=word/ink/ink5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3.1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0 0,'0'0'0,"-12"0"16,0 0-1,0 12 1,12 0-16,0 12 0,0-12 0,0 12 16,0 11-16,0-11 15,12 12-15,-12 0 16,12-13-16,-12 13 0,12-12 15,0 0-15,0 0 16,0-12-16,0-1 0,0-11 16,-1 0-16,1 0 0,12 0 15,-12 12-15,12-12 16,-12 0-16,12 12 0,-12 0 16,11 12-16,-11 0 15,12 0-15,-12-1 16,12 13-16,-12 12 0,11-12 31,-11 11-31,0 1 0,0-12 16,0-1-16,-12-11 15,0 0-15,0-12 0,0 0 16,-12-12 0,0-12-16,0-12 15,0 12-15,1-12 0,-1 0 16,0 1-16,0-1 0,0 0 15,0-12-15,0 12 16,12-11-16,-12-13 0,12 12 16,0-11-16,0 11 15,0-12-15,0 1 16,0-1-16,0 12 0,0 13 31,12-13-31,-12 12 0,12 12 16,-12 0-16,12 0 15,0 12 1,0 0-16,-12 12 16,12 0-16,0 12 15,-12-12-15,11 12 0,-11-1 16,12 1-16,0 0 0,-12 0 16,12 0-16,0-12 15,-12 11-15,12-11 0,0-12 16,0 0-16,0 0 15,0 0-15,-1-23 16,1 11-16,0-12 0,0 12 16,0-12-16,-12 12 0,12 0 15,-12 24 17,0 0-32,0 12 15,-12 0-15,12 0 0,-12 11 16,12-11-16,0 24 31,-12-13-31,12 1 0,0 0 16,0-12-16,0 0 15,0-1-15,0-11 0,0 0 16,0 0 15,12-12 94,-24-24 47</inkml:trace>
</inkml:ink>
</file>

<file path=word/ink/ink5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1.9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83 0,'12'12'15,"0"-24"1,0-12-16,0 24 0,0-12 15,0 0-15,-1 1 16,1 11-16,0-24 31</inkml:trace>
</inkml:ink>
</file>

<file path=word/ink/ink5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0.7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72 0,'0'0'0,"0"24"0,0-1 15,0-11-15,12 0 16,-12 0-16,12-12 15,0 0 1,0 0-16,-12-12 0,12-12 16,-12 13-16,0-13 15,0 12 1,0-12-16,0 12 0,-12-11 16,0 11-1,0 12-15,0 0 16,0 12-16,0-12 0,0 23 15,-23 49 17</inkml:trace>
</inkml:ink>
</file>

<file path=word/ink/ink5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0.1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70 0,'0'0'0,"12"-24"16,-12 13-1,0-1-15,0 0 0,12 12 16,-12-12 0,0 83 31</inkml:trace>
</inkml:ink>
</file>

<file path=word/ink/ink5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2.5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0,'0'12'15,"0"11"-15,12-11 16,0 12-16,0 0 15,11 12-15,-11-1 0,12 1 16,0 0-16,-1 11 0,-11-11 16,12 12-16,-12-13 15,0 1-15,-12-12 0,0 0 16,-12-12 0,0-36-1,12 12 1,0-12-16,0 12 15,0-12-15,12 12 0,0 1 16,0-1-16,11 0 16,1 12-16,0-12 15,0 12-15,-1 0 0,1 0 16,0 0-16,11 12 31</inkml:trace>
</inkml:ink>
</file>

<file path=word/ink/ink5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1.8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96 0,'24'47'31,"-48"-94"-31,60 118 0,-12-59 16,-13-12-16,13 12 0,-12-24 15,0 12-15,0-24 0,0 12 16,-1-12-16,-22-95 31</inkml:trace>
</inkml:ink>
</file>

<file path=word/ink/ink5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1.6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0,'0'0'0,"12"12"16,-12-24-16,12-12 16,-12 0-16,12 0 15,-12 12-15,0-11 0,0-1 16,-12-12 15</inkml:trace>
</inkml:ink>
</file>

<file path=word/ink/ink5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1.5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89 0,'12'12'15,"0"-36"1,-12 13 0,12-1-16,-12-12 0,12 13 15,-12-1-15,0 0 32,11 47-17</inkml:trace>
</inkml:ink>
</file>

<file path=word/ink/ink5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1.3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0,'0'0'0,"0"24"16,0-12-1,11 12-15,-11 0 16,0 0-16,0-12 15,0 11-15,12-11 0,-12 0 16,12-12 0,0-12-1,-1 0-15,1 1 0,0-1 16,0-12-16,-1 12 16,-11 0-16,12 0 15,0 0-15,-12 0 16,-24 60 15</inkml:trace>
</inkml:ink>
</file>

<file path=word/ink/ink5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0.5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0,'0'0'0,"12"-12"15,-1 0-15,1 12 16,12 0-16,0 0 16,12 12-16,-1-12 0,1 12 15,0-12-15,-1 0 32,-11 0-32,12 0 0,-24 0 15,11 0 1,-11-24-1</inkml:trace>
</inkml:ink>
</file>

<file path=word/ink/ink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5.3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0 131 0,'0'0'0,"12"-12"0,0 12 15,0-12-15,12 0 0,0 12 16,0-11-16,0 11 16,-1-12-16,1 12 15,-12-12-15,12 12 0,-12-12 0,0 12 16,0 0-16,0 0 15,0-12 1,-12 0 31,-12 0-31,0 0-1,0 12-15,0 0 16,0 0-16,0 12 15,0-12-15,0 24 0,-12-12 16,13 12-16,-13 11 16,12-11-16,-12 24 15,12-12-15,-12-1 0,12 1 16,0 12-16,12-12 0,-12-12 16,12-1-16,0 1 15,0-12-15,12-24 16,0 0-1,48-71 17</inkml:trace>
</inkml:ink>
</file>

<file path=word/ink/ink5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0.3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0 203 0,'0'0'0,"84"119"63,-60-107-63,-13 0 0,1 0 15,0-12 1,-12-12-1,0-24 1,0 0-16,-12 13 0,12-13 0,0 0 16,0 0-16,0 1 15,12-1-15,-12 12 16,12 0-16,-12 12 0,24 0 16,-12 24-1,-12 0-15,12 12 31,-12 12-31,12-12 0,-12 11 16,0 13-16,0-12 0,0-12 16,-12 11-16,12-23 15,-48 12 1</inkml:trace>
</inkml:ink>
</file>

<file path=word/ink/ink5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20.0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0,'0'0'0,"0"12"0,0 0 0,0 24 16,12-13-16,0 13 15,-12-12-15,23 11 0,-11 1 16,0-12-16,0 0 16,0-1-16,-1-11 15,1-12-15,0 0 16,-12-12 0,-12-106 15</inkml:trace>
</inkml:ink>
</file>

<file path=word/ink/ink5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9.8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0 357 0,'0'0'0,"12"12"16,0-24-16,-1-11 15,1-1-15,12-12 16,-12-12-16,12 12 16,0-11-16,-12 11 0,12 0 15,-12 0-15,-1 13 31,1 11-15</inkml:trace>
</inkml:ink>
</file>

<file path=word/ink/ink5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9.6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0 130 0,'0'-59'32,"0"118"-32,12-130 0,0 48 15,-12 11-15,11 0 16,1 0-16,0 12 0,0 12 16,-12 0-1,0 11-15,0 1 0,0 0 16,0 0-16,-12-1 15,12 1-15,-12-12 0,0 0 16,1-12 0,11-12-16,0 0 15,-12 0-15,12 0 16,12-11 0,-12 11-16,0 0 0,11 12 15,1 0 1,0 0-16,0 12 15,-12 11 1,0-11-16,-24 48 31</inkml:trace>
</inkml:ink>
</file>

<file path=word/ink/ink5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9.2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0,'11'-12'16,"-11"24"-1,12-1 1,0 1-16,0 0 0,0 12 16,-1-24-16,1 0 15,-12-48 32</inkml:trace>
</inkml:ink>
</file>

<file path=word/ink/ink5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7.8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 0 0,'0'0'0,"0"11"31,0 13-15,0 0-16,0 12 15,0-13 1,0 13-16,0-12 0,0-1 15,0-11-15,12 0 16,0-12 0,0-12-16,-12 0 0,12-11 15,0 11-15,0-12 16,0 0-16,0 1 0,11-1 16,-11 0-16,0 12 0,0 0 15,0 12-15,0 0 16,-12 12-1,0 83 1</inkml:trace>
</inkml:ink>
</file>

<file path=word/ink/ink5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6.0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0 226 0,'0'-12'0,"0"0"32,12-12-32,0 0 0,0-11 15,-12 11-15,12 0 0,0 1 16,0-1-16,-12 12 16,12 12-16,-1-12 15,-11 24 16,-11 0-31,-1 0 0,0 0 16,0-12 0,0 11-16,0-11 15,12 12 1,0 12 0,0-12-16,12 12 31,0-1-31,0 1 0,0 0 15,11 12-15,-11-1 0,12 1 16,0-12-16,0 11 16,-13-11-16,1 0 15,0-12-15,-12-1 16,-12-22 0,0-1-16,1-12 0,-1 0 15,-12 12-15,12-11 0,0 11 16,-12 0-16,13 0 15,-1 12-15,0 0 0,0 12 16,12 0-16,-12 11 16,0 1-16,12 0 15,0 0-15,0-1 0,0 1 0,0-12 16,12-12-16,12-59 31</inkml:trace>
</inkml:ink>
</file>

<file path=word/ink/ink5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5.3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0,'0'0'16,"-12"36"-16,12-24 0,0 0 15,0 0-15,0 12 0,12-13 16,0 1-16,0 12 15,11 0-15,1 0 0,-12 11 16,12-11-16,0 12 16,-1 0-16,1-13 15,-12 1-15,-60 36 47,37-60-47,-13 0 16,12-12-16,0 12 0,0-12 15,0 12-15,12-12 32,-12-12-32,24 12 0,-12-12 15,0 1-15,12-13 16,0 12-16,12 0 16,35-71-1</inkml:trace>
</inkml:ink>
</file>

<file path=word/ink/ink5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5.0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0,'0'0'0,"0"12"32,0 0-32,11-1 15,-11 13-15,12 0 16,0-12-16,0 12 0,0 0 15,-12-12-15,12 0 32,0 0-32,0-1 0,0-11 15,0 0-15,0-11 0,0-1 16,0 0-16,11 12 16,-11-12-16,0 0 0,0 12 15,-12 24 16,0-12-31,-12 11 0,12 1 0,-12 0 16,0 12-16,12-12 16,-12 12-16,1-13 0,11 1 15,0-12-15,11 0 16,1-36 0,0 0-16,0 1 15,0-1 1,0 0-16,0 0 15,12-36 1</inkml:trace>
</inkml:ink>
</file>

<file path=word/ink/ink5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4.4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0,'0'0'16,"0"12"0,0 0-1,12 12-15,0 0 0,0 12 0,0-12 16,12 11-16,0 13 16,11-12-16,-11 12 15,0-13-15,0-11 0,0 0 16,-12 0-16,-12 0 47,-24-24-47,12-12 15,0 12-15,-12 0 0,12 0 16,0 0-16,0-12 16,1 12-16,-1 0 15,0-12-15,12 0 0,0 0 16,0 0-16,0-12 15,0 1-15,0-1 0,12 0 16,-12 0-16,12-12 0,-12 12 16,11-95 15</inkml:trace>
</inkml:ink>
</file>

<file path=word/ink/ink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4.87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24 349 0,'0'12'15,"12"0"1,-12 12-1,-12-12-15,12 12 16,0 0-16,-12-1 16,12 13-16,0-24 15,-12 12-15,12-12 0,0 0 16,12-12-16,0-12 16,0-12-16,-1 12 15,1-24-15,12 13 0,-12-25 16,12 12-16,0-12 15,0 1-15,0-1 0,-13 0 16,13 1-16,-12 11 31,12 0-31,-12 12 0,0 0 0,-12 12 16,12 0-16,-24 12 31,12 12-31,-12 0 16,12 12-16,-12 0 0,0 0 15,12 0-15,-12 11 16,0-11-16,12 0 0,0 0 0,0-12 16,0 0-16,0 0 15,12-24 1,-12 0 0,12 0-16,-12-12 0,12 0 15,0 0-15,0 1 16,-12-1-1,12 0-15,0 0 0,-12 12 16,0 0-16,0 0 16,0 0-1,0 24 17,12 0-17,-12 0-15,12 0 0,0 0 16,0 12-16,-1-12 0,-11 0 15,12 12-15,0-1 16,-12-11-16,0 12 16,0 0-16,0 0 0,0 0 15,-12 0-15,0-12 16,1 11 0,-1-11-16,0 0 15,0-12-15,0 12 0,-12-12 16,12-12-16,0 12 15,12-12-15,-12 0 16,12 0-16,-12 12 0,12-11 16,12-1-1,0 0-15,0 12 0,0 0 16,12 0-16,-12 0 16,12 0-16,-12 12 15,11 0-15,-11-1 0,12 1 16,-24 0-16,12 12 15,-12-12-15,12 0 16,-12 12-16,-12-84 47</inkml:trace>
</inkml:ink>
</file>

<file path=word/ink/ink5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4.14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0 158 0,'0'-12'0,"12"0"16,-12 0-16,12-12 0,-1 1 15,-11 11-15,12-12 16,0 12-16,0 0 16,-12-11-16,-36 35 62</inkml:trace>
</inkml:ink>
</file>

<file path=word/ink/ink5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3.4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0 165 0,'0'12'15,"12"0"1,-12 0-16,0 12 31,0-13-31,12 1 0,-12 0 0,11 0 16,1-12 0,-12-24-1,12-11 1,-12-1-16,0 13 15,12-13-15,-12 12 16,12 1-16,0-1 0,0 0 0,-12 13 16,11-1-16,1 24 31,0-1-31,-12 1 0,0 12 16,0-12-16,0 11 15,0 1-15,-12 0 0,12-1 31,-12-11-31,1-12 16,-1 0-16,0-12 16,0-11-16,12 11 15,0 0-15,0 0 16,12 0-16,-12 1 16,12-1-16,11 0 0,-11 0 15,0 12-15,0 0 16,0 0-16,0 12 15,0 47 17</inkml:trace>
</inkml:ink>
</file>

<file path=word/ink/ink5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0.9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0 144 0,'0'0'0,"12"12"16,0-12-16,-1-24 15,1 12-15,0-12 16,0 12-16,12-12 16,-12 0-16,0 12 15,0 0-15,0 1 0,0 11 16,0 11-16,-12 1 0,12 0 15,-12 12-15,0 0 16,-12 119 0</inkml:trace>
</inkml:ink>
</file>

<file path=word/ink/ink5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40.4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47 0,'0'0'0,"12"-24"16,-12 12-16,12 12 16,-1-11-16,1 22 15,0 1-15,0 0 16,0 12-16,-12 0 15,12 11 1,0-11-16,0 12 0,0-12 16,0-1-16,0 1 15,0 0-15,0-12 16,-1 0-16,1-24 16,-12-83 15</inkml:trace>
</inkml:ink>
</file>

<file path=word/ink/ink5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9.8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25 0,'-12'11'0,"12"1"15,0 0-15,-12 11 16,12-11-16,12 0 16,0 11-16,-1-23 15,1 0-15,12-11 16,-12-1-16,0 0 16,-1 0-16,-11-11 15,12 11-15,-12 0 0,0 1 16,-12-1-1,1 0-15,-13 12 16,12 12-16,0-12 0,0 12 16,-11-1-16,11 1 15,0-12-15,0 12 16</inkml:trace>
</inkml:ink>
</file>

<file path=word/ink/ink5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9.5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0,'0'0'0,"12"0"16,11 0 0,-11 0-16,0 11 0,0-11 15,0 0-15,0 11 16,35-33-1</inkml:trace>
</inkml:ink>
</file>

<file path=word/ink/ink5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9.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0,'0'0'0,"11"12"15,-11 12-15,0 0 16,12 0-16,-12-1 0,0 13 0,0 0 16,12-12-16,-12 0 15,0 0-15,0-1 0,0-11 16,0 0-16,-12-59 47</inkml:trace>
</inkml:ink>
</file>

<file path=word/ink/ink5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9.2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0 155 0,'0'0'0,"12"0"16,0-24 0,0 13-16,12-1 15,-13-12-15,1 12 16,0-12-16,-12 12 15,12 0-15,-12-12 32</inkml:trace>
</inkml:ink>
</file>

<file path=word/ink/ink5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9.0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0,'0'12'15,"0"12"-15,0-12 16,0 12-16,0 12 16,0-13-16,12 1 0,-12 0 0,12-12 15,-12 0-15,12 0 16,-1-12-16,1 0 15,0 0-15,0-12 0,0-12 16,0 12-16,0 0 16,0 0-16,0 0 0,-12 0 31,-12 48 0</inkml:trace>
</inkml:ink>
</file>

<file path=word/ink/ink5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7.4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48 0,'0'0'0,"12"0"16,-12 12-16,0 0 0,0 12 15,0-12-15,12 0 16,-12 0-16,0 0 0,12-12 16,0 11-16,0-11 15,0 0-15,0 0 16,-12-11-16,12-1 0,11-120 31</inkml:trace>
</inkml:ink>
</file>

<file path=word/ink/ink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3.9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0,'12'0'31,"0"12"-15,0-12-16,-1 0 0,-11 11 16,12 1-16,-12 0 15,-12 71 16</inkml:trace>
</inkml:ink>
</file>

<file path=word/ink/ink5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7.2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0,'0'0'0,"0"12"47,0 0-47,0 11 15,0 1-15,12-12 16,-12 24-16,0-12 15,12 0-15,-12 11 0,12-11 16,-12 0-16,12-12 16,0 12-16,-12-12 0,12 0 15,-12 0-15,12 0 0,-1-12 16,13 24 0</inkml:trace>
</inkml:ink>
</file>

<file path=word/ink/ink5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6.9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1 512 0,'0'0'0,"0"12"0,0 0 15,0 12-15,0-12 16,0 0-16,0 0 0,0-1 15,0 1 1,0 0 0,0 0-16,12-12 15,0 0 1,35-119 15,-23 71-31,12-71 16,-12 60-1,-1-1 1,1 13-16,0-1 0,0 0 16,-1 13-16,-11 11 15,0 0-15,0 12 16,0 12-16,0 0 16,-12 12-1,0 12 1,0-12-16,0 0 15,-12 12 17</inkml:trace>
</inkml:ink>
</file>

<file path=word/ink/ink5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6.5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 0,'11'-11'31,"0"11"-31,1 11 31,-12 1-31,0 58 32</inkml:trace>
</inkml:ink>
</file>

<file path=word/ink/ink5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6.1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0,'12'0'16,"-12"12"-1,12 0-15,-1 12 16,-11-12-16,12 12 16,0-12-16,-1 11 0,-11-11 15,12 12-15,0-12 16</inkml:trace>
</inkml:ink>
</file>

<file path=word/ink/ink5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5.5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 0,'12'-12'31,"0"12"-15,0 0 0,0 0-16,0 24 15,0-24-15,-12 72 31</inkml:trace>
</inkml:ink>
</file>

<file path=word/ink/ink5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5.4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1 108 0,'0'0'0,"0"12"15,0-24 17,0 0-32,0 0 15,12-12-15,-12 12 16,12-11-16,-12 11 16,12 0-16,0 12 15,0 0-15,0 12 0,0 0 31,0-1-31,-12 13 0,12 0 16,0 0-16,-12 12 16,12 0-16,-12-13 0,12 1 15,-12 0-15,0 0 16,0 0 15,-48-60-15</inkml:trace>
</inkml:ink>
</file>

<file path=word/ink/ink5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5.0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12 0,'-12'-12'16,"24"24"62,0-1-62,0-11-16,0 12 15,0 0-15,0 0 16,0 24 0</inkml:trace>
</inkml:ink>
</file>

<file path=word/ink/ink5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8.1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0,'12'12'31,"-12"0"1,12 0-32,0-1 0,12 13 15,-12 0-15,11-1 16,-11-11-16,12 12 0,0 0 16,11 47 30,-46-71-46,-1 0 0,0-12 0,0 0 16,0 0-16,-12 0 16,12 0-16,1-11 0,11 11 15,0-12-15,0 12 16,11 1-16,-11-1 16,24 0-16,-12 12 0,12 0 31,0 0-31,-1 0 0,72 47 31</inkml:trace>
</inkml:ink>
</file>

<file path=word/ink/ink5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7.5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0,'0'0'0,"23"84"46,-11-72-46,-12 0 0,12 12 32,-1-24-32,1 11 15,-12-46 17</inkml:trace>
</inkml:ink>
</file>

<file path=word/ink/ink5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7.3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0,'0'0'15,"12"0"-15,-12 23 0,0 1 16,0 12-16,0 0 16,11-1-16,-11 1 0,0 11 15,0-11-15,0 0 0,12-12 16,-12-1-16,0-11 15,12 0-15,-12-24 16,12-107 15</inkml:trace>
</inkml:ink>
</file>

<file path=word/ink/ink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3.4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 0 0,'0'0'0,"0"24"0,-12-13 16,12 1-16,0 12 15,12 0-15,0 0 16,-1-13-16,1 13 0,12-12 16,-12 0-16,23 0 15,-11-12-15,0 0 16,11-12-16,1 0 0,-12 0 0,59-59 31</inkml:trace>
</inkml:ink>
</file>

<file path=word/ink/ink5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6.57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0,'0'12'0,"34"23"47</inkml:trace>
</inkml:ink>
</file>

<file path=word/ink/ink5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6.4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68 0,'0'24'0,"0"-12"16,0-1-16,0 13 0,12-12 15,-12 12-15,12-12 16,-12 12-16,0-12 0,12 0 15,-12-24 32,-12 0-47,12-12 16,0 12-16,0-12 0,-12 0 16,12 12-16,0-11 15,0-1-15,0 12 0,12-12 16,-12 12-16,12 0 15,-1 0 1,1 12-16,-12 12 0,12 0 16,-12 12-16,-24 119 62,13-143-62,11-12 31,0 0-31,0-12 0,0 12 16,0 0-16,0 1 16,0-1-16,11 0 15,1 24 1,-12 0 0,12-1-16,-12 1 0,0 12 15,12 0-15,-12 0 0,12-12 16,-12 12-16,12 0 15,-12-1-15,0-11 0,12 12 16,-12-12-16,12-12 16,0 0-16,0-12 15,-12 0 1,12 0-16,-12 0 0,12 1 0,-12-1 16,12 0-16,-1 12 15,1 12 1,-12 0-16,12-1 0,0 1 15,-12 12-15,12-12 16,-12 0-16,12 12 31,-12-12-31,12-12 0,-12 12 16,12 0-16,-24-12 31,12 24-15,-12-24-16,12 11 0,-12 13 15,12-12-15,0 0 16,0 12-16,0-12 0,0 0 16,0 0-16,12-12 0,0 0 15,12 0 1,-12-12-16,12 12 16,-12-12-16,11 0 0,-11 12 15,12-48 16</inkml:trace>
</inkml:ink>
</file>

<file path=word/ink/ink5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5.3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0,'0'0'0,"12"24"16,0 0-16,0 0 0,11 0 15,13 0-15,0-1 16,0 1-16,11-12 0,1 0 16,0-12-16,0 0 0,-13-12 15,108-83 17</inkml:trace>
</inkml:ink>
</file>

<file path=word/ink/ink5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5.18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0 0,'-12'0'0,"24"12"47,-12 0-47,11 0 16,1 0-16,-1-1 0,-11 1 15,0 36 16</inkml:trace>
</inkml:ink>
</file>

<file path=word/ink/ink5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15.0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11 214 0,'0'-12'16,"0"-12"0,0 12-16,0-12 15,0 1-15,0-13 0,12 12 16,-12 12-16,12-11 16,-12 11-16,12 0 15,-1 12 1,-11 12-1,12 0-15,-12 11 16,0 1-16,0-12 16,0 12-16,0 0 0,-12-1 15,12 1-15,0-12 16,-11 0-16,11 0 16,-47-36-1</inkml:trace>
</inkml:ink>
</file>

<file path=word/ink/ink5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3.9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12 190 0,'-12'-83'47,"24"166"-47,-12-190 0,12 83 0,-1 12 16,13 1-16,-12 11 16,0 11-16,0 1 0,-1 0 15,1 12-15,0 11 16,0-11-16,-12 12 15,0-1-15,12 1 0,-12-12 32,0 11-32,12-11 0,-12 0 15,0 0-15,11-13 16,1 1-16,0-24 16,0 1-16,0-13 15,0 0-15,-1-23 16,1 11-16,-12-11 0,12-167 31</inkml:trace>
</inkml:ink>
</file>

<file path=word/ink/ink5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3.6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0,'0'0'15,"-12"24"-15,12-12 0,0 12 0,12-12 0,-1 12 16,-11-13-16,12 13 15,0 0-15,-1-12 0,1 12 16,0-1-16,-12-11 16,11 0-16,-11 0 0,0 0 15,-23 0 17</inkml:trace>
</inkml:ink>
</file>

<file path=word/ink/ink5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2.9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0 0,'0'0'0,"0"23"47,15-12-31,0 0-16,-15 13 0,15-13 15,0 12-15,1-12 16,-16 1-16,14-12 16,1 0 15,-15-92-31</inkml:trace>
</inkml:ink>
</file>

<file path=word/ink/ink5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2.5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11 225 0,'0'0'0,"-11"12"16,11-24 15,11-12-15,-11 12-16,12-12 16,0 12-16,12-11 15,-12-1-15,12 12 0,-13 0 16,13 0-16,-12 0 15,0 12-15,0 0 0,-12 24 16,12-12 15,-12 12-31,-12-1 0,12 1 16,0 0-16,-12 12 16,12-24-16,-12 11 0,12 1 15,0-12-15,0 0 16,0 0-16,0 0 15,0-24 1,12 0 0,-12 0-16,12-12 15,0-11-15,0 11 16,-1-12-16,1 12 0,0-11 16,0 11-16,0 0 15,0 12-15,-12 0 0,12 12 16,0-12-1,-1 36 1,-11-12-16,12 0 16,-12 12-16,12-12 15,0 0-15,-12-1 0,12 1 16,0 0-16,12-12 16,-13 0-16,1-12 0,12 0 15,-12 1-15,0-13 0,0 12 16,-12-12-16,0 0 15,0 12-15,0 1 0,-12-1 16,0 0 0,0 12-16,-12 12 15,12-12-15,1 12 0,-1-1 16,0-11-16,0 12 0,36-12 31</inkml:trace>
</inkml:ink>
</file>

<file path=word/ink/ink5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1:01.8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95 0,'0'0'0,"-12"-24"16,12 12-1,0-12-15,-12 12 0,12 0 16,-12 1-16,0 11 31,12 11 0,0 13-31,0 12 16,0-12-16,12 47 31,-12-59-15,12-1-16,0 1 15,0-12-15,0 24 16,0-12-16,0 0 16,-1 23-16,1-11 0,12 12 15,-12-13-15,0 13 16,0 0-16,0-1 0,-1-11 16,1 0-16,0-1 15,0-11-15,-12 0 16,12 0-16,-48-36 31</inkml:trace>
</inkml:ink>
</file>

<file path=word/ink/ink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3.2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70 11 0,'0'0'0,"0"-12"0,0 24 31,0-1-31,0 1 16,-12 12-16,12 0 0,-11 11 15,11-11-15,0 0 16,-12 11-16,12-11 16,-11 0-1,11-13-15,-12 1 0,0 12 32</inkml:trace>
</inkml:ink>
</file>

<file path=word/ink/ink5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5T00:00:35.7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23 0,'0'0'15,"-12"24"-15,12 0 16,0-12-16,12-1 15,-1 13-15,1-12 16,12 0-16,0-12 16,0 12-16,11-24 15,1 12-15,0 0 0,0-12 16,-1 0-16,1 0 16,-12-11-16,11 11 15,61-59 1</inkml:trace>
</inkml:ink>
</file>

<file path=word/ink/ink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3.0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1 108 0,'0'-12'15,"0"0"1,0 0-16,0 0 0,0 0 16,12 0-16,0 0 15,0 0-15,0 0 0,0 12 16,11 0-16,-11 0 16,12 12-16,-12 0 15,0-12-15,12 24 16,-24-12-16,12 12 0,-12 0 0,0 11 15,0-11-15,0 0 16,0 0-16,0 0 0,0 0 16,0-12-16,0 11 15,0-35 17,0 1-17,-12-13-15,12-84 31</inkml:trace>
</inkml:ink>
</file>

<file path=word/ink/ink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1.9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0 178 0,'0'0'0,"12"-12"15,0 24 1,-1-12 0,1 0-1,0 0-15,0 0 16,0-12-16,0 12 0,0 0 16,0-11-1,0 11-15,-1-12 16,1 12-16,-12-12 0,12 12 15,-12-12 1,0 0 0,-12 12-16,0-12 0,1 12 15,-1 0 1,0 0-16,0 0 0,0 0 16,0 0-16,0 24 15,0 0 1,12-12-1,-12-1-15,12 13 0,0-12 16,0 0-16,0 12 16,0-12-16,0 0 0,12-1 15,-12 1-15,12 0 0,0 0 16,0 12 0,0-24-16,0 12 15,0-12-15,0 0 16,-1 0-16,1 0 31,12 0-31,-12-12 0,12 0 16,-12 0-16,12 0 0,-1 0 15,-11 0-15,12-11 16,-12 11-16,0-12 16,0 0-16,0 0 15,-1 1-15,-34-120 16</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1.8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70 0,'0'0'0,"-12"0"15,24-11 16,0-1-31,0 0 16,0 0-16,-12 1 0,11 11 0,1-12 16,0 12-16,-36 59 47</inkml:trace>
</inkml:ink>
</file>

<file path=word/ink/ink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1.3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83 0,'0'24'16,"0"-12"-1,0 0-15,0 0 16,12 0-16,-12 0 0,12 0 31,-12 0-31,12-12 0,0 11 16,0-22-16,-1-1 15,1 0 1,0 0-16,-12 0 0,12-12 16,0 12-16,-12-12 15,0 12-15,12-12 16,-12 13-16,0-1 0,0 0 15,0 0 1,0 36 0,0-12-1,0-1-15,0 1 0,0 12 16,-12 0-16,0 12 16,0 0-1,0-1-15,-11 1 16,11 0-16,-12-12 0,0 12 15,12-13-15,1 1 16,-1 0-16,12-12 16,-12 12-16,12-12 0,12-12 15,0 12 1,-1-12-16,1 0 16,0 0-16,0 0 0,0 0 15,-12 12 16,0 12-15,0-13-16,0 1 0,-12 0 16,12 12-16,0-12 0,0 0 15,0 0-15,0 12 16,-12-12-16,12 0 0,0 0 16,0-1-16,0-22 62,36-73-31</inkml:trace>
</inkml:ink>
</file>

<file path=word/ink/ink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00.6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5 227 0,'0'0'0,"-12"0"15,24-12 17,0 0-32,0 0 0,23-12 0,-11 0 15,12 0-15,-1 1 16,1-1-16,-1 0 15,1 12-15,-12 0 0,-13 0 16,1 0-16,0 12 16,-24 12 15,0-12-31,1 12 0,-1-12 16,0 12-16,-12-12 15,12 0-15,-47 12 31</inkml:trace>
</inkml:ink>
</file>

<file path=word/ink/ink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9.65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0 0,'0'12'31,"0"0"48,0 0-48,0 0 0,0 0-15,0 0-1,0 0-15,0 0 16,0 0-16,0 11 16,0 1-16,0 12 0,0 0 15,0 11-15,0 1 0,0 11 16,0 13-16,0-13 15,0 13-15,0-12 0,0-1 16,12-11-16,-12-13 16,0 1-16,0-12 15,0 0 1,0-12-16,0 0 16,0-24-1,-12-60 1</inkml:trace>
</inkml:ink>
</file>

<file path=word/ink/ink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9.12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0 286 0,'0'0'0,"12"0"31,12-24-15,-12 12-16,24-12 15,-13 1-15,1-1 16,12 12-16,-12-12 16,-12 12-16,11 0 0,-11 12 0,-12 24 15,-12-12 1,12 12-16,-23 11 0,11-11 15,-12 12-15,0 0 16,12-12-16,0 0 16,-11-1-16,23-11 15,-12 0 1,24-12-16,-1-12 16,1 0-16,12-11 15,-12-1-15,12 0 16,12-12-16,-13 12 0,1 0 15,0-11-15,-12 11 16,12 12-16,-12 0 16,-12 0-16,11 0 0,-11 24 15,0 12 1,0-12 0,-11 0-16,11 12 0,0-13 15,0 1-15,0 0 16,11-12 15,-11-12-31,12-11 0,0 11 16,0-12-16,0 0 15,12 0-15,-12 0 0,12 0 16,-1 0-16,-11 13 16,0-1-16,0 0 15,0 0 1,-12 24-1,0 0-15,-12 11 16,0 1-16,12-12 16,-12 12-16,0 0 15,1 0-15,-1 0 0,0 0 16,0-1-16,12-11 16,-12 0-16,24-12 15,0-12 1,0 0-16,0 0 15,-1-11-15,1-1 16,0 12-16,0-12 0,0 12 16,-12 0-16,0-36 31</inkml:trace>
</inkml:ink>
</file>

<file path=word/ink/ink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8.3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227 0 0,'0'0'0,"-12"-12"31,0 36-15,0-12-16,-12 0 0,12 11 15,-12 13-15,0-12 16,1 12-16,-1-12 0,12 11 15,-12-11-15,12-12 16,0 12-16,24-24 31,0-24-31,12 12 0,-12 0 16,12-12-16,-13 13 16,13-1-16,-12 12 15,0 12-15,-12-1 0,12 1 16,-12 12-16,0 12 15,0 0-15,0 0 16,0-1 0,0 13-16,12-12 0,-12 0 15,0-1-15,0-11 16,12 0-16,-12 0 0,0-12 16,0 0-1,-12-12 1,-36-72-1</inkml:trace>
</inkml:ink>
</file>

<file path=word/ink/ink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7.88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0 237 0,'0'0'0,"11"23"16,13-11-16,0-12 15,12 0-15,0 0 0,11 0 16,-11-12-16,11-11 0,1 11 16,0-12-16,-13 0 15,1-11-15,71-107 32</inkml:trace>
</inkml:ink>
</file>

<file path=word/ink/ink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7.6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24 143 0,'0'0'0,"-12"12"0,12 0 0,-12-12 15,24 0 16,0-12-31,0 0 16,0-12-16,11 12 16,-11-12-16,12 1 15,0-1-15,-13 12 16,1 0-16,0 12 0,0-12 16,0 24-16,-12 0 15,0 0-15,-12 12 0,0 11 16,0-11-16,0 12 0,1 0 15,-1-13-15,-12 13 16,12-12-16,0 11 0,12-23 16,-12 0-16,1 0 15,11-36 17,0 12-32,0-11 15,0 11-15,0-12 16,11 12-16,-11-12 15,12 24-15,0-12 16,0 12 0,0 12-16,0 0 15,11 0-15,-11 0 0,0 0 0,0 0 16,0 0-16,-12 0 16,0-1-16,-24 37 31</inkml:trace>
</inkml:ink>
</file>

<file path=word/ink/ink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7.2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0,'0'12'0,"0"0"15,0 0-15,0 0 16,0 0-16,0 0 15,0 12-15,12-24 16,-12 12-16,0 24 31</inkml:trace>
</inkml:ink>
</file>

<file path=word/ink/ink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6.5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0 0,'0'0'0,"-12"12"15,1 11-15,-1 1 16,0-12-16,0 12 16,12-12-16,0-1 0,12-11 46,0-11-46,0-1 16,11 0-16,1 0 0,-12-12 16,12 12-16,-1 1 15,-11 11-15,0-12 0,-12 24 32,0-1-32,-12 13 15,0-12-15,1 12 16,-1-1-16,0 1 15,12-12-15,0 0 0,0 0 16,0 0-16,12-12 16,11 0-16,-11-12 0,12 0 15,-12 0-15,12 0 16,11-59 15</inkml:trace>
</inkml:ink>
</file>

<file path=word/ink/ink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6.1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7 179 0,'0'0'0,"-12"0"15,24 0 32,0 0-47,12-12 16,0 0-16,-1 0 0,1 0 0,12-11 16,12 11-16,-12 0 15,-1-12-15,1 12 16,0 0-16,-12 0 15,0 12-15,-1-12 0,-11 12 16,0-12-16,0 12 31,0 0-31,-36 24 32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1.5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0 226 0,'0'-12'31,"12"0"-31,-12 0 16,12 0-16,0 1 15,0-1-15,0 12 0,0-12 16,0 24-16,-1-12 15,-11 12-15,12 11 0,-12 1 32,0 0-32,-12-1 15,12 1-15,0 0 0,-11 0 16,11-1-16,0-11 0,0 0 16,11 0-1,1-12 1,-12-12-16,12 0 15,0-12-15,12 1 0,-12-1 16,12 0-16,-1-11 0,1-1 16,12 12-16,-12-11 15,12-1-15,-13 12 0,1-11 16,-12 23-16,12-12 16,-12 12-16,-12 24 46,-12 0-46,0 0 0,0 12 16,12-12-16,-12 11 16,12 1-16,12-12 0,-12 0 15,12 0-15,0-12 16,12 12-16,-12-12 16,11-12-16,-11 12 15,12-12-15,-12 12 0,36-60 31</inkml:trace>
</inkml:ink>
</file>

<file path=word/ink/ink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5.8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142 0 0,'-12'0'0,"0"12"16,12 12-16,0-13 15,-11 13-15,11 0 0,0 0 16,0 11-16,-12-11 16,12 0-16,0 12 0,-12-12 15,12-1-15,-12 1 16,12-12-1,-12 12-15,0-12 16,-35 23 0</inkml:trace>
</inkml:ink>
</file>

<file path=word/ink/ink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5.5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0,'12'0'0,"-12"12"31,0 0-31,-12 12 16,12-12-16,0-1 15,-12 13-15,12 0 0,0-12 16,-12 12-16,12-13 0,0 1 15,0 0-15,0 0 16,12-12 0,0 0-16,0-12 15,0 0-15,11 0 16,1 1-16,12-1 0,-12-12 16,-1 12-16,1 0 0,0 0 15,-12 12-15,0-12 16,-24 12 15</inkml:trace>
</inkml:ink>
</file>

<file path=word/ink/ink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5.19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0 429 0,'0'0'0,"0"-12"31,0 0-15,12-11-1,-12 11-15,12 0 16,0-12-16,12 0 0,-12-12 16,0 12-16,12-11 15,-12 11-15,12-12 16,-13 12-16,13 0 0,-12 0 16,0 1-16,12-1 15,-12 12-15,0 0 16,0 0-16,0 12 15,0 0-15,0 12 16,-12 0-16,-12 12 16,12 0-16,-12-13 15,12 13-15,-12 0 0,0-12 16,0 12-16,12-12 16,-12-12-16,0 12 15,0-24-15,0 0 16,12 0-1,0-12-15,0 12 16,0 0-16,0 0 0,0 0 16,-12 12-1,12 12-15,0 12 16,-12 0-16,12 12 16,0 0-16,-12-1 0,12 1 15,0 0-15,0 0 16,0 0-16,0-13 0,0 1 15,0-12-15,0 0 16,12-24 15,-12 0-31,12-12 16,-12 1-16,12-1 0,0 0 31,0 0-31,0 0 0,12 0 16,-12 12-16,12-12 15,-12 13-15,-1 11 16,1 0-16,0 11 0,-12 13 16,0-12-1,0 12-15,-12 0 0,12 0 16,-23 0-16,11 0 0,0-1 16,0-11-16,-12 0 15,12 0-15,0-12 16,0 0-16,12-12 0,0 0 15,-12 0-15,12 0 16,12-11-16,-12 11 16,12 0-1,0 0-15,0 0 16,0 12-16,0 0 16,0 0-16,0 12 15,0-12-15,-1 12 0,1-12 16,0 12-16,0-12 0,0 0 31</inkml:trace>
</inkml:ink>
</file>

<file path=word/ink/ink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4.27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 0 0,'-11'0'0,"0"0"16,11 12-1,0 0 1,0 11-16,0 1 16,0 0-16,0 12 0,0-1 15,0 13-15,0-1 0,0-11 16,0 11-16,0-11 16,-12 59-1</inkml:trace>
</inkml:ink>
</file>

<file path=word/ink/ink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54.0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0 167 0,'0'0'0,"0"-12"16,0 0-1,12-12-15,0 12 16,0-11-16,0 11 16,12 0-16,-12-12 0,12 12 15,-12 0-15,0 12 0,0-12 16,-48 24 31</inkml:trace>
</inkml:ink>
</file>

<file path=word/ink/ink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9.9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59 24 0,'12'0'47,"0"0"-47,0 0 16,0-12-16,12 12 0,-12 0 31,0-12-31,12 12 0,-12 0 15,-12 12 1,-12 0-16,12 0 0,-24 0 16,12 11-16,-12 1 15,12-12-15,-12 12 16,0 0-16,1-12 16,11 0-16,0 0 0,0 0 0,0 0 15,24-24 16,0 0-31,0 0 0,12 0 16,-1-12-16,1 12 16,0 0-16,0 0 15,0 0 1,0 12-16,-12-12 16,-1 12-16,1 0 0,0 12 15,-12 12 1,-12-12-1,0 0-15,1 12 16,-1-12-16,-12 12 0,0-1 16,12 1-16,-12 12 0,0-12 15,12 0-15,0-12 16,1 0-16,-1 0 0,12 0 16,12-12-1,-1-12 1,13 0-16,-12 0 15,12 0-15,0-12 0,0 12 16,0 0-16,-12 12 16,-1-12-16,13 12 15,-24 12-15,-12 0 16,0 12-16,1 0 16,-1 0-16,-12-1 0,12 13 31,0-12-31,-12 0 0,24 0 15,-12-12-15,12 12 16,12-24 0,0-12-16,12 0 15,-12-12-15,12 0 16,-1 0-16,1 0 0,0 0 16,0 13-16,-12-1 0,0 0 15,0 12-15,0 0 16,-24 12-1,12 11-15,-12-11 0,12 0 16,-12 12-16,12-12 16,0 0-16,0 0 31,12-12-31,0-12 16,0-12-16,0 12 15,12-12-15,-1-11 16,1 11-16,0-12 0,0 12 15,0-12-15,0 12 16,-1 13-16,1-13 16,0 24-16,-12-12 0,0 12 0,0 24 15,-12-12 1,-12 11-16,0 1 16,0-12-16,0 12 0,0 0 15,-12-12-15,13 0 16,-13 0-16,12-12 15,0 0 1,0 0-16,0 0 0,0-12 16,12 0-16,0 0 15,0 0-15,0 0 16,24 24 15,-24 0-31,0 0 16,-12 12-16,12 0 0,0-1 0,-12 1 15,12 12-15,0-24 16,-12 12-16,12-12 16,0-24 15</inkml:trace>
</inkml:ink>
</file>

<file path=word/ink/ink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8.7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0,'23'23'31,"-11"-11"-15,-12 12-1,-24-1 17</inkml:trace>
</inkml:ink>
</file>

<file path=word/ink/ink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8.4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0,'-12'24'15,"12"-12"-15,0 12 16,-12 11-16,12 1 16,-12-12-16,12 12 15,0-1-15,-12 1 0,12-12 16,0-12-16,0 11 16,0-11-16,12 0 31,0-12-16,0-12-15,0 12 0,-1-12 16,1 1-16,12 11 16,-12-12-16,71-36 31</inkml:trace>
</inkml:ink>
</file>

<file path=word/ink/ink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8.1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0 180 0,'12'-12'16,"1"-12"15,11 13-31,-11-1 0,11-12 15,13 12-15,-12-12 16,0 12-16,12 0 16,-12 1-16,-1-1 0,1 0 15,12 12 1,-25 0-16,13 24 16,-13-13-16,-12 13 15,0 0-15,0 0 16,0 0-16,0 11 15,0 13-15,0-13 0,0 1 0,0 12 16,0-13-16,0 13 16,-12-13-16,12-11 15,0 12 1,-12-12-16,12-13 16,-13 1-16,13 0 0,-12-12 15,0 0-15,-1-12 16,1 0-16,-50-130 31</inkml:trace>
</inkml:ink>
</file>

<file path=word/ink/ink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7.7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0 0,'0'0'0,"-12"0"16,1 24-16,-1 0 15,0 11-15,0 1 16,12 0-16,0 0 0,0-1 15,0 1-15,0 0 16,12-1-16,0-11 16,0 0-16,-1 0 0,-11-12 0,12-1 15,12-34 17</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1.0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0 0,'0'12'47,"0"12"-47,12 0 15,-12 11-15,0 1 16,12 12-16,-12-12 16,12 11-16,-12 1 0,12-12 15,0 0-15,-12-1 16,12-11-1,-12 0-15,0-12 16,0 12-16,0-12 16,-12-12-1,0-12 1,0 12-16,-71-60 31</inkml:trace>
</inkml:ink>
</file>

<file path=word/ink/ink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4:46.9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 1550 0,'0'0'0,"-47"36"63,47-48-32,12-12-31,0 0 16,35-35-1,-11 23-15,12 0 16,11-11-16,13-1 0,-1-12 16,25 13-16,-1-13 15,1 0-15,11 13 0,0-13 32,24 1-32,12-13 0,24 13 15,0-13-15,0 12 16,12 1-16,12-1 15,-12 1-15,11-1 0,-11 12 16,0 1-16,0-1 16,12 0-16,-13 13 0,-11-1 15,12 12-15,-24-12 0,0 13 16,-12 11-16,-12-12 16,-23 12-16,-1 12 15,-12-12-15,-23 12 16,-13 0-16,1 12 0,-24-12 15,-12 0-15,0 12 0,-13-12 16,-11 12 0,-11-12-1,-1 0-15,0 0 0,0 0 16,0 0-16,-48-36 47</inkml:trace>
</inkml:ink>
</file>

<file path=word/ink/ink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3.8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73 168 0,'0'0'0,"12"0"15,0-12-15,11 12 16,1-11 0,0-1-16,12 0 0,-12 0 15,0 0-15,-1 0 16,-11 0-16,12 0 15,-12 12-15,0-12 16,0 12-16,0-12 0,-24 0 31,-12 12-15,12 0-16,0-12 16,0 12-16,0 0 0,0 0 15,1-12-15,-1 12 16,0 0-16,0 0 31,12 24-31,12-12 16,-12 12-16,0 0 15,12 24-15,-12-13 32,0 13-32,12 0 0,-12-1 0,11-11 0,-11 0 31,12-12-31,-12-12 15,0 0-15,0-24 16,0 0-16,0 0 16,-12-12-16,12 12 15,-11-12-15,11 12 16,-12 0-16,0 12 0,0 0 16,0 12-16,-12 0 15,0 12-15,12 0 0,-12 0 16,1 12-16,-1-13 15,0-11-15,12 12 0,0-12 16,0-12-16,0-36 31</inkml:trace>
</inkml:ink>
</file>

<file path=word/ink/ink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3.2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60 0,'0'0'0,"12"0"31,0 0-31,0 0 16,0-12-16,12 12 15,-12-12-15,11 0 0,1 0 16,-12 12-16,12-12 16,-12 12-16,0 0 15,0 0-15,-12 12 0,-12 12 16,0 0-16,-12 0 16,0-12-16,0 12 15,1-1 1,-1-11-16,12 12 0,-12-12 15,12 0-15,0-12 16,24 0 0,12 0-1,-12-12 1,12 0-16,-1 12 16,1-12-16,-12 12 0,12-12 15,-12 12-15,-12 12 31,-12 0-31,0 0 16,0 12-16,-12-12 0,12 0 16,1 11-16,-13-11 15,24 0-15,-12-12 16,12 12-16,12-12 16,0 0-1,0-12-15,-1 12 0,13-12 16,-12 0-16,12 12 15,-12 0-15,0-11 16,-12 34 0,0-11-1,-12 12-15,0-12 16,-12 24-16,12-12 16,-12 11-16,1-11 15,11 0-15,-12 12 0,24-24 16,-12 11-16,12-11 15,12-12-15,0 0 16,0 0-16,12-12 0,-1 1 16,1-13-16,12 12 15,-12-12-15,-12 12 0,12-12 16,-12 12-16,-12-11 16,0 11-16,0-12 0,-12 12 15,12 0-15,-24 0 16,12 0-16,0 12 15,0-12-15,0 12 16,0-12 0,0 12-1,12 24 1,0-12-16,0 24 16,12 0-16,-12-1 15,12 25-15,-12-13 0,12 13 16,0-12-16,-12 11 15,12-23-15,-12 0 0,12-13 16,-12 1-16,12-24 16,12-95-1</inkml:trace>
</inkml:ink>
</file>

<file path=word/ink/ink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2.13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0 190 0,'0'0'0,"12"-12"0,-1 12 16,13-12-16,0-12 16,0 12-16,11-12 15,-11 1-15,0 11 16,0-12-16,-1 12 0,-11 0 16,0 0-16,-12 1 15,-12 11 1,0 0-1,0 0-15,-11 11 0,11-11 16,0 0-16,0 12 16,0-12-1,0 24 1,12 0 0,0-12-16,0 11 15,0 13-15,12-12 16,-12 23-16,0-11 15,12 0-15,-12-1 0,12 1 16,-12-12-16,0-1 16,12-11-16,-12 0 15,-12-24-15,12 0 16,0-11-16,-12 11 16,12 0-16,-12 0 15,12 0-15,-12 12 16,0 12-16,-11 0 0,11 12 15,-12-1-15,12 1 16,-12 12-16,13-24 0,11 11 16,0-11-16,11-24 15,84-130 17</inkml:trace>
</inkml:ink>
</file>

<file path=word/ink/ink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1.40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107 0 0,'0'0'0,"-12"12"47,12 0-47,-12 0 0,0 11 0,12-11 16,-12 0-16,0 12 16,1 0-16,-1-12 15,0 12-15,12-12 16,-12-12-16,12 12 15,12-24 1,-12-12 0,24 12-16,-13 0 15,1 0-15,0 0 0,0 0 16,0 12-16,0 0 16,0 0-16,-12 12 15,12 12-15,-12-12 16,0 12-1,0 0-15,0 11 0,-12-11 16,12 0-16,-12 0 16,12 0-16,-12-12 15,0 12-15,0-24 16,0 0-16,0 0 16,12-12-1,0 0-15,0 0 0,0 0 16,0 0-16,12 0 0,0 12 15,12-12 1,-12 24-16,12-12 16,-12 0-16,0 12 15,0 0-15,0 0 16,0 0 0,-12 0-16,-12 0 0,-84 83 31</inkml:trace>
</inkml:ink>
</file>

<file path=word/ink/ink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0.5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0,'0'0'0,"0"12"15,0-1 1,0 13-16,0-12 0,0 0 15,0 12-15,0-12 16,0 48 0</inkml:trace>
</inkml:ink>
</file>

<file path=word/ink/ink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10.4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0,'0'12'31,"0"12"-31,0-12 16,12-1-16,-12 1 15,0 0-15,0 0 16,35-48 15</inkml:trace>
</inkml:ink>
</file>

<file path=word/ink/ink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9.9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272 0 0,'0'11'0,"0"-22"0,-11 34 16,11-11 15,0 0 16,0 0-32,11 0 1,-11 0-16,0 0 16,12 0-16,-12 0 15,12 11-15,-12-11 0,12 12 0,0 0 16,-12 0-16,12 47 31,-12-47-31,0-12 0,0 12 16,0-13-16,0 1 15,-12 12 1,0-12-16,0-12 0,-12 12 16,1-12-16,-13 0 15,-177-12 1</inkml:trace>
</inkml:ink>
</file>

<file path=word/ink/ink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9.60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47 0,'12'-24'31,"-12"12"-31,12 12 0,-1-11 16,1 11 15,0 11-15,-12 1-16,-12 12 15,12 0-15,-12 0 16,1 0-16,-1 0 0,0 0 16,0-1-16,0 1 15,0-12-15,0 0 16,12 0-16,12-24 31,12 0-15,-12-12-1,12 12-15,-1-11 0,1-1 16,0 12-16,-12-12 16,12 12-16,-12 0 15,0 0-15,0 0 0,-24 36 47,0-12-47,-24 36 31</inkml:trace>
</inkml:ink>
</file>

<file path=word/ink/ink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9.2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0,'-12'12'46,"12"0"-46,0 0 16,0 12-16,-12-13 0,12 13 31,0 0-31,0 0 0,0-12 16,0 12-16,0-13 16,0 1-16,12 0 15,-12 0-15,12 0 16,-1-12-1,1 12 1,-12 0-16,12 0 16,-12 0-16,0 11 15,0-11-15,-12 12 0,12-12 16,0 12-16,0-12 16,0 0-16,0-24 31,12 0-16,-12-12-15,12-12 0,0 1 16,35-156 15</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30.52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49 0,'12'-12'16,"0"0"-1,-1 12-15,1-12 16,0 0-16,0 12 0,12 0 31</inkml:trace>
</inkml:ink>
</file>

<file path=word/ink/ink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6.3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0 130 0,'0'0'0,"0"-12"31,0-11-15,12 11-16,0-12 15,-1 12 1,1 0-16,-12 0 0,12 0 15,-1 12-15,1-11 16,-12 34 0,12-11-16,-12 12 0,0 0 15,0 0-15,0-1 16,0 1-16,0 12 16,0-12-1,0-1-15,-12 37 31</inkml:trace>
</inkml:ink>
</file>

<file path=word/ink/ink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6.0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36 0,'0'0'0,"0"-12"31,0 0-31,12 0 16,0 12-1,-1 0 1,-11 59 0</inkml:trace>
</inkml:ink>
</file>

<file path=word/ink/ink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6:05.2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0,'12'0'93,"-12"47"-61</inkml:trace>
</inkml:ink>
</file>

<file path=word/ink/ink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6.9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0 0,'0'0'0,"-11"12"15,11 0 1,0 0-16,0 11 16,0 1-16,0 12 0,0-12 15,0 11-15,11-11 16,-11 12-16,0-13 16,11-11-16,-22 24 31</inkml:trace>
</inkml:ink>
</file>

<file path=word/ink/ink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6.7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0 156 0,'95'-130'47,"-71"118"-47,-1 12 15,-11-12-15,12 12 16,-12 0-16,0 0 15,0 0 1,-1 12 0,-22 0-16,11-1 0,-12 1 15,-48-12 17</inkml:trace>
</inkml:ink>
</file>

<file path=word/ink/ink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6.2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154 145 0,'0'0'0,"24"-12"31,-12 12-31,-12 12 16,0 12-16,0-11 0,-12 11 15,0-12-15,0 12 16,0 0-16,1-12 15,-1 0-15,0 1 0,0-1 16,-12-12-16,12 0 16,0 0-16,1-12 15,-1-1 1,12-11-16,-12 0 16,12 0-16,-12-12 0,12 11 15,0-11-15,0 0 16,12 12-16,-12-1 15,0 13-15,0-12 16,12 36 0,-12 0-16,12 12 15,-12 13-15,11-1 16,1 25-16,0-1 16,0 13-16,0-1 0,0 1 15,0-1-15,0 1 16,-1-12-16,1-13 15,0-12-15,-12 1 0,0-13 16,0-12-16,-71-24 31</inkml:trace>
</inkml:ink>
</file>

<file path=word/ink/ink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5.79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95 0,'0'0'0,"0"24"16,0-12-16,0 0 0,12 0 15,0 0 1,12-36 0,-12 12-1,-1-12 1,61-83-1</inkml:trace>
</inkml:ink>
</file>

<file path=word/ink/ink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5.3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0,'12'0'16,"-12"12"-16,0 0 31,12 0-31,-12 0 0,11-12 15,-11 12-15,12 35 32</inkml:trace>
</inkml:ink>
</file>

<file path=word/ink/ink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5.1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 0,'0'0'16,"12"-12"-1,0 24 17,-12 0-17,12 0-15,0 0 16,-12 0-16,12-1 0,0 1 16,0 0-1,-12-24 16</inkml:trace>
</inkml:ink>
</file>

<file path=word/ink/ink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40" units="1/cm"/>
          <inkml:channelProperty channel="Y" name="resolution" value="40" units="1/cm"/>
          <inkml:channelProperty channel="T" name="resolution" value="1" units="1/dev"/>
        </inkml:channelProperties>
      </inkml:inkSource>
      <inkml:timestamp xml:id="ts0" timeString="2016-09-04T23:55:54.4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19 0,'36'0'47,"-72"0"-47,84 0 0,-36 0 32,-36 72-1</inkml:trace>
</inkml:ink>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2016-09-04T00:00:00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7727D-94B7-4AB5-B456-78BBF9009A0C}">
  <ds:schemaRefs>
    <ds:schemaRef ds:uri="http://schemas.microsoft.com/sharepoint/v3/contenttype/forms"/>
  </ds:schemaRefs>
</ds:datastoreItem>
</file>

<file path=customXml/itemProps3.xml><?xml version="1.0" encoding="utf-8"?>
<ds:datastoreItem xmlns:ds="http://schemas.openxmlformats.org/officeDocument/2006/customXml" ds:itemID="{079DA851-8B13-4F69-8F74-EEE4EE30E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带封面的学生报告.dotx</Template>
  <TotalTime>3</TotalTime>
  <Pages>1</Pages>
  <Words>923</Words>
  <Characters>5267</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&lt;立即开始</vt:lpstr>
      <vt:lpstr>使它引人注目</vt:lpstr>
      <vt:lpstr>作最后润色</vt:lpstr>
      <vt:lpstr>    添加目录</vt:lpstr>
      <vt:lpstr>    添加书目</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关于张晨晖师兄的工作的学习</dc:title>
  <dc:subject>周汇报</dc:subject>
  <dc:creator>文波</dc:creator>
  <cp:keywords>周汇报</cp:keywords>
  <dc:description/>
  <cp:lastModifiedBy>JAMES YANG</cp:lastModifiedBy>
  <cp:revision>5</cp:revision>
  <dcterms:created xsi:type="dcterms:W3CDTF">2016-09-05T00:02:00Z</dcterms:created>
  <dcterms:modified xsi:type="dcterms:W3CDTF">2016-09-05T00:04:00Z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